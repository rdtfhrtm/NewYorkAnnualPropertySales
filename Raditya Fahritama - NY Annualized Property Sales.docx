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A0506" w:rsidRDefault="003A0506">
      <w:pPr>
        <w:pStyle w:val="Head1ParH-net"/>
        <w:spacing w:before="240"/>
      </w:pPr>
      <w:bookmarkStart w:id="0" w:name="_Hlk96859398"/>
      <w:bookmarkEnd w:id="0"/>
    </w:p>
    <w:p w14:paraId="0A37501D" w14:textId="77777777" w:rsidR="003A0506" w:rsidRDefault="003A0506">
      <w:pPr>
        <w:pStyle w:val="Head1ParH-net"/>
        <w:spacing w:before="0"/>
        <w:rPr>
          <w:color w:val="0000FF"/>
        </w:rPr>
      </w:pPr>
    </w:p>
    <w:p w14:paraId="5DAB6C7B" w14:textId="77777777" w:rsidR="003A0506" w:rsidRDefault="003A0506">
      <w:pPr>
        <w:pStyle w:val="Head1ParH-net"/>
        <w:spacing w:before="0"/>
        <w:rPr>
          <w:color w:val="0000FF"/>
        </w:rPr>
      </w:pPr>
    </w:p>
    <w:p w14:paraId="02EB378F" w14:textId="77777777" w:rsidR="003A0506" w:rsidRDefault="003A0506">
      <w:pPr>
        <w:pStyle w:val="Head1ParH-net"/>
        <w:spacing w:before="0"/>
        <w:rPr>
          <w:color w:val="0000FF"/>
        </w:rPr>
      </w:pPr>
    </w:p>
    <w:p w14:paraId="6A05A809" w14:textId="77777777" w:rsidR="003A0506" w:rsidRDefault="003A0506">
      <w:pPr>
        <w:pStyle w:val="Head1ParH-net"/>
        <w:spacing w:before="0"/>
        <w:rPr>
          <w:color w:val="0000FF"/>
        </w:rPr>
      </w:pPr>
    </w:p>
    <w:p w14:paraId="5A39BBE3" w14:textId="77777777" w:rsidR="003A0506" w:rsidRDefault="003A0506">
      <w:pPr>
        <w:pStyle w:val="Head1ParH-net"/>
        <w:spacing w:before="0"/>
      </w:pPr>
    </w:p>
    <w:p w14:paraId="0459CA13" w14:textId="77777777" w:rsidR="003A0506" w:rsidRDefault="000F3F5F">
      <w:pPr>
        <w:pStyle w:val="CoverDPW1H-net"/>
      </w:pPr>
      <w:r>
        <w:rPr>
          <w:noProof/>
        </w:rPr>
        <mc:AlternateContent>
          <mc:Choice Requires="wps">
            <w:drawing>
              <wp:anchor distT="0" distB="0" distL="114300" distR="114300" simplePos="0" relativeHeight="251657216" behindDoc="0" locked="0" layoutInCell="1" allowOverlap="1" wp14:anchorId="13803B44" wp14:editId="07777777">
                <wp:simplePos x="0" y="0"/>
                <wp:positionH relativeFrom="column">
                  <wp:posOffset>0</wp:posOffset>
                </wp:positionH>
                <wp:positionV relativeFrom="paragraph">
                  <wp:posOffset>132715</wp:posOffset>
                </wp:positionV>
                <wp:extent cx="5937250" cy="0"/>
                <wp:effectExtent l="9525" t="8890" r="6350" b="1016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7D30C52C">
              <v:line id="Line 15"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pt" from="0,10.45pt" to="467.5pt,10.45pt" w14:anchorId="7C990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">
                <v:stroke endcap="round" dashstyle="1 1"/>
              </v:line>
            </w:pict>
          </mc:Fallback>
        </mc:AlternateContent>
      </w:r>
      <w:r w:rsidR="002E19F1">
        <w:t>Penn State University</w:t>
      </w:r>
    </w:p>
    <w:p w14:paraId="3FE1EBEF" w14:textId="3A43F527" w:rsidR="003A0506" w:rsidRDefault="000F3F5F">
      <w:pPr>
        <w:pStyle w:val="CoverDPW2H-net"/>
        <w:rPr>
          <w:b/>
          <w:bCs/>
        </w:rPr>
      </w:pPr>
      <w:r>
        <w:rPr>
          <w:noProof/>
          <w:sz w:val="20"/>
        </w:rPr>
        <mc:AlternateContent>
          <mc:Choice Requires="wps">
            <w:drawing>
              <wp:anchor distT="0" distB="0" distL="114300" distR="114300" simplePos="0" relativeHeight="251658240" behindDoc="0" locked="0" layoutInCell="1" allowOverlap="1" wp14:anchorId="75C55AEB" wp14:editId="07777777">
                <wp:simplePos x="0" y="0"/>
                <wp:positionH relativeFrom="column">
                  <wp:posOffset>0</wp:posOffset>
                </wp:positionH>
                <wp:positionV relativeFrom="paragraph">
                  <wp:posOffset>472440</wp:posOffset>
                </wp:positionV>
                <wp:extent cx="5937250" cy="0"/>
                <wp:effectExtent l="9525" t="12065" r="6350" b="6985"/>
                <wp:wrapNone/>
                <wp:docPr id="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04030B72">
              <v:line id="Line 1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pt" from="0,37.2pt" to="467.5pt,37.2pt" w14:anchorId="4A588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">
                <v:stroke endcap="round" dashstyle="1 1"/>
              </v:line>
            </w:pict>
          </mc:Fallback>
        </mc:AlternateContent>
      </w:r>
      <w:r w:rsidR="002E19F1">
        <w:t>Great Valley Campus</w:t>
      </w:r>
      <w:r w:rsidR="003A0506">
        <w:rPr>
          <w:noProof/>
        </w:rPr>
        <w:t xml:space="preserve"> </w:t>
      </w:r>
    </w:p>
    <w:p w14:paraId="03A8449E" w14:textId="77777777" w:rsidR="003A0506" w:rsidRDefault="000320E7">
      <w:pPr>
        <w:pStyle w:val="CoverOISH-net"/>
      </w:pPr>
      <w:r>
        <w:t>Engineering Division</w:t>
      </w:r>
    </w:p>
    <w:p w14:paraId="41C8F396" w14:textId="77777777" w:rsidR="003A0506" w:rsidRDefault="003A0506">
      <w:pPr>
        <w:pStyle w:val="Head1ParH-net"/>
        <w:spacing w:before="0"/>
        <w:jc w:val="center"/>
        <w:rPr>
          <w:bCs w:val="0"/>
        </w:rPr>
      </w:pPr>
    </w:p>
    <w:p w14:paraId="72A3D3EC" w14:textId="77777777" w:rsidR="003A0506" w:rsidRDefault="003A0506">
      <w:pPr>
        <w:pStyle w:val="Head1ParH-net"/>
        <w:jc w:val="center"/>
      </w:pPr>
    </w:p>
    <w:p w14:paraId="0D0B940D" w14:textId="77777777" w:rsidR="003A0506" w:rsidRDefault="003A0506">
      <w:pPr>
        <w:pStyle w:val="Head1ParH-net"/>
        <w:spacing w:before="0"/>
      </w:pPr>
    </w:p>
    <w:p w14:paraId="0E27B00A" w14:textId="77777777" w:rsidR="003A0506" w:rsidRDefault="003A0506">
      <w:pPr>
        <w:pStyle w:val="Head1ParH-net"/>
        <w:jc w:val="center"/>
      </w:pPr>
    </w:p>
    <w:p w14:paraId="4059ED02" w14:textId="77777777" w:rsidR="003A0506" w:rsidRDefault="006B27A3">
      <w:pPr>
        <w:pStyle w:val="CoverTitleH-net"/>
      </w:pPr>
      <w:r>
        <w:t xml:space="preserve">Data </w:t>
      </w:r>
      <w:r w:rsidR="001C773A">
        <w:t>Specification</w:t>
      </w:r>
      <w:r w:rsidR="00110E2C">
        <w:t xml:space="preserve"> for</w:t>
      </w:r>
    </w:p>
    <w:p w14:paraId="12A019D8" w14:textId="79C20A4B" w:rsidR="00110E2C" w:rsidRPr="00110E2C" w:rsidRDefault="00F62DE0">
      <w:pPr>
        <w:pStyle w:val="CoverTitleH-net"/>
        <w:rPr>
          <w:bCs w:val="0"/>
        </w:rPr>
      </w:pPr>
      <w:r>
        <w:t>NY Annualized Property Sales</w:t>
      </w:r>
    </w:p>
    <w:p w14:paraId="60061E4C" w14:textId="77777777" w:rsidR="003A0506" w:rsidRDefault="003A0506">
      <w:pPr>
        <w:pStyle w:val="Head1ParH-net"/>
      </w:pPr>
    </w:p>
    <w:p w14:paraId="7D791613" w14:textId="77777777" w:rsidR="003A0506" w:rsidRDefault="003A0506">
      <w:pPr>
        <w:pStyle w:val="CoverVersionH-net"/>
      </w:pPr>
      <w:r>
        <w:t>Version 1.0</w:t>
      </w:r>
    </w:p>
    <w:p w14:paraId="44EAFD9C" w14:textId="77777777" w:rsidR="003A0506" w:rsidRDefault="003A0506">
      <w:pPr>
        <w:pStyle w:val="Head1ParH-net"/>
        <w:jc w:val="center"/>
      </w:pPr>
    </w:p>
    <w:p w14:paraId="4B94D5A5" w14:textId="77777777" w:rsidR="003A0506" w:rsidRDefault="003A0506">
      <w:pPr>
        <w:pStyle w:val="Head1ParH-net"/>
        <w:jc w:val="center"/>
      </w:pPr>
    </w:p>
    <w:p w14:paraId="3DEEC669" w14:textId="77777777" w:rsidR="003A0506" w:rsidRDefault="003A0506">
      <w:pPr>
        <w:pStyle w:val="Head1ParH-net"/>
        <w:jc w:val="center"/>
        <w:rPr>
          <w:color w:val="99CCFF"/>
        </w:rPr>
      </w:pPr>
    </w:p>
    <w:p w14:paraId="3656B9AB" w14:textId="77777777" w:rsidR="003A0506" w:rsidRDefault="003A0506">
      <w:pPr>
        <w:pStyle w:val="Head1ParH-net"/>
        <w:jc w:val="center"/>
      </w:pPr>
    </w:p>
    <w:p w14:paraId="45FB0818" w14:textId="77777777" w:rsidR="003A0506" w:rsidRDefault="003A0506">
      <w:pPr>
        <w:pStyle w:val="Head1ParH-net"/>
        <w:jc w:val="center"/>
      </w:pPr>
    </w:p>
    <w:p w14:paraId="6765A156" w14:textId="63E63F10" w:rsidR="003A0506" w:rsidRPr="009D68EF" w:rsidRDefault="00F56582">
      <w:pPr>
        <w:pStyle w:val="Head1ParH-net"/>
        <w:jc w:val="center"/>
        <w:rPr>
          <w:b/>
          <w:bCs w:val="0"/>
          <w:sz w:val="28"/>
          <w:szCs w:val="28"/>
        </w:rPr>
      </w:pPr>
      <w:r w:rsidRPr="009D68EF">
        <w:rPr>
          <w:b/>
          <w:bCs w:val="0"/>
          <w:sz w:val="28"/>
          <w:szCs w:val="28"/>
        </w:rPr>
        <w:t>1/20/2022</w:t>
      </w:r>
    </w:p>
    <w:p w14:paraId="29D6B04F" w14:textId="77777777" w:rsidR="003A0506" w:rsidRDefault="003A0506">
      <w:pPr>
        <w:pStyle w:val="Head1ParH-net"/>
      </w:pPr>
      <w:r>
        <w:t xml:space="preserve"> </w:t>
      </w:r>
    </w:p>
    <w:p w14:paraId="0A6959E7" w14:textId="77777777" w:rsidR="003A0506" w:rsidRDefault="003A0506">
      <w:pPr>
        <w:pStyle w:val="Head1ParH-net"/>
      </w:pPr>
      <w:r>
        <w:t xml:space="preserve"> </w:t>
      </w:r>
    </w:p>
    <w:p w14:paraId="100C5B58" w14:textId="77777777" w:rsidR="00A65B8B" w:rsidRDefault="003A0506" w:rsidP="00A65B8B">
      <w:pPr>
        <w:pStyle w:val="Head1ParH-net"/>
        <w:tabs>
          <w:tab w:val="center" w:pos="4680"/>
        </w:tabs>
      </w:pPr>
      <w:r>
        <w:t xml:space="preserve"> </w:t>
      </w:r>
      <w:r w:rsidR="00A65B8B">
        <w:tab/>
      </w:r>
    </w:p>
    <w:p w14:paraId="22E0FC93" w14:textId="77777777" w:rsidR="00A65B8B" w:rsidRDefault="00A65B8B" w:rsidP="00A65B8B">
      <w:pPr>
        <w:pStyle w:val="Head1ParH-net"/>
        <w:tabs>
          <w:tab w:val="center" w:pos="4680"/>
        </w:tabs>
        <w:jc w:val="center"/>
        <w:rPr>
          <w:b/>
          <w:sz w:val="36"/>
        </w:rPr>
      </w:pPr>
      <w:r>
        <w:br w:type="page"/>
      </w:r>
      <w:r>
        <w:rPr>
          <w:b/>
          <w:sz w:val="36"/>
        </w:rPr>
        <w:lastRenderedPageBreak/>
        <w:t>Table of Contents</w:t>
      </w:r>
    </w:p>
    <w:p w14:paraId="049F31CB" w14:textId="77777777" w:rsidR="00A65B8B" w:rsidRDefault="00A65B8B" w:rsidP="00A65B8B">
      <w:pPr>
        <w:pStyle w:val="Head1ParH-net"/>
      </w:pPr>
    </w:p>
    <w:p w14:paraId="53128261" w14:textId="77777777" w:rsidR="00A65B8B" w:rsidRDefault="00A65B8B" w:rsidP="00A65B8B">
      <w:pPr>
        <w:pStyle w:val="Head1ParH-net"/>
      </w:pPr>
    </w:p>
    <w:p w14:paraId="36833BD8" w14:textId="77777777" w:rsidR="001C2F62" w:rsidRPr="00107D38" w:rsidRDefault="00A65B8B">
      <w:pPr>
        <w:pStyle w:val="TOC1"/>
        <w:rPr>
          <w:rFonts w:ascii="Calibri" w:hAnsi="Calibri"/>
          <w:b w:val="0"/>
          <w:bCs w:val="0"/>
          <w:szCs w:val="22"/>
        </w:rPr>
      </w:pPr>
      <w:r>
        <w:fldChar w:fldCharType="begin"/>
      </w:r>
      <w:r>
        <w:instrText xml:space="preserve"> TOC \o "1-5" \h \z \t "Head1 H-net,1,Head1 PB H-net,1,Head2 H-net,2,Head3 H-net,3,Head4 H-net,4,Head5 H-net,5,Head2 PB H-net,2,Head3 PB H-net,3,Head4 PB H-net,4,Head5 PB H-net,5" </w:instrText>
      </w:r>
      <w:r>
        <w:fldChar w:fldCharType="separate"/>
      </w:r>
      <w:hyperlink w:anchor="_Toc457330103" w:history="1">
        <w:r w:rsidR="001C2F62" w:rsidRPr="00E27EA2">
          <w:rPr>
            <w:rStyle w:val="Hyperlink"/>
          </w:rPr>
          <w:t>Introduction</w:t>
        </w:r>
        <w:r w:rsidR="001C2F62">
          <w:rPr>
            <w:webHidden/>
          </w:rPr>
          <w:tab/>
        </w:r>
        <w:r w:rsidR="001C2F62">
          <w:rPr>
            <w:webHidden/>
          </w:rPr>
          <w:fldChar w:fldCharType="begin"/>
        </w:r>
        <w:r w:rsidR="001C2F62">
          <w:rPr>
            <w:webHidden/>
          </w:rPr>
          <w:instrText xml:space="preserve"> PAGEREF _Toc457330103 \h </w:instrText>
        </w:r>
        <w:r w:rsidR="001C2F62">
          <w:rPr>
            <w:webHidden/>
          </w:rPr>
        </w:r>
        <w:r w:rsidR="001C2F62">
          <w:rPr>
            <w:webHidden/>
          </w:rPr>
          <w:fldChar w:fldCharType="separate"/>
        </w:r>
        <w:r w:rsidR="001C2F62">
          <w:rPr>
            <w:webHidden/>
          </w:rPr>
          <w:t>3</w:t>
        </w:r>
        <w:r w:rsidR="001C2F62">
          <w:rPr>
            <w:webHidden/>
          </w:rPr>
          <w:fldChar w:fldCharType="end"/>
        </w:r>
      </w:hyperlink>
    </w:p>
    <w:p w14:paraId="09235384" w14:textId="77777777" w:rsidR="001C2F62" w:rsidRPr="00107D38" w:rsidRDefault="00AE5ADD">
      <w:pPr>
        <w:pStyle w:val="TOC1"/>
        <w:rPr>
          <w:rFonts w:ascii="Calibri" w:hAnsi="Calibri"/>
          <w:b w:val="0"/>
          <w:bCs w:val="0"/>
          <w:szCs w:val="22"/>
        </w:rPr>
      </w:pPr>
      <w:hyperlink w:anchor="_Toc457330104" w:history="1">
        <w:r w:rsidR="001C2F62" w:rsidRPr="00E27EA2">
          <w:rPr>
            <w:rStyle w:val="Hyperlink"/>
          </w:rPr>
          <w:t>Purpose</w:t>
        </w:r>
        <w:r w:rsidR="001C2F62">
          <w:rPr>
            <w:webHidden/>
          </w:rPr>
          <w:tab/>
        </w:r>
        <w:r w:rsidR="001C2F62">
          <w:rPr>
            <w:webHidden/>
          </w:rPr>
          <w:fldChar w:fldCharType="begin"/>
        </w:r>
        <w:r w:rsidR="001C2F62">
          <w:rPr>
            <w:webHidden/>
          </w:rPr>
          <w:instrText xml:space="preserve"> PAGEREF _Toc457330104 \h </w:instrText>
        </w:r>
        <w:r w:rsidR="001C2F62">
          <w:rPr>
            <w:webHidden/>
          </w:rPr>
        </w:r>
        <w:r w:rsidR="001C2F62">
          <w:rPr>
            <w:webHidden/>
          </w:rPr>
          <w:fldChar w:fldCharType="separate"/>
        </w:r>
        <w:r w:rsidR="001C2F62">
          <w:rPr>
            <w:webHidden/>
          </w:rPr>
          <w:t>3</w:t>
        </w:r>
        <w:r w:rsidR="001C2F62">
          <w:rPr>
            <w:webHidden/>
          </w:rPr>
          <w:fldChar w:fldCharType="end"/>
        </w:r>
      </w:hyperlink>
    </w:p>
    <w:p w14:paraId="76F3A287" w14:textId="77777777" w:rsidR="001C2F62" w:rsidRPr="00107D38" w:rsidRDefault="00AE5ADD">
      <w:pPr>
        <w:pStyle w:val="TOC1"/>
        <w:rPr>
          <w:rFonts w:ascii="Calibri" w:hAnsi="Calibri"/>
          <w:b w:val="0"/>
          <w:bCs w:val="0"/>
          <w:szCs w:val="22"/>
        </w:rPr>
      </w:pPr>
      <w:hyperlink w:anchor="_Toc457330105" w:history="1">
        <w:r w:rsidR="001C2F62" w:rsidRPr="00E27EA2">
          <w:rPr>
            <w:rStyle w:val="Hyperlink"/>
          </w:rPr>
          <w:t>Project Summary</w:t>
        </w:r>
        <w:r w:rsidR="001C2F62">
          <w:rPr>
            <w:webHidden/>
          </w:rPr>
          <w:tab/>
        </w:r>
        <w:r w:rsidR="001C2F62">
          <w:rPr>
            <w:webHidden/>
          </w:rPr>
          <w:fldChar w:fldCharType="begin"/>
        </w:r>
        <w:r w:rsidR="001C2F62">
          <w:rPr>
            <w:webHidden/>
          </w:rPr>
          <w:instrText xml:space="preserve"> PAGEREF _Toc457330105 \h </w:instrText>
        </w:r>
        <w:r w:rsidR="001C2F62">
          <w:rPr>
            <w:webHidden/>
          </w:rPr>
        </w:r>
        <w:r w:rsidR="001C2F62">
          <w:rPr>
            <w:webHidden/>
          </w:rPr>
          <w:fldChar w:fldCharType="separate"/>
        </w:r>
        <w:r w:rsidR="001C2F62">
          <w:rPr>
            <w:webHidden/>
          </w:rPr>
          <w:t>3</w:t>
        </w:r>
        <w:r w:rsidR="001C2F62">
          <w:rPr>
            <w:webHidden/>
          </w:rPr>
          <w:fldChar w:fldCharType="end"/>
        </w:r>
      </w:hyperlink>
    </w:p>
    <w:p w14:paraId="2D0B533A" w14:textId="77777777" w:rsidR="001C2F62" w:rsidRPr="00107D38" w:rsidRDefault="00AE5ADD">
      <w:pPr>
        <w:pStyle w:val="TOC1"/>
        <w:rPr>
          <w:rFonts w:ascii="Calibri" w:hAnsi="Calibri"/>
          <w:b w:val="0"/>
          <w:bCs w:val="0"/>
          <w:szCs w:val="22"/>
        </w:rPr>
      </w:pPr>
      <w:hyperlink w:anchor="_Toc457330106" w:history="1">
        <w:r w:rsidR="001C2F62" w:rsidRPr="00E27EA2">
          <w:rPr>
            <w:rStyle w:val="Hyperlink"/>
          </w:rPr>
          <w:t>Requirements Definition</w:t>
        </w:r>
        <w:r w:rsidR="001C2F62">
          <w:rPr>
            <w:webHidden/>
          </w:rPr>
          <w:tab/>
        </w:r>
        <w:r w:rsidR="001C2F62">
          <w:rPr>
            <w:webHidden/>
          </w:rPr>
          <w:fldChar w:fldCharType="begin"/>
        </w:r>
        <w:r w:rsidR="001C2F62">
          <w:rPr>
            <w:webHidden/>
          </w:rPr>
          <w:instrText xml:space="preserve"> PAGEREF _Toc457330106 \h </w:instrText>
        </w:r>
        <w:r w:rsidR="001C2F62">
          <w:rPr>
            <w:webHidden/>
          </w:rPr>
        </w:r>
        <w:r w:rsidR="001C2F62">
          <w:rPr>
            <w:webHidden/>
          </w:rPr>
          <w:fldChar w:fldCharType="separate"/>
        </w:r>
        <w:r w:rsidR="001C2F62">
          <w:rPr>
            <w:webHidden/>
          </w:rPr>
          <w:t>4</w:t>
        </w:r>
        <w:r w:rsidR="001C2F62">
          <w:rPr>
            <w:webHidden/>
          </w:rPr>
          <w:fldChar w:fldCharType="end"/>
        </w:r>
      </w:hyperlink>
    </w:p>
    <w:p w14:paraId="5A060D0C" w14:textId="77777777" w:rsidR="001C2F62" w:rsidRPr="00107D38" w:rsidRDefault="00AE5ADD">
      <w:pPr>
        <w:pStyle w:val="TOC1"/>
        <w:rPr>
          <w:rFonts w:ascii="Calibri" w:hAnsi="Calibri"/>
          <w:b w:val="0"/>
          <w:bCs w:val="0"/>
          <w:szCs w:val="22"/>
        </w:rPr>
      </w:pPr>
      <w:hyperlink w:anchor="_Toc457330107" w:history="1">
        <w:r w:rsidR="001C2F62" w:rsidRPr="00E27EA2">
          <w:rPr>
            <w:rStyle w:val="Hyperlink"/>
          </w:rPr>
          <w:t>Considerations</w:t>
        </w:r>
        <w:r w:rsidR="001C2F62">
          <w:rPr>
            <w:webHidden/>
          </w:rPr>
          <w:tab/>
        </w:r>
        <w:r w:rsidR="001C2F62">
          <w:rPr>
            <w:webHidden/>
          </w:rPr>
          <w:fldChar w:fldCharType="begin"/>
        </w:r>
        <w:r w:rsidR="001C2F62">
          <w:rPr>
            <w:webHidden/>
          </w:rPr>
          <w:instrText xml:space="preserve"> PAGEREF _Toc457330107 \h </w:instrText>
        </w:r>
        <w:r w:rsidR="001C2F62">
          <w:rPr>
            <w:webHidden/>
          </w:rPr>
        </w:r>
        <w:r w:rsidR="001C2F62">
          <w:rPr>
            <w:webHidden/>
          </w:rPr>
          <w:fldChar w:fldCharType="separate"/>
        </w:r>
        <w:r w:rsidR="001C2F62">
          <w:rPr>
            <w:webHidden/>
          </w:rPr>
          <w:t>4</w:t>
        </w:r>
        <w:r w:rsidR="001C2F62">
          <w:rPr>
            <w:webHidden/>
          </w:rPr>
          <w:fldChar w:fldCharType="end"/>
        </w:r>
      </w:hyperlink>
    </w:p>
    <w:p w14:paraId="2E2A3B9B" w14:textId="77777777" w:rsidR="001C2F62" w:rsidRPr="00107D38" w:rsidRDefault="00AE5ADD">
      <w:pPr>
        <w:pStyle w:val="TOC1"/>
        <w:rPr>
          <w:rFonts w:ascii="Calibri" w:hAnsi="Calibri"/>
          <w:b w:val="0"/>
          <w:bCs w:val="0"/>
          <w:szCs w:val="22"/>
        </w:rPr>
      </w:pPr>
      <w:hyperlink w:anchor="_Toc457330108" w:history="1">
        <w:r w:rsidR="001C2F62" w:rsidRPr="00E27EA2">
          <w:rPr>
            <w:rStyle w:val="Hyperlink"/>
          </w:rPr>
          <w:t>Document Change Log</w:t>
        </w:r>
        <w:r w:rsidR="001C2F62">
          <w:rPr>
            <w:webHidden/>
          </w:rPr>
          <w:tab/>
        </w:r>
        <w:r w:rsidR="001C2F62">
          <w:rPr>
            <w:webHidden/>
          </w:rPr>
          <w:fldChar w:fldCharType="begin"/>
        </w:r>
        <w:r w:rsidR="001C2F62">
          <w:rPr>
            <w:webHidden/>
          </w:rPr>
          <w:instrText xml:space="preserve"> PAGEREF _Toc457330108 \h </w:instrText>
        </w:r>
        <w:r w:rsidR="001C2F62">
          <w:rPr>
            <w:webHidden/>
          </w:rPr>
        </w:r>
        <w:r w:rsidR="001C2F62">
          <w:rPr>
            <w:webHidden/>
          </w:rPr>
          <w:fldChar w:fldCharType="separate"/>
        </w:r>
        <w:r w:rsidR="001C2F62">
          <w:rPr>
            <w:webHidden/>
          </w:rPr>
          <w:t>4</w:t>
        </w:r>
        <w:r w:rsidR="001C2F62">
          <w:rPr>
            <w:webHidden/>
          </w:rPr>
          <w:fldChar w:fldCharType="end"/>
        </w:r>
      </w:hyperlink>
    </w:p>
    <w:p w14:paraId="4D43897D" w14:textId="77777777" w:rsidR="001C2F62" w:rsidRPr="00107D38" w:rsidRDefault="00AE5ADD">
      <w:pPr>
        <w:pStyle w:val="TOC1"/>
        <w:rPr>
          <w:rFonts w:ascii="Calibri" w:hAnsi="Calibri"/>
          <w:b w:val="0"/>
          <w:bCs w:val="0"/>
          <w:szCs w:val="22"/>
        </w:rPr>
      </w:pPr>
      <w:hyperlink w:anchor="_Toc457330109" w:history="1">
        <w:r w:rsidR="001C2F62" w:rsidRPr="00E27EA2">
          <w:rPr>
            <w:rStyle w:val="Hyperlink"/>
          </w:rPr>
          <w:t>Architecture Design</w:t>
        </w:r>
        <w:r w:rsidR="001C2F62">
          <w:rPr>
            <w:webHidden/>
          </w:rPr>
          <w:tab/>
        </w:r>
        <w:r w:rsidR="001C2F62">
          <w:rPr>
            <w:webHidden/>
          </w:rPr>
          <w:fldChar w:fldCharType="begin"/>
        </w:r>
        <w:r w:rsidR="001C2F62">
          <w:rPr>
            <w:webHidden/>
          </w:rPr>
          <w:instrText xml:space="preserve"> PAGEREF _Toc457330109 \h </w:instrText>
        </w:r>
        <w:r w:rsidR="001C2F62">
          <w:rPr>
            <w:webHidden/>
          </w:rPr>
        </w:r>
        <w:r w:rsidR="001C2F62">
          <w:rPr>
            <w:webHidden/>
          </w:rPr>
          <w:fldChar w:fldCharType="separate"/>
        </w:r>
        <w:r w:rsidR="001C2F62">
          <w:rPr>
            <w:webHidden/>
          </w:rPr>
          <w:t>5</w:t>
        </w:r>
        <w:r w:rsidR="001C2F62">
          <w:rPr>
            <w:webHidden/>
          </w:rPr>
          <w:fldChar w:fldCharType="end"/>
        </w:r>
      </w:hyperlink>
    </w:p>
    <w:p w14:paraId="507CE846" w14:textId="77777777" w:rsidR="001C2F62" w:rsidRPr="00107D38" w:rsidRDefault="00AE5ADD">
      <w:pPr>
        <w:pStyle w:val="TOC2"/>
        <w:rPr>
          <w:rFonts w:ascii="Calibri" w:hAnsi="Calibri"/>
          <w:szCs w:val="22"/>
        </w:rPr>
      </w:pPr>
      <w:hyperlink w:anchor="_Toc457330110" w:history="1">
        <w:r w:rsidR="001C2F62" w:rsidRPr="00E27EA2">
          <w:rPr>
            <w:rStyle w:val="Hyperlink"/>
          </w:rPr>
          <w:t>Entity Relationship Diagram</w:t>
        </w:r>
        <w:r w:rsidR="001C2F62">
          <w:rPr>
            <w:webHidden/>
          </w:rPr>
          <w:tab/>
        </w:r>
        <w:r w:rsidR="001C2F62">
          <w:rPr>
            <w:webHidden/>
          </w:rPr>
          <w:fldChar w:fldCharType="begin"/>
        </w:r>
        <w:r w:rsidR="001C2F62">
          <w:rPr>
            <w:webHidden/>
          </w:rPr>
          <w:instrText xml:space="preserve"> PAGEREF _Toc457330110 \h </w:instrText>
        </w:r>
        <w:r w:rsidR="001C2F62">
          <w:rPr>
            <w:webHidden/>
          </w:rPr>
        </w:r>
        <w:r w:rsidR="001C2F62">
          <w:rPr>
            <w:webHidden/>
          </w:rPr>
          <w:fldChar w:fldCharType="separate"/>
        </w:r>
        <w:r w:rsidR="001C2F62">
          <w:rPr>
            <w:webHidden/>
          </w:rPr>
          <w:t>5</w:t>
        </w:r>
        <w:r w:rsidR="001C2F62">
          <w:rPr>
            <w:webHidden/>
          </w:rPr>
          <w:fldChar w:fldCharType="end"/>
        </w:r>
      </w:hyperlink>
    </w:p>
    <w:p w14:paraId="2D8CC262" w14:textId="77777777" w:rsidR="001C2F62" w:rsidRPr="00107D38" w:rsidRDefault="00AE5ADD">
      <w:pPr>
        <w:pStyle w:val="TOC2"/>
        <w:rPr>
          <w:rFonts w:ascii="Calibri" w:hAnsi="Calibri"/>
          <w:szCs w:val="22"/>
        </w:rPr>
      </w:pPr>
      <w:hyperlink w:anchor="_Toc457330111" w:history="1">
        <w:r w:rsidR="001C2F62" w:rsidRPr="00E27EA2">
          <w:rPr>
            <w:rStyle w:val="Hyperlink"/>
          </w:rPr>
          <w:t>Data Dictionary</w:t>
        </w:r>
        <w:r w:rsidR="001C2F62">
          <w:rPr>
            <w:webHidden/>
          </w:rPr>
          <w:tab/>
        </w:r>
        <w:r w:rsidR="001C2F62">
          <w:rPr>
            <w:webHidden/>
          </w:rPr>
          <w:fldChar w:fldCharType="begin"/>
        </w:r>
        <w:r w:rsidR="001C2F62">
          <w:rPr>
            <w:webHidden/>
          </w:rPr>
          <w:instrText xml:space="preserve"> PAGEREF _Toc457330111 \h </w:instrText>
        </w:r>
        <w:r w:rsidR="001C2F62">
          <w:rPr>
            <w:webHidden/>
          </w:rPr>
        </w:r>
        <w:r w:rsidR="001C2F62">
          <w:rPr>
            <w:webHidden/>
          </w:rPr>
          <w:fldChar w:fldCharType="separate"/>
        </w:r>
        <w:r w:rsidR="001C2F62">
          <w:rPr>
            <w:webHidden/>
          </w:rPr>
          <w:t>5</w:t>
        </w:r>
        <w:r w:rsidR="001C2F62">
          <w:rPr>
            <w:webHidden/>
          </w:rPr>
          <w:fldChar w:fldCharType="end"/>
        </w:r>
      </w:hyperlink>
    </w:p>
    <w:p w14:paraId="4CA70C19" w14:textId="77777777" w:rsidR="001C2F62" w:rsidRPr="00107D38" w:rsidRDefault="00AE5ADD">
      <w:pPr>
        <w:pStyle w:val="TOC2"/>
        <w:rPr>
          <w:rFonts w:ascii="Calibri" w:hAnsi="Calibri"/>
          <w:szCs w:val="22"/>
        </w:rPr>
      </w:pPr>
      <w:hyperlink w:anchor="_Toc457330112" w:history="1">
        <w:r w:rsidR="001C2F62" w:rsidRPr="00E27EA2">
          <w:rPr>
            <w:rStyle w:val="Hyperlink"/>
          </w:rPr>
          <w:t>Tables schemas</w:t>
        </w:r>
        <w:r w:rsidR="001C2F62">
          <w:rPr>
            <w:webHidden/>
          </w:rPr>
          <w:tab/>
        </w:r>
        <w:r w:rsidR="001C2F62">
          <w:rPr>
            <w:webHidden/>
          </w:rPr>
          <w:fldChar w:fldCharType="begin"/>
        </w:r>
        <w:r w:rsidR="001C2F62">
          <w:rPr>
            <w:webHidden/>
          </w:rPr>
          <w:instrText xml:space="preserve"> PAGEREF _Toc457330112 \h </w:instrText>
        </w:r>
        <w:r w:rsidR="001C2F62">
          <w:rPr>
            <w:webHidden/>
          </w:rPr>
        </w:r>
        <w:r w:rsidR="001C2F62">
          <w:rPr>
            <w:webHidden/>
          </w:rPr>
          <w:fldChar w:fldCharType="separate"/>
        </w:r>
        <w:r w:rsidR="001C2F62">
          <w:rPr>
            <w:webHidden/>
          </w:rPr>
          <w:t>5</w:t>
        </w:r>
        <w:r w:rsidR="001C2F62">
          <w:rPr>
            <w:webHidden/>
          </w:rPr>
          <w:fldChar w:fldCharType="end"/>
        </w:r>
      </w:hyperlink>
    </w:p>
    <w:p w14:paraId="5F410550" w14:textId="77777777" w:rsidR="001C2F62" w:rsidRPr="00107D38" w:rsidRDefault="00AE5ADD">
      <w:pPr>
        <w:pStyle w:val="TOC4"/>
        <w:rPr>
          <w:rFonts w:ascii="Calibri" w:hAnsi="Calibri"/>
          <w:noProof/>
          <w:szCs w:val="22"/>
        </w:rPr>
      </w:pPr>
      <w:hyperlink w:anchor="_Toc457330113" w:history="1">
        <w:r w:rsidR="001C2F62" w:rsidRPr="00E27EA2">
          <w:rPr>
            <w:rStyle w:val="Hyperlink"/>
            <w:noProof/>
          </w:rPr>
          <w:t>Examples of values</w:t>
        </w:r>
        <w:r w:rsidR="001C2F62">
          <w:rPr>
            <w:noProof/>
            <w:webHidden/>
          </w:rPr>
          <w:tab/>
        </w:r>
        <w:r w:rsidR="001C2F62">
          <w:rPr>
            <w:noProof/>
            <w:webHidden/>
          </w:rPr>
          <w:fldChar w:fldCharType="begin"/>
        </w:r>
        <w:r w:rsidR="001C2F62">
          <w:rPr>
            <w:noProof/>
            <w:webHidden/>
          </w:rPr>
          <w:instrText xml:space="preserve"> PAGEREF _Toc457330113 \h </w:instrText>
        </w:r>
        <w:r w:rsidR="001C2F62">
          <w:rPr>
            <w:noProof/>
            <w:webHidden/>
          </w:rPr>
        </w:r>
        <w:r w:rsidR="001C2F62">
          <w:rPr>
            <w:noProof/>
            <w:webHidden/>
          </w:rPr>
          <w:fldChar w:fldCharType="separate"/>
        </w:r>
        <w:r w:rsidR="001C2F62">
          <w:rPr>
            <w:noProof/>
            <w:webHidden/>
          </w:rPr>
          <w:t>5</w:t>
        </w:r>
        <w:r w:rsidR="001C2F62">
          <w:rPr>
            <w:noProof/>
            <w:webHidden/>
          </w:rPr>
          <w:fldChar w:fldCharType="end"/>
        </w:r>
      </w:hyperlink>
    </w:p>
    <w:p w14:paraId="215016FD" w14:textId="409567BE" w:rsidR="001C2F62" w:rsidRPr="00107D38" w:rsidRDefault="00AE5ADD">
      <w:pPr>
        <w:pStyle w:val="TOC1"/>
        <w:rPr>
          <w:rFonts w:ascii="Calibri" w:hAnsi="Calibri"/>
          <w:b w:val="0"/>
          <w:bCs w:val="0"/>
          <w:szCs w:val="22"/>
        </w:rPr>
      </w:pPr>
      <w:hyperlink w:anchor="_Toc457330114" w:history="1">
        <w:r w:rsidR="001C2F62" w:rsidRPr="00E27EA2">
          <w:rPr>
            <w:rStyle w:val="Hyperlink"/>
          </w:rPr>
          <w:t>ETL Process</w:t>
        </w:r>
        <w:r w:rsidR="001C2F62">
          <w:rPr>
            <w:webHidden/>
          </w:rPr>
          <w:tab/>
        </w:r>
        <w:r w:rsidR="007E6772">
          <w:rPr>
            <w:webHidden/>
          </w:rPr>
          <w:t>14</w:t>
        </w:r>
      </w:hyperlink>
    </w:p>
    <w:p w14:paraId="352E5C04" w14:textId="706F0035" w:rsidR="001C2F62" w:rsidRPr="00107D38" w:rsidRDefault="00AE5ADD">
      <w:pPr>
        <w:pStyle w:val="TOC2"/>
        <w:rPr>
          <w:rFonts w:ascii="Calibri" w:hAnsi="Calibri"/>
          <w:szCs w:val="22"/>
        </w:rPr>
      </w:pPr>
      <w:hyperlink w:anchor="_Toc457330115" w:history="1">
        <w:r w:rsidR="001C2F62" w:rsidRPr="00E27EA2">
          <w:rPr>
            <w:rStyle w:val="Hyperlink"/>
          </w:rPr>
          <w:t>ETL considerations</w:t>
        </w:r>
        <w:r w:rsidR="001C2F62">
          <w:rPr>
            <w:webHidden/>
          </w:rPr>
          <w:tab/>
        </w:r>
        <w:r w:rsidR="007E6772">
          <w:rPr>
            <w:webHidden/>
          </w:rPr>
          <w:t>14</w:t>
        </w:r>
      </w:hyperlink>
    </w:p>
    <w:p w14:paraId="3D1B9B22" w14:textId="495CFE97" w:rsidR="001C2F62" w:rsidRPr="00107D38" w:rsidRDefault="00AE5ADD">
      <w:pPr>
        <w:pStyle w:val="TOC2"/>
        <w:rPr>
          <w:rFonts w:ascii="Calibri" w:hAnsi="Calibri"/>
          <w:szCs w:val="22"/>
        </w:rPr>
      </w:pPr>
      <w:hyperlink w:anchor="_Toc457330116" w:history="1">
        <w:r w:rsidR="001C2F62" w:rsidRPr="00E27EA2">
          <w:rPr>
            <w:rStyle w:val="Hyperlink"/>
          </w:rPr>
          <w:t>ETL Process Flow with description</w:t>
        </w:r>
        <w:r w:rsidR="001C2F62">
          <w:rPr>
            <w:webHidden/>
          </w:rPr>
          <w:tab/>
        </w:r>
        <w:r w:rsidR="007E6772">
          <w:rPr>
            <w:webHidden/>
          </w:rPr>
          <w:t>14</w:t>
        </w:r>
      </w:hyperlink>
    </w:p>
    <w:p w14:paraId="42D42F7B" w14:textId="45EAE8F8" w:rsidR="001C2F62" w:rsidRPr="00107D38" w:rsidRDefault="00AE5ADD">
      <w:pPr>
        <w:pStyle w:val="TOC1"/>
        <w:rPr>
          <w:rFonts w:ascii="Calibri" w:hAnsi="Calibri"/>
          <w:b w:val="0"/>
          <w:bCs w:val="0"/>
          <w:szCs w:val="22"/>
        </w:rPr>
      </w:pPr>
      <w:hyperlink w:anchor="_Toc457330117" w:history="1">
        <w:r w:rsidR="001C2F62" w:rsidRPr="00E27EA2">
          <w:rPr>
            <w:rStyle w:val="Hyperlink"/>
          </w:rPr>
          <w:t>Reporting System</w:t>
        </w:r>
        <w:r w:rsidR="001C2F62">
          <w:rPr>
            <w:webHidden/>
          </w:rPr>
          <w:tab/>
        </w:r>
        <w:r w:rsidR="007E6772">
          <w:rPr>
            <w:webHidden/>
          </w:rPr>
          <w:t>27</w:t>
        </w:r>
      </w:hyperlink>
    </w:p>
    <w:p w14:paraId="0DD3F4B3" w14:textId="30C8432D" w:rsidR="001C2F62" w:rsidRPr="00107D38" w:rsidRDefault="00AE5ADD">
      <w:pPr>
        <w:pStyle w:val="TOC1"/>
        <w:rPr>
          <w:rFonts w:ascii="Calibri" w:hAnsi="Calibri"/>
          <w:b w:val="0"/>
          <w:bCs w:val="0"/>
          <w:szCs w:val="22"/>
        </w:rPr>
      </w:pPr>
      <w:hyperlink w:anchor="_Toc457330118" w:history="1">
        <w:r w:rsidR="001C2F62" w:rsidRPr="00E27EA2">
          <w:rPr>
            <w:rStyle w:val="Hyperlink"/>
          </w:rPr>
          <w:t>Conclusions</w:t>
        </w:r>
        <w:r w:rsidR="001C2F62">
          <w:rPr>
            <w:webHidden/>
          </w:rPr>
          <w:tab/>
        </w:r>
        <w:r w:rsidR="007E6772">
          <w:rPr>
            <w:webHidden/>
          </w:rPr>
          <w:t>3</w:t>
        </w:r>
        <w:r w:rsidR="003970B3">
          <w:rPr>
            <w:webHidden/>
          </w:rPr>
          <w:t>3</w:t>
        </w:r>
      </w:hyperlink>
    </w:p>
    <w:p w14:paraId="62486C05" w14:textId="77777777" w:rsidR="003A0506" w:rsidRPr="00A65B8B" w:rsidRDefault="00A65B8B" w:rsidP="00A65B8B">
      <w:pPr>
        <w:pStyle w:val="Head1ParH-net"/>
      </w:pPr>
      <w:r>
        <w:fldChar w:fldCharType="end"/>
      </w:r>
    </w:p>
    <w:p w14:paraId="4101652C" w14:textId="77777777" w:rsidR="003A0506" w:rsidRDefault="003A0506">
      <w:pPr>
        <w:pStyle w:val="Head1ParH-net"/>
      </w:pPr>
    </w:p>
    <w:p w14:paraId="12F40E89" w14:textId="77777777" w:rsidR="003A0506" w:rsidRDefault="003A0506">
      <w:pPr>
        <w:pStyle w:val="Head1ParH-net"/>
      </w:pPr>
      <w:r>
        <w:t xml:space="preserve"> </w:t>
      </w:r>
    </w:p>
    <w:p w14:paraId="5B60BBE5" w14:textId="3AFAFB32" w:rsidR="00874017" w:rsidRPr="00874017" w:rsidRDefault="003A0506" w:rsidP="00B119F8">
      <w:pPr>
        <w:pStyle w:val="Assignment"/>
      </w:pPr>
      <w:r w:rsidRPr="00874017">
        <w:br w:type="page"/>
      </w:r>
    </w:p>
    <w:p w14:paraId="4B99056E" w14:textId="478EFF34" w:rsidR="003A0506" w:rsidRDefault="00F62DE0" w:rsidP="0074611A">
      <w:pPr>
        <w:pStyle w:val="TeamInfo"/>
      </w:pPr>
      <w:r>
        <w:lastRenderedPageBreak/>
        <w:t>NY Annualized Property Sales</w:t>
      </w:r>
      <w:r w:rsidR="00532377">
        <w:br/>
      </w:r>
      <w:r w:rsidR="00F56582">
        <w:t>Raditya Fahritama</w:t>
      </w:r>
    </w:p>
    <w:p w14:paraId="39EC13BE" w14:textId="77777777" w:rsidR="003A0506" w:rsidRPr="00DE269C" w:rsidRDefault="003A0506" w:rsidP="00DE269C">
      <w:pPr>
        <w:pStyle w:val="Heading1"/>
      </w:pPr>
      <w:bookmarkStart w:id="1" w:name="_Toc530808826"/>
      <w:bookmarkStart w:id="2" w:name="_Toc530808882"/>
      <w:bookmarkStart w:id="3" w:name="_Toc15466602"/>
      <w:bookmarkStart w:id="4" w:name="_Toc15466651"/>
      <w:bookmarkStart w:id="5" w:name="_Toc15466771"/>
      <w:bookmarkStart w:id="6" w:name="_Toc17877531"/>
      <w:bookmarkStart w:id="7" w:name="_Toc17877966"/>
      <w:bookmarkStart w:id="8" w:name="_Toc17878345"/>
      <w:bookmarkStart w:id="9" w:name="_Toc17878384"/>
      <w:bookmarkStart w:id="10" w:name="_Toc17879159"/>
      <w:bookmarkStart w:id="11" w:name="_Toc17879352"/>
      <w:bookmarkStart w:id="12" w:name="_Toc17879374"/>
      <w:bookmarkStart w:id="13" w:name="_Toc17880982"/>
      <w:bookmarkStart w:id="14" w:name="_Toc19421204"/>
      <w:bookmarkStart w:id="15" w:name="_Toc19421471"/>
      <w:bookmarkStart w:id="16" w:name="_Toc19423355"/>
      <w:bookmarkStart w:id="17" w:name="_Toc19423381"/>
      <w:bookmarkStart w:id="18" w:name="_Toc19683747"/>
      <w:bookmarkStart w:id="19" w:name="_Toc19683982"/>
      <w:bookmarkStart w:id="20" w:name="_Toc21860764"/>
      <w:bookmarkStart w:id="21" w:name="_Toc457330104"/>
      <w:r w:rsidRPr="00DE269C">
        <w:t>Purpose</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1299C43A" w14:textId="0F6BB75A" w:rsidR="003A0506" w:rsidRPr="00E57ED9" w:rsidRDefault="00E57ED9" w:rsidP="00E57ED9">
      <w:r w:rsidRPr="00E57ED9">
        <w:t>The purpose of this project is to compare a data warehouse implementation with a Hadoop implementation.</w:t>
      </w:r>
    </w:p>
    <w:p w14:paraId="4DDBEF00" w14:textId="77777777" w:rsidR="003A0506" w:rsidRDefault="003A0506">
      <w:pPr>
        <w:pStyle w:val="Head1ParH-net"/>
      </w:pPr>
      <w:bookmarkStart w:id="22" w:name="_Toc15466604"/>
      <w:bookmarkStart w:id="23" w:name="_Toc15466654"/>
      <w:bookmarkStart w:id="24" w:name="_Toc15466773"/>
    </w:p>
    <w:p w14:paraId="65CE5DE1" w14:textId="77777777" w:rsidR="003A0506" w:rsidRDefault="00CC03F0" w:rsidP="00DE269C">
      <w:pPr>
        <w:pStyle w:val="Heading1"/>
      </w:pPr>
      <w:bookmarkStart w:id="25" w:name="_Toc457330105"/>
      <w:bookmarkEnd w:id="22"/>
      <w:bookmarkEnd w:id="23"/>
      <w:bookmarkEnd w:id="24"/>
      <w:r>
        <w:t>Project Summa</w:t>
      </w:r>
      <w:r w:rsidR="00110E2C">
        <w:t>ry</w:t>
      </w:r>
      <w:bookmarkEnd w:id="25"/>
    </w:p>
    <w:p w14:paraId="1B223BDA" w14:textId="77777777" w:rsidR="006C5B2C" w:rsidRDefault="006B27A3">
      <w:pPr>
        <w:pStyle w:val="Head1ParH-net"/>
      </w:pPr>
      <w:r>
        <w:t>This paragraph is used to introduce the following subsections, which can be used for an executive level overview.</w:t>
      </w:r>
    </w:p>
    <w:p w14:paraId="106DD217" w14:textId="77777777" w:rsidR="00E5321E" w:rsidRPr="00E5321E" w:rsidRDefault="00E5321E" w:rsidP="0031759C">
      <w:pPr>
        <w:pStyle w:val="Head1ParH-net"/>
        <w:numPr>
          <w:ilvl w:val="0"/>
          <w:numId w:val="13"/>
        </w:numPr>
      </w:pPr>
      <w:r>
        <w:rPr>
          <w:b/>
          <w:sz w:val="24"/>
        </w:rPr>
        <w:t>Objectives</w:t>
      </w:r>
    </w:p>
    <w:p w14:paraId="348E7A31" w14:textId="62366D2D" w:rsidR="00E5321E" w:rsidRDefault="00EC181D" w:rsidP="00EC181D">
      <w:pPr>
        <w:pStyle w:val="Head1ParH-net"/>
        <w:ind w:left="432"/>
        <w:rPr>
          <w:szCs w:val="22"/>
        </w:rPr>
      </w:pPr>
      <w:r>
        <w:rPr>
          <w:szCs w:val="22"/>
        </w:rPr>
        <w:t xml:space="preserve">The </w:t>
      </w:r>
      <w:r w:rsidR="00CC0BB8">
        <w:rPr>
          <w:szCs w:val="22"/>
        </w:rPr>
        <w:t>objective</w:t>
      </w:r>
      <w:r>
        <w:rPr>
          <w:szCs w:val="22"/>
        </w:rPr>
        <w:t xml:space="preserve"> for this project is to implement </w:t>
      </w:r>
      <w:r w:rsidR="00E80ED4">
        <w:rPr>
          <w:szCs w:val="22"/>
        </w:rPr>
        <w:t xml:space="preserve">automated ETL process that can run regularly and then </w:t>
      </w:r>
      <w:r w:rsidR="007929C3">
        <w:rPr>
          <w:szCs w:val="22"/>
        </w:rPr>
        <w:t>make report of it</w:t>
      </w:r>
      <w:r w:rsidR="00E80ED4">
        <w:rPr>
          <w:szCs w:val="22"/>
        </w:rPr>
        <w:t>.</w:t>
      </w:r>
      <w:r w:rsidR="004D2645">
        <w:rPr>
          <w:szCs w:val="22"/>
        </w:rPr>
        <w:t xml:space="preserve"> The project will try to find which sales is the most profitable among </w:t>
      </w:r>
      <w:proofErr w:type="gramStart"/>
      <w:r w:rsidR="004D2645">
        <w:rPr>
          <w:szCs w:val="22"/>
        </w:rPr>
        <w:t>all of</w:t>
      </w:r>
      <w:proofErr w:type="gramEnd"/>
      <w:r w:rsidR="004D2645">
        <w:rPr>
          <w:szCs w:val="22"/>
        </w:rPr>
        <w:t xml:space="preserve"> the </w:t>
      </w:r>
      <w:r w:rsidR="00CC0BB8">
        <w:rPr>
          <w:szCs w:val="22"/>
        </w:rPr>
        <w:t xml:space="preserve">provided areas. </w:t>
      </w:r>
      <w:r w:rsidR="004D2645">
        <w:rPr>
          <w:szCs w:val="22"/>
        </w:rPr>
        <w:t xml:space="preserve"> </w:t>
      </w:r>
      <w:r w:rsidR="00CC0BB8">
        <w:rPr>
          <w:szCs w:val="22"/>
        </w:rPr>
        <w:t xml:space="preserve">Which sales is the highest among all of the </w:t>
      </w:r>
      <w:proofErr w:type="gramStart"/>
      <w:r w:rsidR="00CC0BB8">
        <w:rPr>
          <w:szCs w:val="22"/>
        </w:rPr>
        <w:t>areas.</w:t>
      </w:r>
      <w:proofErr w:type="gramEnd"/>
      <w:r w:rsidR="00CC0BB8">
        <w:rPr>
          <w:szCs w:val="22"/>
        </w:rPr>
        <w:t xml:space="preserve"> And to find which neighborhood is the most profitable in sales. And to find which</w:t>
      </w:r>
      <w:r w:rsidR="0056680D">
        <w:rPr>
          <w:szCs w:val="22"/>
        </w:rPr>
        <w:t xml:space="preserve"> category is the most common of a building when they’re purchased. And then see if that category is profitable in sales. The project also will try to find the trends that occurred </w:t>
      </w:r>
      <w:r w:rsidR="002137D6">
        <w:rPr>
          <w:szCs w:val="22"/>
        </w:rPr>
        <w:t xml:space="preserve">in the sales and how the prices evolved </w:t>
      </w:r>
      <w:r w:rsidR="00CC1318">
        <w:rPr>
          <w:szCs w:val="22"/>
        </w:rPr>
        <w:t xml:space="preserve">in different time for each of the locations. </w:t>
      </w:r>
      <w:r w:rsidR="0056680D">
        <w:rPr>
          <w:szCs w:val="22"/>
        </w:rPr>
        <w:t xml:space="preserve"> </w:t>
      </w:r>
      <w:r w:rsidR="00CC0BB8">
        <w:rPr>
          <w:szCs w:val="22"/>
        </w:rPr>
        <w:t xml:space="preserve">  </w:t>
      </w:r>
      <w:r w:rsidR="00E80ED4">
        <w:rPr>
          <w:szCs w:val="22"/>
        </w:rPr>
        <w:t xml:space="preserve"> </w:t>
      </w:r>
    </w:p>
    <w:p w14:paraId="56DABE0D" w14:textId="77777777" w:rsidR="00E5321E" w:rsidRPr="0044123F" w:rsidRDefault="00E5321E" w:rsidP="0031759C">
      <w:pPr>
        <w:pStyle w:val="Head1ParH-net"/>
        <w:numPr>
          <w:ilvl w:val="0"/>
          <w:numId w:val="13"/>
        </w:numPr>
      </w:pPr>
      <w:r>
        <w:rPr>
          <w:b/>
          <w:sz w:val="24"/>
        </w:rPr>
        <w:t>Scope</w:t>
      </w:r>
    </w:p>
    <w:p w14:paraId="0CEF9585" w14:textId="77777777" w:rsidR="006A3695" w:rsidRDefault="006A3695" w:rsidP="0044123F">
      <w:pPr>
        <w:pStyle w:val="Head1ParH-net"/>
        <w:ind w:left="424"/>
        <w:rPr>
          <w:szCs w:val="22"/>
        </w:rPr>
      </w:pPr>
      <w:r>
        <w:rPr>
          <w:szCs w:val="22"/>
        </w:rPr>
        <w:t xml:space="preserve">This project is intended to analyze the performance of two different systems, which is data warehouse and Hadoop, with different architectures and same data and hardware, to see which is better to extract the knowledge of the given data. </w:t>
      </w:r>
    </w:p>
    <w:p w14:paraId="02F18CF2" w14:textId="77777777" w:rsidR="006A3695" w:rsidRDefault="006A3695" w:rsidP="0044123F">
      <w:pPr>
        <w:pStyle w:val="Head1ParH-net"/>
        <w:ind w:left="424"/>
        <w:rPr>
          <w:szCs w:val="22"/>
        </w:rPr>
      </w:pPr>
    </w:p>
    <w:p w14:paraId="4361AAA8" w14:textId="5E47C8DC" w:rsidR="0044123F" w:rsidRPr="0044123F" w:rsidRDefault="006A3695" w:rsidP="0044123F">
      <w:pPr>
        <w:pStyle w:val="Head1ParH-net"/>
        <w:ind w:left="424"/>
        <w:rPr>
          <w:szCs w:val="22"/>
        </w:rPr>
      </w:pPr>
      <w:r>
        <w:rPr>
          <w:szCs w:val="22"/>
        </w:rPr>
        <w:t xml:space="preserve"> </w:t>
      </w:r>
    </w:p>
    <w:p w14:paraId="3461D779" w14:textId="6C7628AF" w:rsidR="00E5321E" w:rsidRPr="00157765" w:rsidRDefault="00E5321E" w:rsidP="00157765">
      <w:pPr>
        <w:pStyle w:val="Head1ParH-net"/>
        <w:ind w:left="784"/>
      </w:pPr>
    </w:p>
    <w:p w14:paraId="637949CE" w14:textId="77777777" w:rsidR="006C5B2C" w:rsidRPr="006C5B2C" w:rsidRDefault="001C773A" w:rsidP="00DE269C">
      <w:pPr>
        <w:pStyle w:val="Heading1"/>
      </w:pPr>
      <w:bookmarkStart w:id="26" w:name="_Toc457330106"/>
      <w:r>
        <w:t>Requirements Definition</w:t>
      </w:r>
      <w:bookmarkEnd w:id="26"/>
    </w:p>
    <w:p w14:paraId="5A9C1E48" w14:textId="77777777" w:rsidR="00110E2C" w:rsidRDefault="001C773A" w:rsidP="0031759C">
      <w:pPr>
        <w:numPr>
          <w:ilvl w:val="0"/>
          <w:numId w:val="14"/>
        </w:numPr>
        <w:rPr>
          <w:b/>
          <w:sz w:val="24"/>
        </w:rPr>
      </w:pPr>
      <w:r>
        <w:rPr>
          <w:b/>
          <w:sz w:val="24"/>
        </w:rPr>
        <w:t>Goals</w:t>
      </w:r>
    </w:p>
    <w:p w14:paraId="56383EB3" w14:textId="6811FFC8" w:rsidR="000D0304" w:rsidRDefault="007E4989" w:rsidP="000D0304">
      <w:pPr>
        <w:ind w:left="424"/>
        <w:rPr>
          <w:szCs w:val="22"/>
        </w:rPr>
      </w:pPr>
      <w:r>
        <w:rPr>
          <w:szCs w:val="22"/>
        </w:rPr>
        <w:t>Goals of this project are:</w:t>
      </w:r>
    </w:p>
    <w:p w14:paraId="158E79D8" w14:textId="5BD128A6" w:rsidR="007E4989" w:rsidRDefault="007E4989" w:rsidP="000D0304">
      <w:pPr>
        <w:ind w:left="424"/>
        <w:rPr>
          <w:szCs w:val="22"/>
        </w:rPr>
      </w:pPr>
      <w:r>
        <w:rPr>
          <w:szCs w:val="22"/>
        </w:rPr>
        <w:t>-</w:t>
      </w:r>
      <w:r>
        <w:rPr>
          <w:szCs w:val="22"/>
        </w:rPr>
        <w:tab/>
        <w:t>Run the given data in two different systems, which is data warehouse and Hadoop.</w:t>
      </w:r>
    </w:p>
    <w:p w14:paraId="18B7EAD8" w14:textId="3476E347" w:rsidR="007E4989" w:rsidRDefault="007E4989" w:rsidP="000D0304">
      <w:pPr>
        <w:ind w:left="424"/>
        <w:rPr>
          <w:szCs w:val="22"/>
        </w:rPr>
      </w:pPr>
      <w:r>
        <w:rPr>
          <w:szCs w:val="22"/>
        </w:rPr>
        <w:t>-</w:t>
      </w:r>
      <w:r>
        <w:rPr>
          <w:szCs w:val="22"/>
        </w:rPr>
        <w:tab/>
        <w:t xml:space="preserve">Creating reports after running the process </w:t>
      </w:r>
    </w:p>
    <w:p w14:paraId="27E23A9C" w14:textId="3564B1AC" w:rsidR="007E4989" w:rsidRDefault="007E4989" w:rsidP="000D0304">
      <w:pPr>
        <w:ind w:left="424"/>
        <w:rPr>
          <w:szCs w:val="22"/>
        </w:rPr>
      </w:pPr>
      <w:r>
        <w:rPr>
          <w:szCs w:val="22"/>
        </w:rPr>
        <w:t>-</w:t>
      </w:r>
      <w:r>
        <w:rPr>
          <w:szCs w:val="22"/>
        </w:rPr>
        <w:tab/>
        <w:t>Analyze the systems. Specify the good and the bad of each system.</w:t>
      </w:r>
    </w:p>
    <w:p w14:paraId="7300E335" w14:textId="6ED83DA9" w:rsidR="007E4989" w:rsidRDefault="007E4989" w:rsidP="000D0304">
      <w:pPr>
        <w:ind w:left="424"/>
        <w:rPr>
          <w:szCs w:val="22"/>
        </w:rPr>
      </w:pPr>
      <w:r>
        <w:rPr>
          <w:szCs w:val="22"/>
        </w:rPr>
        <w:t>-</w:t>
      </w:r>
      <w:r>
        <w:rPr>
          <w:szCs w:val="22"/>
        </w:rPr>
        <w:tab/>
        <w:t xml:space="preserve">Determine which system is more suitable for </w:t>
      </w:r>
      <w:r w:rsidR="00063B52">
        <w:rPr>
          <w:szCs w:val="22"/>
        </w:rPr>
        <w:t>the given data.</w:t>
      </w:r>
    </w:p>
    <w:p w14:paraId="78C26CA2" w14:textId="387F00F1" w:rsidR="00063B52" w:rsidRDefault="00063B52" w:rsidP="000D0304">
      <w:pPr>
        <w:ind w:left="424"/>
        <w:rPr>
          <w:szCs w:val="22"/>
        </w:rPr>
      </w:pPr>
      <w:r>
        <w:rPr>
          <w:szCs w:val="22"/>
        </w:rPr>
        <w:lastRenderedPageBreak/>
        <w:t>-</w:t>
      </w:r>
      <w:r>
        <w:rPr>
          <w:szCs w:val="22"/>
        </w:rPr>
        <w:tab/>
        <w:t>Get the answers for each business questions.</w:t>
      </w:r>
    </w:p>
    <w:p w14:paraId="4B38D927" w14:textId="77777777" w:rsidR="007E4989" w:rsidRPr="000D0304" w:rsidRDefault="007E4989" w:rsidP="000D0304">
      <w:pPr>
        <w:ind w:left="424"/>
        <w:rPr>
          <w:szCs w:val="22"/>
        </w:rPr>
      </w:pPr>
    </w:p>
    <w:p w14:paraId="412DB819" w14:textId="77777777" w:rsidR="000D0304" w:rsidRDefault="007070B7" w:rsidP="0031759C">
      <w:pPr>
        <w:numPr>
          <w:ilvl w:val="0"/>
          <w:numId w:val="14"/>
        </w:numPr>
        <w:rPr>
          <w:b/>
          <w:sz w:val="24"/>
        </w:rPr>
      </w:pPr>
      <w:r>
        <w:rPr>
          <w:b/>
          <w:sz w:val="24"/>
        </w:rPr>
        <w:t>Business Questions</w:t>
      </w:r>
    </w:p>
    <w:p w14:paraId="12B8A986" w14:textId="75DDCE26" w:rsidR="007070B7" w:rsidRDefault="00157765" w:rsidP="007070B7">
      <w:pPr>
        <w:ind w:left="424"/>
        <w:rPr>
          <w:szCs w:val="22"/>
        </w:rPr>
      </w:pPr>
      <w:r>
        <w:rPr>
          <w:szCs w:val="22"/>
        </w:rPr>
        <w:t>The business questions that the project will try to answer are:</w:t>
      </w:r>
    </w:p>
    <w:p w14:paraId="593A76FF" w14:textId="38DECFF9" w:rsidR="00157765" w:rsidRDefault="00157765" w:rsidP="007070B7">
      <w:pPr>
        <w:ind w:left="424"/>
        <w:rPr>
          <w:szCs w:val="22"/>
        </w:rPr>
      </w:pPr>
      <w:r>
        <w:rPr>
          <w:szCs w:val="22"/>
        </w:rPr>
        <w:t>-</w:t>
      </w:r>
      <w:r>
        <w:rPr>
          <w:szCs w:val="22"/>
        </w:rPr>
        <w:tab/>
        <w:t xml:space="preserve">Which sales is the most profitable among </w:t>
      </w:r>
      <w:proofErr w:type="gramStart"/>
      <w:r>
        <w:rPr>
          <w:szCs w:val="22"/>
        </w:rPr>
        <w:t>all of</w:t>
      </w:r>
      <w:proofErr w:type="gramEnd"/>
      <w:r>
        <w:rPr>
          <w:szCs w:val="22"/>
        </w:rPr>
        <w:t xml:space="preserve"> the borough</w:t>
      </w:r>
      <w:r w:rsidR="00A776DC">
        <w:rPr>
          <w:szCs w:val="22"/>
        </w:rPr>
        <w:t xml:space="preserve"> in 2011</w:t>
      </w:r>
      <w:r>
        <w:rPr>
          <w:szCs w:val="22"/>
        </w:rPr>
        <w:t>.</w:t>
      </w:r>
    </w:p>
    <w:p w14:paraId="32E12CDD" w14:textId="54141080" w:rsidR="00157765" w:rsidRDefault="00157765" w:rsidP="00157765">
      <w:pPr>
        <w:ind w:left="424"/>
        <w:rPr>
          <w:szCs w:val="22"/>
        </w:rPr>
      </w:pPr>
      <w:r>
        <w:rPr>
          <w:szCs w:val="22"/>
        </w:rPr>
        <w:t>-</w:t>
      </w:r>
      <w:r>
        <w:rPr>
          <w:szCs w:val="22"/>
        </w:rPr>
        <w:tab/>
        <w:t xml:space="preserve">What are the top 3 neighborhood of each borough </w:t>
      </w:r>
      <w:r w:rsidR="009D33C5">
        <w:rPr>
          <w:szCs w:val="22"/>
        </w:rPr>
        <w:t>to be invested</w:t>
      </w:r>
      <w:r w:rsidR="00A776DC">
        <w:rPr>
          <w:szCs w:val="22"/>
        </w:rPr>
        <w:t xml:space="preserve"> in 2010</w:t>
      </w:r>
      <w:r>
        <w:rPr>
          <w:szCs w:val="22"/>
        </w:rPr>
        <w:t>.</w:t>
      </w:r>
    </w:p>
    <w:p w14:paraId="0EAF8D62" w14:textId="3D276DCD" w:rsidR="00157765" w:rsidRDefault="00157765" w:rsidP="007070B7">
      <w:pPr>
        <w:ind w:left="424"/>
        <w:rPr>
          <w:szCs w:val="22"/>
        </w:rPr>
      </w:pPr>
      <w:r>
        <w:rPr>
          <w:szCs w:val="22"/>
        </w:rPr>
        <w:t>-</w:t>
      </w:r>
      <w:r>
        <w:rPr>
          <w:szCs w:val="22"/>
        </w:rPr>
        <w:tab/>
      </w:r>
      <w:r w:rsidR="009D33C5">
        <w:rPr>
          <w:szCs w:val="22"/>
        </w:rPr>
        <w:t>Which building category scores the highest in sales</w:t>
      </w:r>
      <w:r w:rsidR="00A776DC">
        <w:rPr>
          <w:szCs w:val="22"/>
        </w:rPr>
        <w:t xml:space="preserve"> in 2011</w:t>
      </w:r>
      <w:r w:rsidR="009D33C5">
        <w:rPr>
          <w:szCs w:val="22"/>
        </w:rPr>
        <w:t>.</w:t>
      </w:r>
    </w:p>
    <w:p w14:paraId="4AD3F97C" w14:textId="00CC8C15" w:rsidR="00DC4786" w:rsidRDefault="00157765" w:rsidP="00456E42">
      <w:pPr>
        <w:ind w:left="424"/>
        <w:rPr>
          <w:szCs w:val="22"/>
        </w:rPr>
      </w:pPr>
      <w:r>
        <w:rPr>
          <w:szCs w:val="22"/>
        </w:rPr>
        <w:t>-</w:t>
      </w:r>
      <w:r w:rsidR="009D33C5">
        <w:rPr>
          <w:szCs w:val="22"/>
        </w:rPr>
        <w:tab/>
        <w:t>Is there a trend in selling based on different time.</w:t>
      </w:r>
    </w:p>
    <w:p w14:paraId="2B28FD8D" w14:textId="77777777" w:rsidR="00157765" w:rsidRPr="007070B7" w:rsidRDefault="00157765" w:rsidP="007070B7">
      <w:pPr>
        <w:ind w:left="424"/>
        <w:rPr>
          <w:szCs w:val="22"/>
        </w:rPr>
      </w:pPr>
    </w:p>
    <w:p w14:paraId="01A0B7B2" w14:textId="77777777" w:rsidR="007070B7" w:rsidRDefault="007070B7" w:rsidP="0031759C">
      <w:pPr>
        <w:numPr>
          <w:ilvl w:val="0"/>
          <w:numId w:val="14"/>
        </w:numPr>
        <w:rPr>
          <w:b/>
          <w:sz w:val="24"/>
        </w:rPr>
      </w:pPr>
      <w:r>
        <w:rPr>
          <w:b/>
          <w:sz w:val="24"/>
        </w:rPr>
        <w:t>Data Requirements</w:t>
      </w:r>
    </w:p>
    <w:p w14:paraId="2574336E" w14:textId="235B8FEE" w:rsidR="007070B7" w:rsidRPr="007070B7" w:rsidRDefault="00E1575F" w:rsidP="007070B7">
      <w:pPr>
        <w:ind w:left="424"/>
        <w:rPr>
          <w:szCs w:val="22"/>
        </w:rPr>
      </w:pPr>
      <w:r>
        <w:rPr>
          <w:szCs w:val="22"/>
        </w:rPr>
        <w:t xml:space="preserve">Data that will be used for this project is provided. The data consists of some excel files that each of the file contains data of sales of the property based on annual reporting of each borough. The data provided has already pre-processed and reduced in size. The data contains 21 columns. </w:t>
      </w:r>
    </w:p>
    <w:p w14:paraId="3CF2D8B6" w14:textId="2E008879" w:rsidR="007070B7" w:rsidRDefault="007070B7" w:rsidP="00DD42CF">
      <w:pPr>
        <w:ind w:left="424"/>
        <w:rPr>
          <w:szCs w:val="22"/>
        </w:rPr>
      </w:pPr>
    </w:p>
    <w:p w14:paraId="65804346" w14:textId="596A9695" w:rsidR="002E66F5" w:rsidRDefault="002E66F5" w:rsidP="00DD42CF">
      <w:pPr>
        <w:ind w:left="424"/>
        <w:rPr>
          <w:szCs w:val="22"/>
        </w:rPr>
      </w:pPr>
    </w:p>
    <w:p w14:paraId="691FBE19" w14:textId="1DB12885" w:rsidR="002E66F5" w:rsidRDefault="002E66F5" w:rsidP="00DD42CF">
      <w:pPr>
        <w:ind w:left="424"/>
        <w:rPr>
          <w:szCs w:val="22"/>
        </w:rPr>
      </w:pPr>
    </w:p>
    <w:p w14:paraId="306C2A78" w14:textId="5CF07663" w:rsidR="002E66F5" w:rsidRDefault="002E66F5" w:rsidP="00DD42CF">
      <w:pPr>
        <w:ind w:left="424"/>
        <w:rPr>
          <w:szCs w:val="22"/>
        </w:rPr>
      </w:pPr>
    </w:p>
    <w:p w14:paraId="0FFAACC1" w14:textId="3FC2545E" w:rsidR="002E66F5" w:rsidRDefault="002E66F5" w:rsidP="00DD42CF">
      <w:pPr>
        <w:ind w:left="424"/>
        <w:rPr>
          <w:szCs w:val="22"/>
        </w:rPr>
      </w:pPr>
    </w:p>
    <w:p w14:paraId="1D2B6946" w14:textId="788A5A8B" w:rsidR="002E66F5" w:rsidRDefault="002E66F5" w:rsidP="00DD42CF">
      <w:pPr>
        <w:ind w:left="424"/>
        <w:rPr>
          <w:szCs w:val="22"/>
        </w:rPr>
      </w:pPr>
    </w:p>
    <w:p w14:paraId="6EC07D7B" w14:textId="3D0D0C07" w:rsidR="002E66F5" w:rsidRDefault="002E66F5" w:rsidP="00DD42CF">
      <w:pPr>
        <w:ind w:left="424"/>
        <w:rPr>
          <w:szCs w:val="22"/>
        </w:rPr>
      </w:pPr>
    </w:p>
    <w:p w14:paraId="38933B7D" w14:textId="1C4344DD" w:rsidR="002E66F5" w:rsidRDefault="002E66F5" w:rsidP="00DD42CF">
      <w:pPr>
        <w:ind w:left="424"/>
        <w:rPr>
          <w:szCs w:val="22"/>
        </w:rPr>
      </w:pPr>
    </w:p>
    <w:p w14:paraId="5BB588C2" w14:textId="58DEB885" w:rsidR="002E66F5" w:rsidRDefault="002E66F5" w:rsidP="00DD42CF">
      <w:pPr>
        <w:ind w:left="424"/>
        <w:rPr>
          <w:szCs w:val="22"/>
        </w:rPr>
      </w:pPr>
    </w:p>
    <w:p w14:paraId="73599EA7" w14:textId="3B141811" w:rsidR="002E66F5" w:rsidRDefault="002E66F5" w:rsidP="00DD42CF">
      <w:pPr>
        <w:ind w:left="424"/>
        <w:rPr>
          <w:szCs w:val="22"/>
        </w:rPr>
      </w:pPr>
    </w:p>
    <w:p w14:paraId="0CEC27C2" w14:textId="2849AC0A" w:rsidR="002E66F5" w:rsidRDefault="002E66F5" w:rsidP="00DD42CF">
      <w:pPr>
        <w:ind w:left="424"/>
        <w:rPr>
          <w:szCs w:val="22"/>
        </w:rPr>
      </w:pPr>
    </w:p>
    <w:p w14:paraId="2D59C9EF" w14:textId="0A87AFBE" w:rsidR="002E66F5" w:rsidRDefault="002E66F5" w:rsidP="00DD42CF">
      <w:pPr>
        <w:ind w:left="424"/>
        <w:rPr>
          <w:szCs w:val="22"/>
        </w:rPr>
      </w:pPr>
    </w:p>
    <w:p w14:paraId="126DB6A9" w14:textId="4141012D" w:rsidR="002E66F5" w:rsidRDefault="002E66F5" w:rsidP="00DD42CF">
      <w:pPr>
        <w:ind w:left="424"/>
        <w:rPr>
          <w:szCs w:val="22"/>
        </w:rPr>
      </w:pPr>
    </w:p>
    <w:p w14:paraId="75D6E0A7" w14:textId="61CFADFA" w:rsidR="002E66F5" w:rsidRDefault="002E66F5" w:rsidP="00DD42CF">
      <w:pPr>
        <w:ind w:left="424"/>
        <w:rPr>
          <w:szCs w:val="22"/>
        </w:rPr>
      </w:pPr>
    </w:p>
    <w:p w14:paraId="775247C7" w14:textId="4B75056A" w:rsidR="002E66F5" w:rsidRDefault="002E66F5" w:rsidP="00DD42CF">
      <w:pPr>
        <w:ind w:left="424"/>
        <w:rPr>
          <w:szCs w:val="22"/>
        </w:rPr>
      </w:pPr>
    </w:p>
    <w:p w14:paraId="635D8301" w14:textId="42A64A5B" w:rsidR="002E66F5" w:rsidRDefault="002E66F5" w:rsidP="00DD42CF">
      <w:pPr>
        <w:ind w:left="424"/>
        <w:rPr>
          <w:szCs w:val="22"/>
        </w:rPr>
      </w:pPr>
    </w:p>
    <w:p w14:paraId="007F6A71" w14:textId="564810D2" w:rsidR="002E66F5" w:rsidRDefault="002E66F5" w:rsidP="00DD42CF">
      <w:pPr>
        <w:ind w:left="424"/>
        <w:rPr>
          <w:szCs w:val="22"/>
        </w:rPr>
      </w:pPr>
    </w:p>
    <w:p w14:paraId="25BA1D69" w14:textId="5AE4F19E" w:rsidR="002E66F5" w:rsidRDefault="002E66F5" w:rsidP="00DD42CF">
      <w:pPr>
        <w:ind w:left="424"/>
        <w:rPr>
          <w:szCs w:val="22"/>
        </w:rPr>
      </w:pPr>
    </w:p>
    <w:p w14:paraId="1C163223" w14:textId="50A349B2" w:rsidR="002E66F5" w:rsidRDefault="002E66F5" w:rsidP="00DD42CF">
      <w:pPr>
        <w:ind w:left="424"/>
        <w:rPr>
          <w:szCs w:val="22"/>
        </w:rPr>
      </w:pPr>
    </w:p>
    <w:p w14:paraId="234F0BBB" w14:textId="58ED2DBA" w:rsidR="002E66F5" w:rsidRDefault="002E66F5" w:rsidP="00DD42CF">
      <w:pPr>
        <w:ind w:left="424"/>
        <w:rPr>
          <w:szCs w:val="22"/>
        </w:rPr>
      </w:pPr>
    </w:p>
    <w:p w14:paraId="1E002020" w14:textId="6EA7F4C1" w:rsidR="002E66F5" w:rsidRDefault="002E66F5" w:rsidP="00DD42CF">
      <w:pPr>
        <w:ind w:left="424"/>
        <w:rPr>
          <w:szCs w:val="22"/>
        </w:rPr>
      </w:pPr>
    </w:p>
    <w:p w14:paraId="3C6589F2" w14:textId="5FE187BA" w:rsidR="002E66F5" w:rsidRDefault="002E66F5" w:rsidP="00DD42CF">
      <w:pPr>
        <w:ind w:left="424"/>
        <w:rPr>
          <w:szCs w:val="22"/>
        </w:rPr>
      </w:pPr>
    </w:p>
    <w:p w14:paraId="6A20D5DE" w14:textId="514318E5" w:rsidR="002E66F5" w:rsidRDefault="002E66F5" w:rsidP="00DD42CF">
      <w:pPr>
        <w:ind w:left="424"/>
        <w:rPr>
          <w:szCs w:val="22"/>
        </w:rPr>
      </w:pPr>
    </w:p>
    <w:p w14:paraId="161EEC66" w14:textId="0201141B" w:rsidR="002E66F5" w:rsidRDefault="002E66F5" w:rsidP="00DD42CF">
      <w:pPr>
        <w:ind w:left="424"/>
        <w:rPr>
          <w:szCs w:val="22"/>
        </w:rPr>
      </w:pPr>
    </w:p>
    <w:p w14:paraId="7E6D095A" w14:textId="28A22CC0" w:rsidR="002E66F5" w:rsidRDefault="002E66F5" w:rsidP="00DD42CF">
      <w:pPr>
        <w:ind w:left="424"/>
        <w:rPr>
          <w:szCs w:val="22"/>
        </w:rPr>
      </w:pPr>
    </w:p>
    <w:p w14:paraId="709B7D9D" w14:textId="4502AC2F" w:rsidR="002E66F5" w:rsidRDefault="002E66F5" w:rsidP="00DD42CF">
      <w:pPr>
        <w:ind w:left="424"/>
        <w:rPr>
          <w:szCs w:val="22"/>
        </w:rPr>
      </w:pPr>
    </w:p>
    <w:p w14:paraId="12946629" w14:textId="5E85DE5D" w:rsidR="002E66F5" w:rsidRDefault="002E66F5" w:rsidP="00DD42CF">
      <w:pPr>
        <w:ind w:left="424"/>
        <w:rPr>
          <w:szCs w:val="22"/>
        </w:rPr>
      </w:pPr>
    </w:p>
    <w:p w14:paraId="50B077B7" w14:textId="25E63FA0" w:rsidR="002E66F5" w:rsidRDefault="002E66F5" w:rsidP="00DD42CF">
      <w:pPr>
        <w:ind w:left="424"/>
        <w:rPr>
          <w:szCs w:val="22"/>
        </w:rPr>
      </w:pPr>
    </w:p>
    <w:p w14:paraId="0D23AC2E" w14:textId="0578A93B" w:rsidR="002E66F5" w:rsidRDefault="002E66F5" w:rsidP="00DD42CF">
      <w:pPr>
        <w:ind w:left="424"/>
        <w:rPr>
          <w:szCs w:val="22"/>
        </w:rPr>
      </w:pPr>
    </w:p>
    <w:p w14:paraId="0100EA38" w14:textId="77777777" w:rsidR="002E66F5" w:rsidRDefault="002E66F5" w:rsidP="00DD42CF">
      <w:pPr>
        <w:ind w:left="424"/>
        <w:rPr>
          <w:szCs w:val="22"/>
        </w:rPr>
      </w:pPr>
    </w:p>
    <w:p w14:paraId="3E44F679" w14:textId="77777777" w:rsidR="00B119F8" w:rsidRDefault="00C27F19" w:rsidP="00DE269C">
      <w:pPr>
        <w:pStyle w:val="Heading1"/>
      </w:pPr>
      <w:bookmarkStart w:id="27" w:name="_Toc457330109"/>
      <w:r>
        <w:lastRenderedPageBreak/>
        <w:t xml:space="preserve">2. </w:t>
      </w:r>
      <w:r w:rsidR="00733123">
        <w:t>Architecture</w:t>
      </w:r>
      <w:r w:rsidR="00B119F8">
        <w:t xml:space="preserve"> Design</w:t>
      </w:r>
      <w:bookmarkEnd w:id="27"/>
    </w:p>
    <w:p w14:paraId="1EF6F8C4" w14:textId="77777777" w:rsidR="008C60D7" w:rsidRDefault="008C60D7" w:rsidP="00DE269C">
      <w:pPr>
        <w:pStyle w:val="Heading2"/>
      </w:pPr>
      <w:bookmarkStart w:id="28" w:name="_Toc457330111"/>
      <w:r>
        <w:t>2.1 Relational Data Warehouse</w:t>
      </w:r>
    </w:p>
    <w:p w14:paraId="62EBF3C5" w14:textId="77777777" w:rsidR="008C60D7" w:rsidRPr="008C60D7" w:rsidRDefault="008C60D7" w:rsidP="008C60D7"/>
    <w:p w14:paraId="7E4EA52A" w14:textId="77777777" w:rsidR="00DE269C" w:rsidRDefault="00DE269C" w:rsidP="008C60D7">
      <w:pPr>
        <w:pStyle w:val="Heading3"/>
      </w:pPr>
      <w:r>
        <w:t>Data Dictionary</w:t>
      </w:r>
      <w:bookmarkEnd w:id="28"/>
    </w:p>
    <w:p w14:paraId="07E586AB" w14:textId="5A40A01D" w:rsidR="00DE269C" w:rsidRDefault="00DE269C" w:rsidP="00DE269C">
      <w:pPr>
        <w:rPr>
          <w:rFonts w:cs="Arial"/>
          <w:szCs w:val="22"/>
        </w:rPr>
      </w:pPr>
      <w:r w:rsidRPr="00B30F3A">
        <w:rPr>
          <w:rFonts w:cs="Arial"/>
          <w:szCs w:val="22"/>
        </w:rPr>
        <w:t xml:space="preserve">A Data Dictionary is a document that describes the basic organization of a database.  </w:t>
      </w:r>
      <w:r w:rsidR="008E3080" w:rsidRPr="00B30F3A">
        <w:rPr>
          <w:rFonts w:cs="Arial"/>
          <w:szCs w:val="22"/>
        </w:rPr>
        <w:t>Typically,</w:t>
      </w:r>
      <w:r w:rsidRPr="00B30F3A">
        <w:rPr>
          <w:rFonts w:cs="Arial"/>
          <w:szCs w:val="22"/>
        </w:rPr>
        <w:t xml:space="preserve"> a data dictionary will contain a list of variables in the database as well as the assigned variable names and a description of each type of variable</w:t>
      </w:r>
      <w:r>
        <w:rPr>
          <w:rFonts w:cs="Arial"/>
          <w:szCs w:val="22"/>
        </w:rPr>
        <w:t xml:space="preserve">. </w:t>
      </w:r>
      <w:r w:rsidRPr="00B30F3A">
        <w:rPr>
          <w:rFonts w:cs="Arial"/>
          <w:szCs w:val="22"/>
        </w:rPr>
        <w:t>The data dictionary should also include the va</w:t>
      </w:r>
      <w:r>
        <w:rPr>
          <w:rFonts w:cs="Arial"/>
          <w:szCs w:val="22"/>
        </w:rPr>
        <w:t xml:space="preserve">lues accepted for each variable and any helpful comment such as important exclusions and skip patterns. </w:t>
      </w:r>
      <w:r w:rsidRPr="00B30F3A">
        <w:rPr>
          <w:rFonts w:cs="Arial"/>
          <w:szCs w:val="22"/>
        </w:rPr>
        <w:t xml:space="preserve"> The data dictionary is used primarily for data analysis.</w:t>
      </w:r>
      <w:r>
        <w:rPr>
          <w:rFonts w:cs="Arial"/>
          <w:szCs w:val="22"/>
        </w:rPr>
        <w:t xml:space="preserve"> </w:t>
      </w:r>
    </w:p>
    <w:p w14:paraId="6D98A12B" w14:textId="77777777" w:rsidR="00DE269C" w:rsidRDefault="00DE269C" w:rsidP="00DE269C">
      <w:pPr>
        <w:pStyle w:val="Heading2"/>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0"/>
        <w:gridCol w:w="1744"/>
        <w:gridCol w:w="1757"/>
        <w:gridCol w:w="2347"/>
        <w:gridCol w:w="1752"/>
      </w:tblGrid>
      <w:tr w:rsidR="00DE269C" w:rsidRPr="00AA0ABB" w14:paraId="65ACFFBD" w14:textId="77777777" w:rsidTr="00FC4FDB">
        <w:trPr>
          <w:jc w:val="center"/>
        </w:trPr>
        <w:tc>
          <w:tcPr>
            <w:tcW w:w="9350" w:type="dxa"/>
            <w:gridSpan w:val="5"/>
          </w:tcPr>
          <w:p w14:paraId="086DB220" w14:textId="77777777" w:rsidR="00DE269C" w:rsidRPr="00AA0ABB" w:rsidRDefault="00DE269C" w:rsidP="00997E3D">
            <w:pPr>
              <w:rPr>
                <w:rFonts w:cs="Arial"/>
                <w:b/>
                <w:szCs w:val="22"/>
              </w:rPr>
            </w:pPr>
            <w:r w:rsidRPr="00AA0ABB">
              <w:rPr>
                <w:rFonts w:cs="Arial"/>
                <w:b/>
                <w:szCs w:val="22"/>
              </w:rPr>
              <w:t>Employee Table</w:t>
            </w:r>
          </w:p>
        </w:tc>
      </w:tr>
      <w:tr w:rsidR="00DE269C" w:rsidRPr="008928F5" w14:paraId="2B490D13" w14:textId="77777777" w:rsidTr="00FC4FDB">
        <w:trPr>
          <w:jc w:val="center"/>
        </w:trPr>
        <w:tc>
          <w:tcPr>
            <w:tcW w:w="1750" w:type="dxa"/>
          </w:tcPr>
          <w:p w14:paraId="642019BE" w14:textId="77777777" w:rsidR="00DE269C" w:rsidRPr="008928F5" w:rsidRDefault="00DE269C" w:rsidP="00997E3D">
            <w:pPr>
              <w:rPr>
                <w:rFonts w:cs="Arial"/>
                <w:szCs w:val="22"/>
              </w:rPr>
            </w:pPr>
            <w:r w:rsidRPr="008928F5">
              <w:rPr>
                <w:rFonts w:cs="Arial"/>
                <w:szCs w:val="22"/>
              </w:rPr>
              <w:t>Variable</w:t>
            </w:r>
          </w:p>
        </w:tc>
        <w:tc>
          <w:tcPr>
            <w:tcW w:w="1744" w:type="dxa"/>
          </w:tcPr>
          <w:p w14:paraId="61CCB1A6" w14:textId="77777777" w:rsidR="00DE269C" w:rsidRPr="008928F5" w:rsidRDefault="00DE269C" w:rsidP="00997E3D">
            <w:pPr>
              <w:rPr>
                <w:rFonts w:cs="Arial"/>
                <w:szCs w:val="22"/>
              </w:rPr>
            </w:pPr>
            <w:r w:rsidRPr="008928F5">
              <w:rPr>
                <w:rFonts w:cs="Arial"/>
                <w:szCs w:val="22"/>
              </w:rPr>
              <w:t>Variable name</w:t>
            </w:r>
          </w:p>
        </w:tc>
        <w:tc>
          <w:tcPr>
            <w:tcW w:w="1757" w:type="dxa"/>
          </w:tcPr>
          <w:p w14:paraId="59D861A8" w14:textId="77777777" w:rsidR="00DE269C" w:rsidRPr="008928F5" w:rsidRDefault="00DE269C" w:rsidP="00997E3D">
            <w:pPr>
              <w:rPr>
                <w:rFonts w:cs="Arial"/>
                <w:szCs w:val="22"/>
              </w:rPr>
            </w:pPr>
            <w:r w:rsidRPr="008928F5">
              <w:rPr>
                <w:rFonts w:cs="Arial"/>
                <w:szCs w:val="22"/>
              </w:rPr>
              <w:t>Variable type</w:t>
            </w:r>
          </w:p>
        </w:tc>
        <w:tc>
          <w:tcPr>
            <w:tcW w:w="2347" w:type="dxa"/>
          </w:tcPr>
          <w:p w14:paraId="513567CE" w14:textId="77777777" w:rsidR="00DE269C" w:rsidRPr="008928F5" w:rsidRDefault="00DE269C" w:rsidP="00997E3D">
            <w:pPr>
              <w:rPr>
                <w:rFonts w:cs="Arial"/>
                <w:szCs w:val="22"/>
              </w:rPr>
            </w:pPr>
            <w:r w:rsidRPr="008928F5">
              <w:rPr>
                <w:rFonts w:cs="Arial"/>
                <w:szCs w:val="22"/>
              </w:rPr>
              <w:t>Values</w:t>
            </w:r>
          </w:p>
        </w:tc>
        <w:tc>
          <w:tcPr>
            <w:tcW w:w="1752" w:type="dxa"/>
          </w:tcPr>
          <w:p w14:paraId="3134114F" w14:textId="77777777" w:rsidR="00DE269C" w:rsidRPr="008928F5" w:rsidRDefault="00DE269C" w:rsidP="00997E3D">
            <w:pPr>
              <w:rPr>
                <w:rFonts w:cs="Arial"/>
                <w:szCs w:val="22"/>
              </w:rPr>
            </w:pPr>
            <w:r w:rsidRPr="008928F5">
              <w:rPr>
                <w:rFonts w:cs="Arial"/>
                <w:szCs w:val="22"/>
              </w:rPr>
              <w:t>notes</w:t>
            </w:r>
          </w:p>
        </w:tc>
      </w:tr>
      <w:tr w:rsidR="00DE269C" w:rsidRPr="008928F5" w14:paraId="09DE3919" w14:textId="77777777" w:rsidTr="00FC4FDB">
        <w:trPr>
          <w:jc w:val="center"/>
        </w:trPr>
        <w:tc>
          <w:tcPr>
            <w:tcW w:w="1750" w:type="dxa"/>
          </w:tcPr>
          <w:p w14:paraId="4695356B" w14:textId="77777777" w:rsidR="00DE269C" w:rsidRPr="008928F5" w:rsidRDefault="00DE269C" w:rsidP="00997E3D">
            <w:pPr>
              <w:rPr>
                <w:rFonts w:cs="Arial"/>
                <w:szCs w:val="22"/>
              </w:rPr>
            </w:pPr>
            <w:r>
              <w:rPr>
                <w:rFonts w:cs="Arial"/>
                <w:szCs w:val="22"/>
              </w:rPr>
              <w:t>Employee</w:t>
            </w:r>
            <w:r w:rsidRPr="008928F5">
              <w:rPr>
                <w:rFonts w:cs="Arial"/>
                <w:szCs w:val="22"/>
              </w:rPr>
              <w:t xml:space="preserve"> ID number</w:t>
            </w:r>
          </w:p>
        </w:tc>
        <w:tc>
          <w:tcPr>
            <w:tcW w:w="1744" w:type="dxa"/>
          </w:tcPr>
          <w:p w14:paraId="0A970367" w14:textId="77777777" w:rsidR="00DE269C" w:rsidRPr="008928F5" w:rsidRDefault="00DE269C" w:rsidP="00997E3D">
            <w:pPr>
              <w:rPr>
                <w:rFonts w:cs="Arial"/>
                <w:szCs w:val="22"/>
              </w:rPr>
            </w:pPr>
            <w:r w:rsidRPr="008928F5">
              <w:rPr>
                <w:rFonts w:cs="Arial"/>
                <w:szCs w:val="22"/>
              </w:rPr>
              <w:t>ID</w:t>
            </w:r>
          </w:p>
        </w:tc>
        <w:tc>
          <w:tcPr>
            <w:tcW w:w="1757" w:type="dxa"/>
          </w:tcPr>
          <w:p w14:paraId="2D7C0C74" w14:textId="77777777" w:rsidR="00DE269C" w:rsidRPr="008928F5" w:rsidRDefault="00DE269C" w:rsidP="00997E3D">
            <w:pPr>
              <w:rPr>
                <w:rFonts w:cs="Arial"/>
                <w:szCs w:val="22"/>
              </w:rPr>
            </w:pPr>
            <w:r w:rsidRPr="008928F5">
              <w:rPr>
                <w:rFonts w:cs="Arial"/>
                <w:szCs w:val="22"/>
              </w:rPr>
              <w:t>Numeric</w:t>
            </w:r>
          </w:p>
        </w:tc>
        <w:tc>
          <w:tcPr>
            <w:tcW w:w="2347" w:type="dxa"/>
          </w:tcPr>
          <w:p w14:paraId="450FA6ED" w14:textId="77777777" w:rsidR="00DE269C" w:rsidRPr="008928F5" w:rsidRDefault="00DE269C" w:rsidP="00997E3D">
            <w:pPr>
              <w:rPr>
                <w:rFonts w:cs="Arial"/>
                <w:szCs w:val="22"/>
              </w:rPr>
            </w:pPr>
            <w:r w:rsidRPr="008928F5">
              <w:rPr>
                <w:rFonts w:cs="Arial"/>
                <w:szCs w:val="22"/>
              </w:rPr>
              <w:t>001-900</w:t>
            </w:r>
          </w:p>
        </w:tc>
        <w:tc>
          <w:tcPr>
            <w:tcW w:w="1752" w:type="dxa"/>
          </w:tcPr>
          <w:p w14:paraId="2946DB82" w14:textId="77777777" w:rsidR="00DE269C" w:rsidRPr="008928F5" w:rsidRDefault="00DE269C" w:rsidP="00997E3D">
            <w:pPr>
              <w:rPr>
                <w:rFonts w:cs="Arial"/>
                <w:szCs w:val="22"/>
              </w:rPr>
            </w:pPr>
          </w:p>
        </w:tc>
      </w:tr>
      <w:tr w:rsidR="00DE269C" w:rsidRPr="008928F5" w14:paraId="321697BB" w14:textId="77777777" w:rsidTr="00FC4FDB">
        <w:trPr>
          <w:jc w:val="center"/>
        </w:trPr>
        <w:tc>
          <w:tcPr>
            <w:tcW w:w="1750" w:type="dxa"/>
          </w:tcPr>
          <w:p w14:paraId="349D7221" w14:textId="77777777" w:rsidR="00DE269C" w:rsidRPr="008928F5" w:rsidRDefault="00DE269C" w:rsidP="00997E3D">
            <w:pPr>
              <w:rPr>
                <w:rFonts w:cs="Arial"/>
                <w:szCs w:val="22"/>
              </w:rPr>
            </w:pPr>
            <w:r>
              <w:rPr>
                <w:rFonts w:cs="Arial"/>
                <w:szCs w:val="22"/>
              </w:rPr>
              <w:t>Employee name</w:t>
            </w:r>
          </w:p>
        </w:tc>
        <w:tc>
          <w:tcPr>
            <w:tcW w:w="1744" w:type="dxa"/>
          </w:tcPr>
          <w:p w14:paraId="7046B89B" w14:textId="77777777" w:rsidR="00DE269C" w:rsidRPr="008928F5" w:rsidRDefault="00DE269C" w:rsidP="00997E3D">
            <w:pPr>
              <w:rPr>
                <w:rFonts w:cs="Arial"/>
                <w:szCs w:val="22"/>
              </w:rPr>
            </w:pPr>
            <w:proofErr w:type="spellStart"/>
            <w:r>
              <w:rPr>
                <w:rFonts w:cs="Arial"/>
                <w:szCs w:val="22"/>
              </w:rPr>
              <w:t>ename</w:t>
            </w:r>
            <w:proofErr w:type="spellEnd"/>
          </w:p>
        </w:tc>
        <w:tc>
          <w:tcPr>
            <w:tcW w:w="1757" w:type="dxa"/>
          </w:tcPr>
          <w:p w14:paraId="2669E9CC" w14:textId="77777777" w:rsidR="00DE269C" w:rsidRPr="008928F5" w:rsidRDefault="00DE269C" w:rsidP="00997E3D">
            <w:pPr>
              <w:rPr>
                <w:rFonts w:cs="Arial"/>
                <w:szCs w:val="22"/>
              </w:rPr>
            </w:pPr>
            <w:r>
              <w:rPr>
                <w:rFonts w:cs="Arial"/>
                <w:szCs w:val="22"/>
              </w:rPr>
              <w:t>String</w:t>
            </w:r>
          </w:p>
        </w:tc>
        <w:tc>
          <w:tcPr>
            <w:tcW w:w="2347" w:type="dxa"/>
          </w:tcPr>
          <w:p w14:paraId="501812C3" w14:textId="77777777" w:rsidR="00DE269C" w:rsidRPr="008928F5" w:rsidRDefault="00DE269C" w:rsidP="00997E3D">
            <w:pPr>
              <w:rPr>
                <w:rFonts w:cs="Arial"/>
                <w:szCs w:val="22"/>
              </w:rPr>
            </w:pPr>
            <w:r>
              <w:rPr>
                <w:rFonts w:cs="Arial"/>
                <w:szCs w:val="22"/>
              </w:rPr>
              <w:t>John Doe</w:t>
            </w:r>
          </w:p>
        </w:tc>
        <w:tc>
          <w:tcPr>
            <w:tcW w:w="1752" w:type="dxa"/>
          </w:tcPr>
          <w:p w14:paraId="5997CC1D" w14:textId="77777777" w:rsidR="00DE269C" w:rsidRPr="008928F5" w:rsidRDefault="00DE269C" w:rsidP="00997E3D">
            <w:pPr>
              <w:rPr>
                <w:rFonts w:cs="Arial"/>
                <w:szCs w:val="22"/>
              </w:rPr>
            </w:pPr>
          </w:p>
        </w:tc>
      </w:tr>
      <w:tr w:rsidR="00DE269C" w:rsidRPr="008928F5" w14:paraId="37A13D4B" w14:textId="77777777" w:rsidTr="00FC4FDB">
        <w:trPr>
          <w:jc w:val="center"/>
        </w:trPr>
        <w:tc>
          <w:tcPr>
            <w:tcW w:w="1750" w:type="dxa"/>
          </w:tcPr>
          <w:p w14:paraId="3937BC18" w14:textId="77777777" w:rsidR="00DE269C" w:rsidRPr="008928F5" w:rsidRDefault="00DE269C" w:rsidP="00997E3D">
            <w:pPr>
              <w:rPr>
                <w:rFonts w:cs="Arial"/>
                <w:szCs w:val="22"/>
              </w:rPr>
            </w:pPr>
            <w:r w:rsidRPr="008928F5">
              <w:rPr>
                <w:rFonts w:cs="Arial"/>
                <w:szCs w:val="22"/>
              </w:rPr>
              <w:t>Date of birth</w:t>
            </w:r>
          </w:p>
        </w:tc>
        <w:tc>
          <w:tcPr>
            <w:tcW w:w="1744" w:type="dxa"/>
          </w:tcPr>
          <w:p w14:paraId="7B1458B3" w14:textId="77777777" w:rsidR="00DE269C" w:rsidRPr="008928F5" w:rsidRDefault="00DE269C" w:rsidP="00997E3D">
            <w:pPr>
              <w:rPr>
                <w:rFonts w:cs="Arial"/>
                <w:szCs w:val="22"/>
              </w:rPr>
            </w:pPr>
            <w:r w:rsidRPr="008928F5">
              <w:rPr>
                <w:rFonts w:cs="Arial"/>
                <w:szCs w:val="22"/>
              </w:rPr>
              <w:t>DOB</w:t>
            </w:r>
          </w:p>
        </w:tc>
        <w:tc>
          <w:tcPr>
            <w:tcW w:w="1757" w:type="dxa"/>
          </w:tcPr>
          <w:p w14:paraId="29133ABA" w14:textId="77777777" w:rsidR="00DE269C" w:rsidRPr="008928F5" w:rsidRDefault="00DE269C" w:rsidP="00997E3D">
            <w:pPr>
              <w:rPr>
                <w:rFonts w:cs="Arial"/>
                <w:szCs w:val="22"/>
              </w:rPr>
            </w:pPr>
            <w:r w:rsidRPr="008928F5">
              <w:rPr>
                <w:rFonts w:cs="Arial"/>
                <w:szCs w:val="22"/>
              </w:rPr>
              <w:t>dd/mm/</w:t>
            </w:r>
            <w:proofErr w:type="spellStart"/>
            <w:r w:rsidRPr="008928F5">
              <w:rPr>
                <w:rFonts w:cs="Arial"/>
                <w:szCs w:val="22"/>
              </w:rPr>
              <w:t>yyyy</w:t>
            </w:r>
            <w:proofErr w:type="spellEnd"/>
          </w:p>
        </w:tc>
        <w:tc>
          <w:tcPr>
            <w:tcW w:w="2347" w:type="dxa"/>
          </w:tcPr>
          <w:p w14:paraId="1896953F" w14:textId="77777777" w:rsidR="00DE269C" w:rsidRPr="008928F5" w:rsidRDefault="00DE269C" w:rsidP="00997E3D">
            <w:pPr>
              <w:rPr>
                <w:rFonts w:cs="Arial"/>
                <w:szCs w:val="22"/>
              </w:rPr>
            </w:pPr>
            <w:r w:rsidRPr="008928F5">
              <w:rPr>
                <w:rFonts w:cs="Arial"/>
                <w:szCs w:val="22"/>
              </w:rPr>
              <w:t>1-31/1-12/1900-2011</w:t>
            </w:r>
          </w:p>
        </w:tc>
        <w:tc>
          <w:tcPr>
            <w:tcW w:w="1752" w:type="dxa"/>
          </w:tcPr>
          <w:p w14:paraId="110FFD37" w14:textId="77777777" w:rsidR="00DE269C" w:rsidRPr="008928F5" w:rsidRDefault="00DE269C" w:rsidP="00997E3D">
            <w:pPr>
              <w:rPr>
                <w:rFonts w:cs="Arial"/>
                <w:szCs w:val="22"/>
              </w:rPr>
            </w:pPr>
          </w:p>
        </w:tc>
      </w:tr>
      <w:tr w:rsidR="00DE269C" w:rsidRPr="008928F5" w14:paraId="2298A890" w14:textId="77777777" w:rsidTr="00FC4FDB">
        <w:trPr>
          <w:jc w:val="center"/>
        </w:trPr>
        <w:tc>
          <w:tcPr>
            <w:tcW w:w="1750" w:type="dxa"/>
          </w:tcPr>
          <w:p w14:paraId="1A7FF3C2" w14:textId="77777777" w:rsidR="00DE269C" w:rsidRPr="008928F5" w:rsidRDefault="00DE269C" w:rsidP="00997E3D">
            <w:pPr>
              <w:rPr>
                <w:rFonts w:cs="Arial"/>
                <w:szCs w:val="22"/>
              </w:rPr>
            </w:pPr>
            <w:r w:rsidRPr="008928F5">
              <w:rPr>
                <w:rFonts w:cs="Arial"/>
                <w:szCs w:val="22"/>
              </w:rPr>
              <w:t>Sex</w:t>
            </w:r>
          </w:p>
        </w:tc>
        <w:tc>
          <w:tcPr>
            <w:tcW w:w="1744" w:type="dxa"/>
          </w:tcPr>
          <w:p w14:paraId="27256D2D" w14:textId="77777777" w:rsidR="00DE269C" w:rsidRPr="008928F5" w:rsidRDefault="00DE269C" w:rsidP="00997E3D">
            <w:pPr>
              <w:rPr>
                <w:rFonts w:cs="Arial"/>
                <w:szCs w:val="22"/>
              </w:rPr>
            </w:pPr>
            <w:r w:rsidRPr="008928F5">
              <w:rPr>
                <w:rFonts w:cs="Arial"/>
                <w:szCs w:val="22"/>
              </w:rPr>
              <w:t>SEX</w:t>
            </w:r>
          </w:p>
        </w:tc>
        <w:tc>
          <w:tcPr>
            <w:tcW w:w="1757" w:type="dxa"/>
          </w:tcPr>
          <w:p w14:paraId="24C218C5" w14:textId="77777777" w:rsidR="00DE269C" w:rsidRPr="008928F5" w:rsidRDefault="00DE269C" w:rsidP="00997E3D">
            <w:pPr>
              <w:rPr>
                <w:rFonts w:cs="Arial"/>
                <w:szCs w:val="22"/>
              </w:rPr>
            </w:pPr>
            <w:r w:rsidRPr="008928F5">
              <w:rPr>
                <w:rFonts w:cs="Arial"/>
                <w:szCs w:val="22"/>
              </w:rPr>
              <w:t>Numeric</w:t>
            </w:r>
          </w:p>
        </w:tc>
        <w:tc>
          <w:tcPr>
            <w:tcW w:w="2347" w:type="dxa"/>
          </w:tcPr>
          <w:p w14:paraId="07BB874A" w14:textId="77777777" w:rsidR="00DE269C" w:rsidRPr="008928F5" w:rsidRDefault="00DE269C" w:rsidP="00997E3D">
            <w:pPr>
              <w:rPr>
                <w:rFonts w:cs="Arial"/>
                <w:szCs w:val="22"/>
              </w:rPr>
            </w:pPr>
            <w:r w:rsidRPr="008928F5">
              <w:rPr>
                <w:rFonts w:cs="Arial"/>
                <w:szCs w:val="22"/>
              </w:rPr>
              <w:t>1 = male 2 = female</w:t>
            </w:r>
          </w:p>
        </w:tc>
        <w:tc>
          <w:tcPr>
            <w:tcW w:w="1752" w:type="dxa"/>
          </w:tcPr>
          <w:p w14:paraId="6B699379" w14:textId="77777777" w:rsidR="00DE269C" w:rsidRPr="008928F5" w:rsidRDefault="00DE269C" w:rsidP="00997E3D">
            <w:pPr>
              <w:rPr>
                <w:rFonts w:cs="Arial"/>
                <w:szCs w:val="22"/>
              </w:rPr>
            </w:pPr>
          </w:p>
        </w:tc>
      </w:tr>
    </w:tbl>
    <w:p w14:paraId="3FE9F23F" w14:textId="77777777" w:rsidR="008D0CE5" w:rsidRDefault="008D0CE5" w:rsidP="00DE269C">
      <w:pPr>
        <w:pStyle w:val="Heading2"/>
      </w:pPr>
    </w:p>
    <w:p w14:paraId="5E7302DF" w14:textId="6C94EC6B" w:rsidR="006B1CCD" w:rsidRDefault="008D0CE5" w:rsidP="006B1CCD">
      <w:pPr>
        <w:pStyle w:val="Heading3"/>
      </w:pPr>
      <w:bookmarkStart w:id="29" w:name="_Toc355703205"/>
      <w:bookmarkStart w:id="30" w:name="_Toc457330112"/>
      <w:r w:rsidRPr="008D0CE5">
        <w:t>Tables</w:t>
      </w:r>
      <w:r>
        <w:t xml:space="preserve"> schemas</w:t>
      </w:r>
      <w:bookmarkEnd w:id="29"/>
      <w:bookmarkEnd w:id="30"/>
    </w:p>
    <w:p w14:paraId="283EBC15" w14:textId="09C24B2C" w:rsidR="006B1CCD" w:rsidRDefault="006B1CCD" w:rsidP="006B1CCD"/>
    <w:p w14:paraId="7DCA8CC8" w14:textId="5E87BE87" w:rsidR="006B1CCD" w:rsidRDefault="006B1CCD" w:rsidP="006B1CCD"/>
    <w:p w14:paraId="30D5B6EA" w14:textId="77777777" w:rsidR="00702D72" w:rsidRDefault="00E62979" w:rsidP="005057A3">
      <w:pPr>
        <w:ind w:firstLine="216"/>
      </w:pPr>
      <w:r>
        <w:t>The data</w:t>
      </w:r>
      <w:r w:rsidR="00702D72">
        <w:t>sets</w:t>
      </w:r>
      <w:r>
        <w:t xml:space="preserve"> given contain 21 columns</w:t>
      </w:r>
      <w:r w:rsidR="00702D72">
        <w:t>. The columns are:</w:t>
      </w:r>
    </w:p>
    <w:p w14:paraId="01FC98B0" w14:textId="6606F13A" w:rsidR="00702D72" w:rsidRDefault="00702D72" w:rsidP="006B1CCD"/>
    <w:tbl>
      <w:tblPr>
        <w:tblW w:w="3340" w:type="dxa"/>
        <w:tblLook w:val="04A0" w:firstRow="1" w:lastRow="0" w:firstColumn="1" w:lastColumn="0" w:noHBand="0" w:noVBand="1"/>
      </w:tblPr>
      <w:tblGrid>
        <w:gridCol w:w="3340"/>
      </w:tblGrid>
      <w:tr w:rsidR="00702D72" w:rsidRPr="00702D72" w14:paraId="2BC4DA82" w14:textId="77777777" w:rsidTr="00702D72">
        <w:trPr>
          <w:trHeight w:val="300"/>
        </w:trPr>
        <w:tc>
          <w:tcPr>
            <w:tcW w:w="3340" w:type="dxa"/>
            <w:tcBorders>
              <w:top w:val="nil"/>
              <w:left w:val="nil"/>
              <w:bottom w:val="nil"/>
              <w:right w:val="nil"/>
            </w:tcBorders>
            <w:shd w:val="clear" w:color="auto" w:fill="auto"/>
            <w:noWrap/>
            <w:vAlign w:val="bottom"/>
            <w:hideMark/>
          </w:tcPr>
          <w:p w14:paraId="5ECAF925" w14:textId="39FDAE59"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BOROUGH</w:t>
            </w:r>
          </w:p>
        </w:tc>
      </w:tr>
      <w:tr w:rsidR="00702D72" w:rsidRPr="00702D72" w14:paraId="17165514" w14:textId="77777777" w:rsidTr="00702D72">
        <w:trPr>
          <w:trHeight w:val="300"/>
        </w:trPr>
        <w:tc>
          <w:tcPr>
            <w:tcW w:w="3340" w:type="dxa"/>
            <w:tcBorders>
              <w:top w:val="nil"/>
              <w:left w:val="nil"/>
              <w:bottom w:val="nil"/>
              <w:right w:val="nil"/>
            </w:tcBorders>
            <w:shd w:val="clear" w:color="auto" w:fill="auto"/>
            <w:noWrap/>
            <w:vAlign w:val="bottom"/>
            <w:hideMark/>
          </w:tcPr>
          <w:p w14:paraId="39FF6D71" w14:textId="541652EA"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NEIGHBORHOOD</w:t>
            </w:r>
          </w:p>
        </w:tc>
      </w:tr>
      <w:tr w:rsidR="00702D72" w:rsidRPr="00702D72" w14:paraId="50C00196" w14:textId="77777777" w:rsidTr="00702D72">
        <w:trPr>
          <w:trHeight w:val="300"/>
        </w:trPr>
        <w:tc>
          <w:tcPr>
            <w:tcW w:w="3340" w:type="dxa"/>
            <w:tcBorders>
              <w:top w:val="nil"/>
              <w:left w:val="nil"/>
              <w:bottom w:val="nil"/>
              <w:right w:val="nil"/>
            </w:tcBorders>
            <w:shd w:val="clear" w:color="auto" w:fill="auto"/>
            <w:noWrap/>
            <w:vAlign w:val="bottom"/>
            <w:hideMark/>
          </w:tcPr>
          <w:p w14:paraId="4ECAAF9D" w14:textId="71171659"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BUILDING CLASS CATEGORY</w:t>
            </w:r>
          </w:p>
        </w:tc>
      </w:tr>
      <w:tr w:rsidR="00702D72" w:rsidRPr="00702D72" w14:paraId="1C0D19BE" w14:textId="77777777" w:rsidTr="00702D72">
        <w:trPr>
          <w:trHeight w:val="300"/>
        </w:trPr>
        <w:tc>
          <w:tcPr>
            <w:tcW w:w="3340" w:type="dxa"/>
            <w:tcBorders>
              <w:top w:val="nil"/>
              <w:left w:val="nil"/>
              <w:bottom w:val="nil"/>
              <w:right w:val="nil"/>
            </w:tcBorders>
            <w:shd w:val="clear" w:color="auto" w:fill="auto"/>
            <w:noWrap/>
            <w:vAlign w:val="bottom"/>
            <w:hideMark/>
          </w:tcPr>
          <w:p w14:paraId="7109B261" w14:textId="1DC136CA"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TAX CLASS AT PRESENT</w:t>
            </w:r>
          </w:p>
        </w:tc>
      </w:tr>
      <w:tr w:rsidR="00702D72" w:rsidRPr="00702D72" w14:paraId="71237D19" w14:textId="77777777" w:rsidTr="00702D72">
        <w:trPr>
          <w:trHeight w:val="300"/>
        </w:trPr>
        <w:tc>
          <w:tcPr>
            <w:tcW w:w="3340" w:type="dxa"/>
            <w:tcBorders>
              <w:top w:val="nil"/>
              <w:left w:val="nil"/>
              <w:bottom w:val="nil"/>
              <w:right w:val="nil"/>
            </w:tcBorders>
            <w:shd w:val="clear" w:color="auto" w:fill="auto"/>
            <w:noWrap/>
            <w:vAlign w:val="bottom"/>
            <w:hideMark/>
          </w:tcPr>
          <w:p w14:paraId="3DA15415" w14:textId="185FB0F0"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BLOCK</w:t>
            </w:r>
          </w:p>
        </w:tc>
      </w:tr>
      <w:tr w:rsidR="00702D72" w:rsidRPr="00702D72" w14:paraId="33ED3576" w14:textId="77777777" w:rsidTr="00702D72">
        <w:trPr>
          <w:trHeight w:val="300"/>
        </w:trPr>
        <w:tc>
          <w:tcPr>
            <w:tcW w:w="3340" w:type="dxa"/>
            <w:tcBorders>
              <w:top w:val="nil"/>
              <w:left w:val="nil"/>
              <w:bottom w:val="nil"/>
              <w:right w:val="nil"/>
            </w:tcBorders>
            <w:shd w:val="clear" w:color="auto" w:fill="auto"/>
            <w:noWrap/>
            <w:vAlign w:val="bottom"/>
            <w:hideMark/>
          </w:tcPr>
          <w:p w14:paraId="79830F41" w14:textId="2A139A97"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LOT</w:t>
            </w:r>
          </w:p>
        </w:tc>
      </w:tr>
      <w:tr w:rsidR="00702D72" w:rsidRPr="00702D72" w14:paraId="6E19B310" w14:textId="77777777" w:rsidTr="00702D72">
        <w:trPr>
          <w:trHeight w:val="300"/>
        </w:trPr>
        <w:tc>
          <w:tcPr>
            <w:tcW w:w="3340" w:type="dxa"/>
            <w:tcBorders>
              <w:top w:val="nil"/>
              <w:left w:val="nil"/>
              <w:bottom w:val="nil"/>
              <w:right w:val="nil"/>
            </w:tcBorders>
            <w:shd w:val="clear" w:color="auto" w:fill="auto"/>
            <w:noWrap/>
            <w:vAlign w:val="bottom"/>
            <w:hideMark/>
          </w:tcPr>
          <w:p w14:paraId="2E28CBA8" w14:textId="4D1E5D8F"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EASE-MENT</w:t>
            </w:r>
          </w:p>
        </w:tc>
      </w:tr>
      <w:tr w:rsidR="00702D72" w:rsidRPr="00702D72" w14:paraId="2C7DB97C" w14:textId="77777777" w:rsidTr="00702D72">
        <w:trPr>
          <w:trHeight w:val="300"/>
        </w:trPr>
        <w:tc>
          <w:tcPr>
            <w:tcW w:w="3340" w:type="dxa"/>
            <w:tcBorders>
              <w:top w:val="nil"/>
              <w:left w:val="nil"/>
              <w:bottom w:val="nil"/>
              <w:right w:val="nil"/>
            </w:tcBorders>
            <w:shd w:val="clear" w:color="auto" w:fill="auto"/>
            <w:noWrap/>
            <w:vAlign w:val="bottom"/>
            <w:hideMark/>
          </w:tcPr>
          <w:p w14:paraId="6AF74E24" w14:textId="20F81476"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BUILDING CLASS AT PRESENT</w:t>
            </w:r>
          </w:p>
        </w:tc>
      </w:tr>
      <w:tr w:rsidR="00702D72" w:rsidRPr="00702D72" w14:paraId="63F1B2E6" w14:textId="77777777" w:rsidTr="00702D72">
        <w:trPr>
          <w:trHeight w:val="300"/>
        </w:trPr>
        <w:tc>
          <w:tcPr>
            <w:tcW w:w="3340" w:type="dxa"/>
            <w:tcBorders>
              <w:top w:val="nil"/>
              <w:left w:val="nil"/>
              <w:bottom w:val="nil"/>
              <w:right w:val="nil"/>
            </w:tcBorders>
            <w:shd w:val="clear" w:color="auto" w:fill="auto"/>
            <w:noWrap/>
            <w:vAlign w:val="bottom"/>
            <w:hideMark/>
          </w:tcPr>
          <w:p w14:paraId="6E418E01" w14:textId="6835C0B7"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ADDRESS</w:t>
            </w:r>
          </w:p>
        </w:tc>
      </w:tr>
      <w:tr w:rsidR="00702D72" w:rsidRPr="00702D72" w14:paraId="3A920B91" w14:textId="77777777" w:rsidTr="00702D72">
        <w:trPr>
          <w:trHeight w:val="300"/>
        </w:trPr>
        <w:tc>
          <w:tcPr>
            <w:tcW w:w="3340" w:type="dxa"/>
            <w:tcBorders>
              <w:top w:val="nil"/>
              <w:left w:val="nil"/>
              <w:bottom w:val="nil"/>
              <w:right w:val="nil"/>
            </w:tcBorders>
            <w:shd w:val="clear" w:color="auto" w:fill="auto"/>
            <w:noWrap/>
            <w:vAlign w:val="bottom"/>
            <w:hideMark/>
          </w:tcPr>
          <w:p w14:paraId="4A69092E" w14:textId="712F221D"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APARTMENT NUMBER</w:t>
            </w:r>
          </w:p>
        </w:tc>
      </w:tr>
      <w:tr w:rsidR="00702D72" w:rsidRPr="00702D72" w14:paraId="1DB9B1E2" w14:textId="77777777" w:rsidTr="00702D72">
        <w:trPr>
          <w:trHeight w:val="300"/>
        </w:trPr>
        <w:tc>
          <w:tcPr>
            <w:tcW w:w="3340" w:type="dxa"/>
            <w:tcBorders>
              <w:top w:val="nil"/>
              <w:left w:val="nil"/>
              <w:bottom w:val="nil"/>
              <w:right w:val="nil"/>
            </w:tcBorders>
            <w:shd w:val="clear" w:color="auto" w:fill="auto"/>
            <w:noWrap/>
            <w:vAlign w:val="bottom"/>
            <w:hideMark/>
          </w:tcPr>
          <w:p w14:paraId="0FD29C0F" w14:textId="74DA96EC"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ZIP CODE</w:t>
            </w:r>
          </w:p>
        </w:tc>
      </w:tr>
      <w:tr w:rsidR="00702D72" w:rsidRPr="00702D72" w14:paraId="6650F44B" w14:textId="77777777" w:rsidTr="00702D72">
        <w:trPr>
          <w:trHeight w:val="300"/>
        </w:trPr>
        <w:tc>
          <w:tcPr>
            <w:tcW w:w="3340" w:type="dxa"/>
            <w:tcBorders>
              <w:top w:val="nil"/>
              <w:left w:val="nil"/>
              <w:bottom w:val="nil"/>
              <w:right w:val="nil"/>
            </w:tcBorders>
            <w:shd w:val="clear" w:color="auto" w:fill="auto"/>
            <w:noWrap/>
            <w:vAlign w:val="bottom"/>
            <w:hideMark/>
          </w:tcPr>
          <w:p w14:paraId="77E9FB0C" w14:textId="0CA482C5"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RESIDENTIAL UNITS</w:t>
            </w:r>
          </w:p>
        </w:tc>
      </w:tr>
      <w:tr w:rsidR="00702D72" w:rsidRPr="00702D72" w14:paraId="2CEB0149" w14:textId="77777777" w:rsidTr="00702D72">
        <w:trPr>
          <w:trHeight w:val="300"/>
        </w:trPr>
        <w:tc>
          <w:tcPr>
            <w:tcW w:w="3340" w:type="dxa"/>
            <w:tcBorders>
              <w:top w:val="nil"/>
              <w:left w:val="nil"/>
              <w:bottom w:val="nil"/>
              <w:right w:val="nil"/>
            </w:tcBorders>
            <w:shd w:val="clear" w:color="auto" w:fill="auto"/>
            <w:noWrap/>
            <w:vAlign w:val="bottom"/>
            <w:hideMark/>
          </w:tcPr>
          <w:p w14:paraId="4AB8C1AE" w14:textId="00DCDD84"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COMMERCIAL UNITS</w:t>
            </w:r>
          </w:p>
        </w:tc>
      </w:tr>
      <w:tr w:rsidR="00702D72" w:rsidRPr="00702D72" w14:paraId="7B4FA4DF" w14:textId="77777777" w:rsidTr="00702D72">
        <w:trPr>
          <w:trHeight w:val="300"/>
        </w:trPr>
        <w:tc>
          <w:tcPr>
            <w:tcW w:w="3340" w:type="dxa"/>
            <w:tcBorders>
              <w:top w:val="nil"/>
              <w:left w:val="nil"/>
              <w:bottom w:val="nil"/>
              <w:right w:val="nil"/>
            </w:tcBorders>
            <w:shd w:val="clear" w:color="auto" w:fill="auto"/>
            <w:noWrap/>
            <w:vAlign w:val="bottom"/>
            <w:hideMark/>
          </w:tcPr>
          <w:p w14:paraId="4E9D1586" w14:textId="342AB525"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TOTAL UNITS</w:t>
            </w:r>
          </w:p>
        </w:tc>
      </w:tr>
      <w:tr w:rsidR="00702D72" w:rsidRPr="00702D72" w14:paraId="55E05036" w14:textId="77777777" w:rsidTr="00702D72">
        <w:trPr>
          <w:trHeight w:val="300"/>
        </w:trPr>
        <w:tc>
          <w:tcPr>
            <w:tcW w:w="3340" w:type="dxa"/>
            <w:tcBorders>
              <w:top w:val="nil"/>
              <w:left w:val="nil"/>
              <w:bottom w:val="nil"/>
              <w:right w:val="nil"/>
            </w:tcBorders>
            <w:shd w:val="clear" w:color="auto" w:fill="auto"/>
            <w:noWrap/>
            <w:vAlign w:val="bottom"/>
            <w:hideMark/>
          </w:tcPr>
          <w:p w14:paraId="3974EE22" w14:textId="65741C04"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LAND SQUARE FEET</w:t>
            </w:r>
          </w:p>
        </w:tc>
      </w:tr>
      <w:tr w:rsidR="00702D72" w:rsidRPr="00702D72" w14:paraId="497D2B56" w14:textId="77777777" w:rsidTr="00702D72">
        <w:trPr>
          <w:trHeight w:val="300"/>
        </w:trPr>
        <w:tc>
          <w:tcPr>
            <w:tcW w:w="3340" w:type="dxa"/>
            <w:tcBorders>
              <w:top w:val="nil"/>
              <w:left w:val="nil"/>
              <w:bottom w:val="nil"/>
              <w:right w:val="nil"/>
            </w:tcBorders>
            <w:shd w:val="clear" w:color="auto" w:fill="auto"/>
            <w:noWrap/>
            <w:vAlign w:val="bottom"/>
            <w:hideMark/>
          </w:tcPr>
          <w:p w14:paraId="19721ADC" w14:textId="3263A70C"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GROSS SQUARE FEET</w:t>
            </w:r>
          </w:p>
        </w:tc>
      </w:tr>
      <w:tr w:rsidR="00702D72" w:rsidRPr="00702D72" w14:paraId="7407DF9F" w14:textId="77777777" w:rsidTr="00702D72">
        <w:trPr>
          <w:trHeight w:val="300"/>
        </w:trPr>
        <w:tc>
          <w:tcPr>
            <w:tcW w:w="3340" w:type="dxa"/>
            <w:tcBorders>
              <w:top w:val="nil"/>
              <w:left w:val="nil"/>
              <w:bottom w:val="nil"/>
              <w:right w:val="nil"/>
            </w:tcBorders>
            <w:shd w:val="clear" w:color="auto" w:fill="auto"/>
            <w:noWrap/>
            <w:vAlign w:val="bottom"/>
            <w:hideMark/>
          </w:tcPr>
          <w:p w14:paraId="61F44BAC" w14:textId="340C5492" w:rsidR="00702D72" w:rsidRPr="00702D72" w:rsidRDefault="005E44B7" w:rsidP="00702D72">
            <w:pPr>
              <w:rPr>
                <w:rFonts w:ascii="Calibri" w:hAnsi="Calibri" w:cs="Calibri"/>
                <w:color w:val="000000"/>
                <w:szCs w:val="22"/>
              </w:rPr>
            </w:pPr>
            <w:r>
              <w:rPr>
                <w:rFonts w:ascii="Calibri" w:hAnsi="Calibri" w:cs="Calibri"/>
                <w:color w:val="000000"/>
                <w:szCs w:val="22"/>
              </w:rPr>
              <w:lastRenderedPageBreak/>
              <w:t>-</w:t>
            </w:r>
            <w:r w:rsidR="00702D72" w:rsidRPr="00702D72">
              <w:rPr>
                <w:rFonts w:ascii="Calibri" w:hAnsi="Calibri" w:cs="Calibri"/>
                <w:color w:val="000000"/>
                <w:szCs w:val="22"/>
              </w:rPr>
              <w:t>YEAR BUILT</w:t>
            </w:r>
          </w:p>
        </w:tc>
      </w:tr>
      <w:tr w:rsidR="00702D72" w:rsidRPr="00702D72" w14:paraId="36E9D3C1" w14:textId="77777777" w:rsidTr="00702D72">
        <w:trPr>
          <w:trHeight w:val="300"/>
        </w:trPr>
        <w:tc>
          <w:tcPr>
            <w:tcW w:w="3340" w:type="dxa"/>
            <w:tcBorders>
              <w:top w:val="nil"/>
              <w:left w:val="nil"/>
              <w:bottom w:val="nil"/>
              <w:right w:val="nil"/>
            </w:tcBorders>
            <w:shd w:val="clear" w:color="auto" w:fill="auto"/>
            <w:noWrap/>
            <w:vAlign w:val="bottom"/>
            <w:hideMark/>
          </w:tcPr>
          <w:p w14:paraId="6D1AC44E" w14:textId="58153D61"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TAX CLASS AT TIME OF SALE</w:t>
            </w:r>
          </w:p>
        </w:tc>
      </w:tr>
      <w:tr w:rsidR="00702D72" w:rsidRPr="00702D72" w14:paraId="588F1796" w14:textId="77777777" w:rsidTr="00702D72">
        <w:trPr>
          <w:trHeight w:val="300"/>
        </w:trPr>
        <w:tc>
          <w:tcPr>
            <w:tcW w:w="3340" w:type="dxa"/>
            <w:tcBorders>
              <w:top w:val="nil"/>
              <w:left w:val="nil"/>
              <w:bottom w:val="nil"/>
              <w:right w:val="nil"/>
            </w:tcBorders>
            <w:shd w:val="clear" w:color="auto" w:fill="auto"/>
            <w:noWrap/>
            <w:vAlign w:val="bottom"/>
            <w:hideMark/>
          </w:tcPr>
          <w:p w14:paraId="436D70D9" w14:textId="41E091FF"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BUILDING CLASS AT TIME OF SALE</w:t>
            </w:r>
          </w:p>
        </w:tc>
      </w:tr>
      <w:tr w:rsidR="00702D72" w:rsidRPr="00702D72" w14:paraId="0D0B46EA" w14:textId="77777777" w:rsidTr="00702D72">
        <w:trPr>
          <w:trHeight w:val="300"/>
        </w:trPr>
        <w:tc>
          <w:tcPr>
            <w:tcW w:w="3340" w:type="dxa"/>
            <w:tcBorders>
              <w:top w:val="nil"/>
              <w:left w:val="nil"/>
              <w:bottom w:val="nil"/>
              <w:right w:val="nil"/>
            </w:tcBorders>
            <w:shd w:val="clear" w:color="auto" w:fill="auto"/>
            <w:noWrap/>
            <w:vAlign w:val="bottom"/>
            <w:hideMark/>
          </w:tcPr>
          <w:p w14:paraId="0488BEC5" w14:textId="5F4DC2B8"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SALE PRICE</w:t>
            </w:r>
          </w:p>
        </w:tc>
      </w:tr>
      <w:tr w:rsidR="00702D72" w:rsidRPr="00702D72" w14:paraId="5C4A9A07" w14:textId="77777777" w:rsidTr="00702D72">
        <w:trPr>
          <w:trHeight w:val="300"/>
        </w:trPr>
        <w:tc>
          <w:tcPr>
            <w:tcW w:w="3340" w:type="dxa"/>
            <w:tcBorders>
              <w:top w:val="nil"/>
              <w:left w:val="nil"/>
              <w:bottom w:val="nil"/>
              <w:right w:val="nil"/>
            </w:tcBorders>
            <w:shd w:val="clear" w:color="auto" w:fill="auto"/>
            <w:noWrap/>
            <w:vAlign w:val="bottom"/>
            <w:hideMark/>
          </w:tcPr>
          <w:p w14:paraId="04AC2D18" w14:textId="4533F9F0" w:rsidR="00702D72" w:rsidRPr="00702D72" w:rsidRDefault="005E44B7" w:rsidP="00702D72">
            <w:pPr>
              <w:rPr>
                <w:rFonts w:ascii="Calibri" w:hAnsi="Calibri" w:cs="Calibri"/>
                <w:color w:val="000000"/>
                <w:szCs w:val="22"/>
              </w:rPr>
            </w:pPr>
            <w:r>
              <w:rPr>
                <w:rFonts w:ascii="Calibri" w:hAnsi="Calibri" w:cs="Calibri"/>
                <w:color w:val="000000"/>
                <w:szCs w:val="22"/>
              </w:rPr>
              <w:t>-</w:t>
            </w:r>
            <w:r w:rsidR="00702D72" w:rsidRPr="00702D72">
              <w:rPr>
                <w:rFonts w:ascii="Calibri" w:hAnsi="Calibri" w:cs="Calibri"/>
                <w:color w:val="000000"/>
                <w:szCs w:val="22"/>
              </w:rPr>
              <w:t>SALE DATE</w:t>
            </w:r>
          </w:p>
        </w:tc>
      </w:tr>
    </w:tbl>
    <w:p w14:paraId="2EEA916F" w14:textId="09197DFB" w:rsidR="006B1CCD" w:rsidRDefault="006B1CCD" w:rsidP="006B1CCD"/>
    <w:p w14:paraId="40D832BB" w14:textId="63993EDE" w:rsidR="00724D39" w:rsidRDefault="00724D39" w:rsidP="00A200E6">
      <w:pPr>
        <w:ind w:firstLine="216"/>
      </w:pPr>
      <w:r>
        <w:t xml:space="preserve">After analyzing the business questions and the columns given. It was decided that some columns </w:t>
      </w:r>
      <w:r w:rsidR="005E44B7">
        <w:t>will not be used in the architecture</w:t>
      </w:r>
      <w:r>
        <w:t xml:space="preserve">. </w:t>
      </w:r>
      <w:r w:rsidR="009D462C">
        <w:t>T</w:t>
      </w:r>
      <w:r>
        <w:t>he columns are:</w:t>
      </w:r>
    </w:p>
    <w:p w14:paraId="090DC622" w14:textId="77777777" w:rsidR="00A200E6" w:rsidRDefault="00A200E6" w:rsidP="00A200E6">
      <w:pPr>
        <w:ind w:firstLine="216"/>
      </w:pPr>
    </w:p>
    <w:tbl>
      <w:tblPr>
        <w:tblW w:w="3870" w:type="dxa"/>
        <w:tblLook w:val="04A0" w:firstRow="1" w:lastRow="0" w:firstColumn="1" w:lastColumn="0" w:noHBand="0" w:noVBand="1"/>
      </w:tblPr>
      <w:tblGrid>
        <w:gridCol w:w="3870"/>
      </w:tblGrid>
      <w:tr w:rsidR="005E44B7" w:rsidRPr="005E44B7" w14:paraId="3B4C78E6" w14:textId="77777777" w:rsidTr="00DF0A61">
        <w:trPr>
          <w:trHeight w:val="300"/>
        </w:trPr>
        <w:tc>
          <w:tcPr>
            <w:tcW w:w="3870" w:type="dxa"/>
            <w:tcBorders>
              <w:top w:val="nil"/>
              <w:left w:val="nil"/>
              <w:bottom w:val="nil"/>
              <w:right w:val="nil"/>
            </w:tcBorders>
            <w:shd w:val="clear" w:color="auto" w:fill="auto"/>
            <w:noWrap/>
            <w:vAlign w:val="bottom"/>
            <w:hideMark/>
          </w:tcPr>
          <w:p w14:paraId="75182B92" w14:textId="1BF25042" w:rsidR="005E44B7" w:rsidRPr="005E44B7" w:rsidRDefault="005E44B7" w:rsidP="005E44B7">
            <w:pPr>
              <w:rPr>
                <w:rFonts w:ascii="Calibri" w:hAnsi="Calibri" w:cs="Calibri"/>
                <w:color w:val="000000"/>
                <w:szCs w:val="22"/>
              </w:rPr>
            </w:pPr>
            <w:r>
              <w:rPr>
                <w:rFonts w:ascii="Calibri" w:hAnsi="Calibri" w:cs="Calibri"/>
                <w:color w:val="000000"/>
                <w:szCs w:val="22"/>
              </w:rPr>
              <w:t>-</w:t>
            </w:r>
            <w:r w:rsidRPr="005E44B7">
              <w:rPr>
                <w:rFonts w:ascii="Calibri" w:hAnsi="Calibri" w:cs="Calibri"/>
                <w:color w:val="000000"/>
                <w:szCs w:val="22"/>
              </w:rPr>
              <w:t>TAX CLASS AT PRESENT</w:t>
            </w:r>
          </w:p>
        </w:tc>
      </w:tr>
      <w:tr w:rsidR="005E44B7" w:rsidRPr="005E44B7" w14:paraId="0CE35A25" w14:textId="77777777" w:rsidTr="00DF0A61">
        <w:trPr>
          <w:trHeight w:val="300"/>
        </w:trPr>
        <w:tc>
          <w:tcPr>
            <w:tcW w:w="3870" w:type="dxa"/>
            <w:tcBorders>
              <w:top w:val="nil"/>
              <w:left w:val="nil"/>
              <w:bottom w:val="nil"/>
              <w:right w:val="nil"/>
            </w:tcBorders>
            <w:shd w:val="clear" w:color="auto" w:fill="auto"/>
            <w:noWrap/>
            <w:vAlign w:val="bottom"/>
            <w:hideMark/>
          </w:tcPr>
          <w:p w14:paraId="7FC6E8F1" w14:textId="7FEC0114" w:rsidR="005E44B7" w:rsidRPr="005E44B7" w:rsidRDefault="005E44B7" w:rsidP="005E44B7">
            <w:pPr>
              <w:rPr>
                <w:rFonts w:ascii="Calibri" w:hAnsi="Calibri" w:cs="Calibri"/>
                <w:color w:val="000000"/>
                <w:szCs w:val="22"/>
              </w:rPr>
            </w:pPr>
            <w:r>
              <w:rPr>
                <w:rFonts w:ascii="Calibri" w:hAnsi="Calibri" w:cs="Calibri"/>
                <w:color w:val="000000"/>
                <w:szCs w:val="22"/>
              </w:rPr>
              <w:t>-</w:t>
            </w:r>
            <w:r w:rsidRPr="005E44B7">
              <w:rPr>
                <w:rFonts w:ascii="Calibri" w:hAnsi="Calibri" w:cs="Calibri"/>
                <w:color w:val="000000"/>
                <w:szCs w:val="22"/>
              </w:rPr>
              <w:t>BLOCK</w:t>
            </w:r>
          </w:p>
        </w:tc>
      </w:tr>
      <w:tr w:rsidR="005E44B7" w:rsidRPr="005E44B7" w14:paraId="41DBD15B" w14:textId="77777777" w:rsidTr="00DF0A61">
        <w:trPr>
          <w:trHeight w:val="300"/>
        </w:trPr>
        <w:tc>
          <w:tcPr>
            <w:tcW w:w="3870" w:type="dxa"/>
            <w:tcBorders>
              <w:top w:val="nil"/>
              <w:left w:val="nil"/>
              <w:bottom w:val="nil"/>
              <w:right w:val="nil"/>
            </w:tcBorders>
            <w:shd w:val="clear" w:color="auto" w:fill="auto"/>
            <w:noWrap/>
            <w:vAlign w:val="bottom"/>
            <w:hideMark/>
          </w:tcPr>
          <w:p w14:paraId="0905E2D6" w14:textId="5B1641ED" w:rsidR="005E44B7" w:rsidRPr="005E44B7" w:rsidRDefault="005E44B7" w:rsidP="005E44B7">
            <w:pPr>
              <w:rPr>
                <w:rFonts w:ascii="Calibri" w:hAnsi="Calibri" w:cs="Calibri"/>
                <w:color w:val="000000"/>
                <w:szCs w:val="22"/>
              </w:rPr>
            </w:pPr>
            <w:r>
              <w:rPr>
                <w:rFonts w:ascii="Calibri" w:hAnsi="Calibri" w:cs="Calibri"/>
                <w:color w:val="000000"/>
                <w:szCs w:val="22"/>
              </w:rPr>
              <w:t>-</w:t>
            </w:r>
            <w:r w:rsidRPr="005E44B7">
              <w:rPr>
                <w:rFonts w:ascii="Calibri" w:hAnsi="Calibri" w:cs="Calibri"/>
                <w:color w:val="000000"/>
                <w:szCs w:val="22"/>
              </w:rPr>
              <w:t>LOT</w:t>
            </w:r>
          </w:p>
        </w:tc>
      </w:tr>
      <w:tr w:rsidR="005E44B7" w:rsidRPr="005E44B7" w14:paraId="5128A212" w14:textId="77777777" w:rsidTr="00DF0A61">
        <w:trPr>
          <w:trHeight w:val="300"/>
        </w:trPr>
        <w:tc>
          <w:tcPr>
            <w:tcW w:w="3870" w:type="dxa"/>
            <w:tcBorders>
              <w:top w:val="nil"/>
              <w:left w:val="nil"/>
              <w:bottom w:val="nil"/>
              <w:right w:val="nil"/>
            </w:tcBorders>
            <w:shd w:val="clear" w:color="auto" w:fill="auto"/>
            <w:noWrap/>
            <w:vAlign w:val="bottom"/>
            <w:hideMark/>
          </w:tcPr>
          <w:p w14:paraId="28FB70F1" w14:textId="417C5D5B" w:rsidR="005E44B7" w:rsidRPr="005E44B7" w:rsidRDefault="005E44B7" w:rsidP="005E44B7">
            <w:pPr>
              <w:rPr>
                <w:rFonts w:ascii="Calibri" w:hAnsi="Calibri" w:cs="Calibri"/>
                <w:color w:val="000000"/>
                <w:szCs w:val="22"/>
              </w:rPr>
            </w:pPr>
            <w:r>
              <w:rPr>
                <w:rFonts w:ascii="Calibri" w:hAnsi="Calibri" w:cs="Calibri"/>
                <w:color w:val="000000"/>
                <w:szCs w:val="22"/>
              </w:rPr>
              <w:t>-</w:t>
            </w:r>
            <w:r w:rsidRPr="005E44B7">
              <w:rPr>
                <w:rFonts w:ascii="Calibri" w:hAnsi="Calibri" w:cs="Calibri"/>
                <w:color w:val="000000"/>
                <w:szCs w:val="22"/>
              </w:rPr>
              <w:t>EASE-MENT</w:t>
            </w:r>
          </w:p>
        </w:tc>
      </w:tr>
      <w:tr w:rsidR="005E44B7" w:rsidRPr="005E44B7" w14:paraId="54697027" w14:textId="77777777" w:rsidTr="00DF0A61">
        <w:trPr>
          <w:trHeight w:val="300"/>
        </w:trPr>
        <w:tc>
          <w:tcPr>
            <w:tcW w:w="3870" w:type="dxa"/>
            <w:tcBorders>
              <w:top w:val="nil"/>
              <w:left w:val="nil"/>
              <w:bottom w:val="nil"/>
              <w:right w:val="nil"/>
            </w:tcBorders>
            <w:shd w:val="clear" w:color="auto" w:fill="auto"/>
            <w:noWrap/>
            <w:vAlign w:val="bottom"/>
            <w:hideMark/>
          </w:tcPr>
          <w:p w14:paraId="1EDE622F" w14:textId="2172859B" w:rsidR="005E44B7" w:rsidRPr="005E44B7" w:rsidRDefault="005E44B7" w:rsidP="005E44B7">
            <w:pPr>
              <w:rPr>
                <w:rFonts w:ascii="Calibri" w:hAnsi="Calibri" w:cs="Calibri"/>
                <w:color w:val="000000"/>
                <w:szCs w:val="22"/>
              </w:rPr>
            </w:pPr>
            <w:r>
              <w:rPr>
                <w:rFonts w:ascii="Calibri" w:hAnsi="Calibri" w:cs="Calibri"/>
                <w:color w:val="000000"/>
                <w:szCs w:val="22"/>
              </w:rPr>
              <w:t>-</w:t>
            </w:r>
            <w:r w:rsidRPr="005E44B7">
              <w:rPr>
                <w:rFonts w:ascii="Calibri" w:hAnsi="Calibri" w:cs="Calibri"/>
                <w:color w:val="000000"/>
                <w:szCs w:val="22"/>
              </w:rPr>
              <w:t>BUILDING CLASS AT PRESENT</w:t>
            </w:r>
          </w:p>
        </w:tc>
      </w:tr>
      <w:tr w:rsidR="005E44B7" w:rsidRPr="005E44B7" w14:paraId="65C27823" w14:textId="77777777" w:rsidTr="00DF0A61">
        <w:trPr>
          <w:trHeight w:val="300"/>
        </w:trPr>
        <w:tc>
          <w:tcPr>
            <w:tcW w:w="3870" w:type="dxa"/>
            <w:tcBorders>
              <w:top w:val="nil"/>
              <w:left w:val="nil"/>
              <w:bottom w:val="nil"/>
              <w:right w:val="nil"/>
            </w:tcBorders>
            <w:shd w:val="clear" w:color="auto" w:fill="auto"/>
            <w:noWrap/>
            <w:vAlign w:val="bottom"/>
            <w:hideMark/>
          </w:tcPr>
          <w:p w14:paraId="6C006228" w14:textId="74815A4F" w:rsidR="005E44B7" w:rsidRPr="005E44B7" w:rsidRDefault="005E44B7" w:rsidP="005E44B7">
            <w:pPr>
              <w:rPr>
                <w:rFonts w:ascii="Calibri" w:hAnsi="Calibri" w:cs="Calibri"/>
                <w:color w:val="000000"/>
                <w:szCs w:val="22"/>
              </w:rPr>
            </w:pPr>
            <w:r>
              <w:rPr>
                <w:rFonts w:ascii="Calibri" w:hAnsi="Calibri" w:cs="Calibri"/>
                <w:color w:val="000000"/>
                <w:szCs w:val="22"/>
              </w:rPr>
              <w:t>-</w:t>
            </w:r>
            <w:r w:rsidRPr="005E44B7">
              <w:rPr>
                <w:rFonts w:ascii="Calibri" w:hAnsi="Calibri" w:cs="Calibri"/>
                <w:color w:val="000000"/>
                <w:szCs w:val="22"/>
              </w:rPr>
              <w:t>APARTMENT NUMBER</w:t>
            </w:r>
          </w:p>
        </w:tc>
      </w:tr>
      <w:tr w:rsidR="005E44B7" w:rsidRPr="005E44B7" w14:paraId="24FF560C" w14:textId="77777777" w:rsidTr="00DF0A61">
        <w:trPr>
          <w:trHeight w:val="300"/>
        </w:trPr>
        <w:tc>
          <w:tcPr>
            <w:tcW w:w="3870" w:type="dxa"/>
            <w:tcBorders>
              <w:top w:val="nil"/>
              <w:left w:val="nil"/>
              <w:bottom w:val="nil"/>
              <w:right w:val="nil"/>
            </w:tcBorders>
            <w:shd w:val="clear" w:color="auto" w:fill="auto"/>
            <w:noWrap/>
            <w:vAlign w:val="bottom"/>
            <w:hideMark/>
          </w:tcPr>
          <w:p w14:paraId="7087CE39" w14:textId="7C12B39C" w:rsidR="005E44B7" w:rsidRPr="005E44B7" w:rsidRDefault="005E44B7" w:rsidP="005E44B7">
            <w:pPr>
              <w:rPr>
                <w:rFonts w:ascii="Calibri" w:hAnsi="Calibri" w:cs="Calibri"/>
                <w:color w:val="000000"/>
                <w:szCs w:val="22"/>
              </w:rPr>
            </w:pPr>
            <w:r>
              <w:rPr>
                <w:rFonts w:ascii="Calibri" w:hAnsi="Calibri" w:cs="Calibri"/>
                <w:color w:val="000000"/>
                <w:szCs w:val="22"/>
              </w:rPr>
              <w:t>-</w:t>
            </w:r>
            <w:r w:rsidRPr="005E44B7">
              <w:rPr>
                <w:rFonts w:ascii="Calibri" w:hAnsi="Calibri" w:cs="Calibri"/>
                <w:color w:val="000000"/>
                <w:szCs w:val="22"/>
              </w:rPr>
              <w:t>RESIDENTIAL UNITS</w:t>
            </w:r>
          </w:p>
        </w:tc>
      </w:tr>
      <w:tr w:rsidR="005E44B7" w:rsidRPr="005E44B7" w14:paraId="51DE6E69" w14:textId="77777777" w:rsidTr="00DF0A61">
        <w:trPr>
          <w:trHeight w:val="300"/>
        </w:trPr>
        <w:tc>
          <w:tcPr>
            <w:tcW w:w="3870" w:type="dxa"/>
            <w:tcBorders>
              <w:top w:val="nil"/>
              <w:left w:val="nil"/>
              <w:bottom w:val="nil"/>
              <w:right w:val="nil"/>
            </w:tcBorders>
            <w:shd w:val="clear" w:color="auto" w:fill="auto"/>
            <w:noWrap/>
            <w:vAlign w:val="bottom"/>
            <w:hideMark/>
          </w:tcPr>
          <w:p w14:paraId="7294CF37" w14:textId="1CD39548" w:rsidR="005E44B7" w:rsidRPr="005E44B7" w:rsidRDefault="005E44B7" w:rsidP="005E44B7">
            <w:pPr>
              <w:rPr>
                <w:rFonts w:ascii="Calibri" w:hAnsi="Calibri" w:cs="Calibri"/>
                <w:color w:val="000000"/>
                <w:szCs w:val="22"/>
              </w:rPr>
            </w:pPr>
            <w:r>
              <w:rPr>
                <w:rFonts w:ascii="Calibri" w:hAnsi="Calibri" w:cs="Calibri"/>
                <w:color w:val="000000"/>
                <w:szCs w:val="22"/>
              </w:rPr>
              <w:t>-</w:t>
            </w:r>
            <w:r w:rsidRPr="005E44B7">
              <w:rPr>
                <w:rFonts w:ascii="Calibri" w:hAnsi="Calibri" w:cs="Calibri"/>
                <w:color w:val="000000"/>
                <w:szCs w:val="22"/>
              </w:rPr>
              <w:t>COMMERCIAL UNITS</w:t>
            </w:r>
          </w:p>
        </w:tc>
      </w:tr>
      <w:tr w:rsidR="005E44B7" w:rsidRPr="005E44B7" w14:paraId="43F48F90" w14:textId="77777777" w:rsidTr="00DF0A61">
        <w:trPr>
          <w:trHeight w:val="300"/>
        </w:trPr>
        <w:tc>
          <w:tcPr>
            <w:tcW w:w="3870" w:type="dxa"/>
            <w:tcBorders>
              <w:top w:val="nil"/>
              <w:left w:val="nil"/>
              <w:bottom w:val="nil"/>
              <w:right w:val="nil"/>
            </w:tcBorders>
            <w:shd w:val="clear" w:color="auto" w:fill="auto"/>
            <w:noWrap/>
            <w:vAlign w:val="bottom"/>
            <w:hideMark/>
          </w:tcPr>
          <w:p w14:paraId="5D3E8EAE" w14:textId="78D84B74" w:rsidR="005E44B7" w:rsidRPr="005E44B7" w:rsidRDefault="005E44B7" w:rsidP="005E44B7">
            <w:pPr>
              <w:rPr>
                <w:rFonts w:ascii="Calibri" w:hAnsi="Calibri" w:cs="Calibri"/>
                <w:color w:val="000000"/>
                <w:szCs w:val="22"/>
              </w:rPr>
            </w:pPr>
            <w:r>
              <w:rPr>
                <w:rFonts w:ascii="Calibri" w:hAnsi="Calibri" w:cs="Calibri"/>
                <w:color w:val="000000"/>
                <w:szCs w:val="22"/>
              </w:rPr>
              <w:t>-</w:t>
            </w:r>
            <w:r w:rsidRPr="005E44B7">
              <w:rPr>
                <w:rFonts w:ascii="Calibri" w:hAnsi="Calibri" w:cs="Calibri"/>
                <w:color w:val="000000"/>
                <w:szCs w:val="22"/>
              </w:rPr>
              <w:t>TAX CLASS AT TIME OF SALE</w:t>
            </w:r>
          </w:p>
        </w:tc>
      </w:tr>
      <w:tr w:rsidR="005E44B7" w:rsidRPr="005E44B7" w14:paraId="2D321ED3" w14:textId="77777777" w:rsidTr="00DF0A61">
        <w:trPr>
          <w:trHeight w:val="300"/>
        </w:trPr>
        <w:tc>
          <w:tcPr>
            <w:tcW w:w="3870" w:type="dxa"/>
            <w:tcBorders>
              <w:top w:val="nil"/>
              <w:left w:val="nil"/>
              <w:bottom w:val="nil"/>
              <w:right w:val="nil"/>
            </w:tcBorders>
            <w:shd w:val="clear" w:color="auto" w:fill="auto"/>
            <w:noWrap/>
            <w:vAlign w:val="bottom"/>
            <w:hideMark/>
          </w:tcPr>
          <w:p w14:paraId="183465CD" w14:textId="3FE04C84" w:rsidR="005E44B7" w:rsidRPr="005E44B7" w:rsidRDefault="005E44B7" w:rsidP="005E44B7">
            <w:pPr>
              <w:rPr>
                <w:rFonts w:ascii="Calibri" w:hAnsi="Calibri" w:cs="Calibri"/>
                <w:color w:val="000000"/>
                <w:szCs w:val="22"/>
              </w:rPr>
            </w:pPr>
            <w:r>
              <w:rPr>
                <w:rFonts w:ascii="Calibri" w:hAnsi="Calibri" w:cs="Calibri"/>
                <w:color w:val="000000"/>
                <w:szCs w:val="22"/>
              </w:rPr>
              <w:t>-</w:t>
            </w:r>
            <w:r w:rsidRPr="005E44B7">
              <w:rPr>
                <w:rFonts w:ascii="Calibri" w:hAnsi="Calibri" w:cs="Calibri"/>
                <w:color w:val="000000"/>
                <w:szCs w:val="22"/>
              </w:rPr>
              <w:t>BUILDING CLASS AT TIME OF</w:t>
            </w:r>
            <w:r w:rsidR="00DF0A61">
              <w:rPr>
                <w:rFonts w:ascii="Calibri" w:hAnsi="Calibri" w:cs="Calibri"/>
                <w:color w:val="000000"/>
                <w:szCs w:val="22"/>
              </w:rPr>
              <w:t xml:space="preserve"> </w:t>
            </w:r>
            <w:r w:rsidRPr="005E44B7">
              <w:rPr>
                <w:rFonts w:ascii="Calibri" w:hAnsi="Calibri" w:cs="Calibri"/>
                <w:color w:val="000000"/>
                <w:szCs w:val="22"/>
              </w:rPr>
              <w:t>SALE</w:t>
            </w:r>
          </w:p>
        </w:tc>
      </w:tr>
    </w:tbl>
    <w:p w14:paraId="66016328" w14:textId="71827990" w:rsidR="00702D72" w:rsidRDefault="00702D72" w:rsidP="006B1CCD"/>
    <w:p w14:paraId="357E7E20" w14:textId="45FF5C09" w:rsidR="005E44B7" w:rsidRDefault="0056413B" w:rsidP="005057A3">
      <w:pPr>
        <w:ind w:firstLine="216"/>
      </w:pPr>
      <w:r>
        <w:t>And</w:t>
      </w:r>
      <w:r w:rsidR="009A4FC4">
        <w:t xml:space="preserve"> for</w:t>
      </w:r>
      <w:r>
        <w:t xml:space="preserve"> the remaining column</w:t>
      </w:r>
      <w:r w:rsidR="009A4FC4">
        <w:t xml:space="preserve">s. We tried to decide which columns are facts, and which columns are dimensions. </w:t>
      </w:r>
      <w:r w:rsidR="005960FA">
        <w:t xml:space="preserve">We combine </w:t>
      </w:r>
      <w:proofErr w:type="spellStart"/>
      <w:r w:rsidR="005960FA">
        <w:t>zipcode</w:t>
      </w:r>
      <w:proofErr w:type="spellEnd"/>
      <w:r w:rsidR="005960FA">
        <w:t xml:space="preserve">, borough, and neighborhood columns into one column. That is </w:t>
      </w:r>
      <w:proofErr w:type="spellStart"/>
      <w:r w:rsidR="005960FA">
        <w:t>adressextension</w:t>
      </w:r>
      <w:proofErr w:type="spellEnd"/>
      <w:r w:rsidR="005960FA">
        <w:t xml:space="preserve">. </w:t>
      </w:r>
      <w:r w:rsidR="009A4FC4">
        <w:t>This is the result:</w:t>
      </w:r>
    </w:p>
    <w:p w14:paraId="0FDB5699" w14:textId="6C95DC5C" w:rsidR="009A4FC4" w:rsidRDefault="009A4FC4" w:rsidP="006B1CCD"/>
    <w:tbl>
      <w:tblPr>
        <w:tblW w:w="4940" w:type="dxa"/>
        <w:tblLook w:val="04A0" w:firstRow="1" w:lastRow="0" w:firstColumn="1" w:lastColumn="0" w:noHBand="0" w:noVBand="1"/>
      </w:tblPr>
      <w:tblGrid>
        <w:gridCol w:w="2800"/>
        <w:gridCol w:w="2140"/>
      </w:tblGrid>
      <w:tr w:rsidR="009A4FC4" w:rsidRPr="009A4FC4" w14:paraId="029060AF" w14:textId="77777777" w:rsidTr="009A4FC4">
        <w:trPr>
          <w:trHeight w:val="300"/>
        </w:trPr>
        <w:tc>
          <w:tcPr>
            <w:tcW w:w="28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374EFD7" w14:textId="47AB93DC" w:rsidR="009A4FC4" w:rsidRPr="009A4FC4" w:rsidRDefault="009A4FC4" w:rsidP="009A4FC4">
            <w:pPr>
              <w:jc w:val="center"/>
              <w:rPr>
                <w:rFonts w:ascii="Calibri" w:hAnsi="Calibri" w:cs="Calibri"/>
                <w:color w:val="000000"/>
                <w:szCs w:val="22"/>
              </w:rPr>
            </w:pPr>
            <w:r w:rsidRPr="009A4FC4">
              <w:rPr>
                <w:rFonts w:ascii="Calibri" w:hAnsi="Calibri" w:cs="Calibri"/>
                <w:color w:val="000000"/>
                <w:szCs w:val="22"/>
              </w:rPr>
              <w:t>DIMENSION</w:t>
            </w:r>
            <w:r>
              <w:rPr>
                <w:rFonts w:ascii="Calibri" w:hAnsi="Calibri" w:cs="Calibri"/>
                <w:color w:val="000000"/>
                <w:szCs w:val="22"/>
              </w:rPr>
              <w:t>S</w:t>
            </w:r>
          </w:p>
        </w:tc>
        <w:tc>
          <w:tcPr>
            <w:tcW w:w="2140" w:type="dxa"/>
            <w:tcBorders>
              <w:top w:val="single" w:sz="4" w:space="0" w:color="auto"/>
              <w:left w:val="nil"/>
              <w:bottom w:val="single" w:sz="4" w:space="0" w:color="auto"/>
              <w:right w:val="single" w:sz="4" w:space="0" w:color="auto"/>
            </w:tcBorders>
            <w:shd w:val="clear" w:color="000000" w:fill="C6E0B4"/>
            <w:noWrap/>
            <w:vAlign w:val="bottom"/>
            <w:hideMark/>
          </w:tcPr>
          <w:p w14:paraId="3821C507" w14:textId="1C542AE7" w:rsidR="009A4FC4" w:rsidRPr="009A4FC4" w:rsidRDefault="009A4FC4" w:rsidP="009A4FC4">
            <w:pPr>
              <w:jc w:val="center"/>
              <w:rPr>
                <w:rFonts w:ascii="Calibri" w:hAnsi="Calibri" w:cs="Calibri"/>
                <w:color w:val="000000"/>
                <w:szCs w:val="22"/>
              </w:rPr>
            </w:pPr>
            <w:r w:rsidRPr="009A4FC4">
              <w:rPr>
                <w:rFonts w:ascii="Calibri" w:hAnsi="Calibri" w:cs="Calibri"/>
                <w:color w:val="000000"/>
                <w:szCs w:val="22"/>
              </w:rPr>
              <w:t>FACT</w:t>
            </w:r>
            <w:r>
              <w:rPr>
                <w:rFonts w:ascii="Calibri" w:hAnsi="Calibri" w:cs="Calibri"/>
                <w:color w:val="000000"/>
                <w:szCs w:val="22"/>
              </w:rPr>
              <w:t>S</w:t>
            </w:r>
          </w:p>
        </w:tc>
      </w:tr>
      <w:tr w:rsidR="009A4FC4" w:rsidRPr="009A4FC4" w14:paraId="56B74A27" w14:textId="77777777" w:rsidTr="009A4FC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77D9C375" w14:textId="286D3123" w:rsidR="009A4FC4" w:rsidRPr="009A4FC4" w:rsidRDefault="005960FA" w:rsidP="009A4FC4">
            <w:pPr>
              <w:jc w:val="center"/>
              <w:rPr>
                <w:rFonts w:ascii="Calibri" w:hAnsi="Calibri" w:cs="Calibri"/>
                <w:color w:val="000000"/>
                <w:szCs w:val="22"/>
              </w:rPr>
            </w:pPr>
            <w:r>
              <w:rPr>
                <w:rFonts w:ascii="Calibri" w:hAnsi="Calibri" w:cs="Calibri"/>
                <w:color w:val="000000"/>
                <w:szCs w:val="22"/>
              </w:rPr>
              <w:t>ADDRESSEXTENSION</w:t>
            </w:r>
          </w:p>
        </w:tc>
        <w:tc>
          <w:tcPr>
            <w:tcW w:w="2140" w:type="dxa"/>
            <w:tcBorders>
              <w:top w:val="nil"/>
              <w:left w:val="nil"/>
              <w:bottom w:val="single" w:sz="4" w:space="0" w:color="auto"/>
              <w:right w:val="single" w:sz="4" w:space="0" w:color="auto"/>
            </w:tcBorders>
            <w:shd w:val="clear" w:color="auto" w:fill="auto"/>
            <w:noWrap/>
            <w:vAlign w:val="bottom"/>
            <w:hideMark/>
          </w:tcPr>
          <w:p w14:paraId="782C4DF3" w14:textId="77777777" w:rsidR="009A4FC4" w:rsidRPr="009A4FC4" w:rsidRDefault="009A4FC4" w:rsidP="009A4FC4">
            <w:pPr>
              <w:jc w:val="center"/>
              <w:rPr>
                <w:rFonts w:ascii="Calibri" w:hAnsi="Calibri" w:cs="Calibri"/>
                <w:color w:val="000000"/>
                <w:szCs w:val="22"/>
              </w:rPr>
            </w:pPr>
            <w:r w:rsidRPr="009A4FC4">
              <w:rPr>
                <w:rFonts w:ascii="Calibri" w:hAnsi="Calibri" w:cs="Calibri"/>
                <w:color w:val="000000"/>
                <w:szCs w:val="22"/>
              </w:rPr>
              <w:t>TOTAL UNITS</w:t>
            </w:r>
          </w:p>
        </w:tc>
      </w:tr>
      <w:tr w:rsidR="005960FA" w:rsidRPr="009A4FC4" w14:paraId="235FCA5C" w14:textId="77777777" w:rsidTr="009A4FC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0A4A324" w14:textId="1191A8C5" w:rsidR="005960FA" w:rsidRPr="009A4FC4" w:rsidRDefault="005960FA" w:rsidP="005960FA">
            <w:pPr>
              <w:jc w:val="center"/>
              <w:rPr>
                <w:rFonts w:ascii="Calibri" w:hAnsi="Calibri" w:cs="Calibri"/>
                <w:color w:val="000000"/>
                <w:szCs w:val="22"/>
              </w:rPr>
            </w:pPr>
            <w:r w:rsidRPr="009A4FC4">
              <w:rPr>
                <w:rFonts w:ascii="Calibri" w:hAnsi="Calibri" w:cs="Calibri"/>
                <w:color w:val="000000"/>
                <w:szCs w:val="22"/>
              </w:rPr>
              <w:t>BUILDING CLASS CATEGORY</w:t>
            </w:r>
          </w:p>
        </w:tc>
        <w:tc>
          <w:tcPr>
            <w:tcW w:w="2140" w:type="dxa"/>
            <w:tcBorders>
              <w:top w:val="nil"/>
              <w:left w:val="nil"/>
              <w:bottom w:val="single" w:sz="4" w:space="0" w:color="auto"/>
              <w:right w:val="single" w:sz="4" w:space="0" w:color="auto"/>
            </w:tcBorders>
            <w:shd w:val="clear" w:color="auto" w:fill="auto"/>
            <w:noWrap/>
            <w:vAlign w:val="bottom"/>
            <w:hideMark/>
          </w:tcPr>
          <w:p w14:paraId="57138846" w14:textId="77777777" w:rsidR="005960FA" w:rsidRPr="009A4FC4" w:rsidRDefault="005960FA" w:rsidP="005960FA">
            <w:pPr>
              <w:jc w:val="center"/>
              <w:rPr>
                <w:rFonts w:ascii="Calibri" w:hAnsi="Calibri" w:cs="Calibri"/>
                <w:color w:val="000000"/>
                <w:szCs w:val="22"/>
              </w:rPr>
            </w:pPr>
            <w:r w:rsidRPr="009A4FC4">
              <w:rPr>
                <w:rFonts w:ascii="Calibri" w:hAnsi="Calibri" w:cs="Calibri"/>
                <w:color w:val="000000"/>
                <w:szCs w:val="22"/>
              </w:rPr>
              <w:t>LAND SQUARE FEET</w:t>
            </w:r>
          </w:p>
        </w:tc>
      </w:tr>
      <w:tr w:rsidR="005960FA" w:rsidRPr="009A4FC4" w14:paraId="1E773DF6" w14:textId="77777777" w:rsidTr="005960FA">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tcPr>
          <w:p w14:paraId="2CE2F899" w14:textId="1C045341" w:rsidR="005960FA" w:rsidRPr="009A4FC4" w:rsidRDefault="005960FA" w:rsidP="005960FA">
            <w:pPr>
              <w:jc w:val="center"/>
              <w:rPr>
                <w:rFonts w:ascii="Calibri" w:hAnsi="Calibri" w:cs="Calibri"/>
                <w:color w:val="000000"/>
                <w:szCs w:val="22"/>
              </w:rPr>
            </w:pPr>
            <w:r w:rsidRPr="009A4FC4">
              <w:rPr>
                <w:rFonts w:ascii="Calibri" w:hAnsi="Calibri" w:cs="Calibri"/>
                <w:color w:val="000000"/>
                <w:szCs w:val="22"/>
              </w:rPr>
              <w:t>ADDRESS</w:t>
            </w:r>
          </w:p>
        </w:tc>
        <w:tc>
          <w:tcPr>
            <w:tcW w:w="2140" w:type="dxa"/>
            <w:tcBorders>
              <w:top w:val="nil"/>
              <w:left w:val="nil"/>
              <w:bottom w:val="single" w:sz="4" w:space="0" w:color="auto"/>
              <w:right w:val="single" w:sz="4" w:space="0" w:color="auto"/>
            </w:tcBorders>
            <w:shd w:val="clear" w:color="auto" w:fill="auto"/>
            <w:noWrap/>
            <w:vAlign w:val="bottom"/>
            <w:hideMark/>
          </w:tcPr>
          <w:p w14:paraId="1A67E2DF" w14:textId="77777777" w:rsidR="005960FA" w:rsidRPr="009A4FC4" w:rsidRDefault="005960FA" w:rsidP="005960FA">
            <w:pPr>
              <w:jc w:val="center"/>
              <w:rPr>
                <w:rFonts w:ascii="Calibri" w:hAnsi="Calibri" w:cs="Calibri"/>
                <w:color w:val="000000"/>
                <w:szCs w:val="22"/>
              </w:rPr>
            </w:pPr>
            <w:r w:rsidRPr="009A4FC4">
              <w:rPr>
                <w:rFonts w:ascii="Calibri" w:hAnsi="Calibri" w:cs="Calibri"/>
                <w:color w:val="000000"/>
                <w:szCs w:val="22"/>
              </w:rPr>
              <w:t>GROSS SQUARE FEET</w:t>
            </w:r>
          </w:p>
        </w:tc>
      </w:tr>
      <w:tr w:rsidR="005960FA" w:rsidRPr="009A4FC4" w14:paraId="6E6CDCD7" w14:textId="77777777" w:rsidTr="005960FA">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tcPr>
          <w:p w14:paraId="5F90BBA4" w14:textId="450D7AC8" w:rsidR="005960FA" w:rsidRPr="009A4FC4" w:rsidRDefault="005960FA" w:rsidP="005960FA">
            <w:pPr>
              <w:jc w:val="center"/>
              <w:rPr>
                <w:rFonts w:ascii="Calibri" w:hAnsi="Calibri" w:cs="Calibri"/>
                <w:color w:val="000000"/>
                <w:szCs w:val="22"/>
              </w:rPr>
            </w:pPr>
            <w:r w:rsidRPr="009A4FC4">
              <w:rPr>
                <w:rFonts w:ascii="Calibri" w:hAnsi="Calibri" w:cs="Calibri"/>
                <w:color w:val="000000"/>
                <w:szCs w:val="22"/>
              </w:rPr>
              <w:t>YEAR BUILT</w:t>
            </w:r>
          </w:p>
        </w:tc>
        <w:tc>
          <w:tcPr>
            <w:tcW w:w="2140" w:type="dxa"/>
            <w:tcBorders>
              <w:top w:val="nil"/>
              <w:left w:val="nil"/>
              <w:bottom w:val="single" w:sz="4" w:space="0" w:color="auto"/>
              <w:right w:val="single" w:sz="4" w:space="0" w:color="auto"/>
            </w:tcBorders>
            <w:shd w:val="clear" w:color="auto" w:fill="auto"/>
            <w:noWrap/>
            <w:vAlign w:val="bottom"/>
            <w:hideMark/>
          </w:tcPr>
          <w:p w14:paraId="4E7B6209" w14:textId="77777777" w:rsidR="005960FA" w:rsidRPr="009A4FC4" w:rsidRDefault="005960FA" w:rsidP="005960FA">
            <w:pPr>
              <w:jc w:val="center"/>
              <w:rPr>
                <w:rFonts w:ascii="Calibri" w:hAnsi="Calibri" w:cs="Calibri"/>
                <w:color w:val="000000"/>
                <w:szCs w:val="22"/>
              </w:rPr>
            </w:pPr>
            <w:r w:rsidRPr="009A4FC4">
              <w:rPr>
                <w:rFonts w:ascii="Calibri" w:hAnsi="Calibri" w:cs="Calibri"/>
                <w:color w:val="000000"/>
                <w:szCs w:val="22"/>
              </w:rPr>
              <w:t>SALE PRICE</w:t>
            </w:r>
          </w:p>
        </w:tc>
      </w:tr>
      <w:tr w:rsidR="005960FA" w:rsidRPr="009A4FC4" w14:paraId="1138E7BB" w14:textId="77777777" w:rsidTr="009A4FC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16121AF" w14:textId="312C1775" w:rsidR="005960FA" w:rsidRPr="009A4FC4" w:rsidRDefault="005960FA" w:rsidP="005960FA">
            <w:pPr>
              <w:jc w:val="center"/>
              <w:rPr>
                <w:rFonts w:ascii="Calibri" w:hAnsi="Calibri" w:cs="Calibri"/>
                <w:color w:val="000000"/>
                <w:szCs w:val="22"/>
              </w:rPr>
            </w:pPr>
            <w:r w:rsidRPr="009A4FC4">
              <w:rPr>
                <w:rFonts w:ascii="Calibri" w:hAnsi="Calibri" w:cs="Calibri"/>
                <w:color w:val="000000"/>
                <w:szCs w:val="22"/>
              </w:rPr>
              <w:t>SALE DATE</w:t>
            </w:r>
          </w:p>
        </w:tc>
        <w:tc>
          <w:tcPr>
            <w:tcW w:w="2140" w:type="dxa"/>
            <w:tcBorders>
              <w:top w:val="nil"/>
              <w:left w:val="nil"/>
              <w:bottom w:val="single" w:sz="4" w:space="0" w:color="auto"/>
              <w:right w:val="single" w:sz="4" w:space="0" w:color="auto"/>
            </w:tcBorders>
            <w:shd w:val="clear" w:color="auto" w:fill="auto"/>
            <w:noWrap/>
            <w:vAlign w:val="bottom"/>
            <w:hideMark/>
          </w:tcPr>
          <w:p w14:paraId="665620E5" w14:textId="5137D92A" w:rsidR="005960FA" w:rsidRPr="009A4FC4" w:rsidRDefault="005960FA" w:rsidP="005960FA">
            <w:pPr>
              <w:jc w:val="center"/>
              <w:rPr>
                <w:rFonts w:ascii="Calibri" w:hAnsi="Calibri" w:cs="Calibri"/>
                <w:color w:val="000000"/>
                <w:szCs w:val="22"/>
              </w:rPr>
            </w:pPr>
            <w:r w:rsidRPr="009A4FC4">
              <w:rPr>
                <w:rFonts w:ascii="Calibri" w:hAnsi="Calibri" w:cs="Calibri"/>
                <w:color w:val="000000"/>
                <w:szCs w:val="22"/>
              </w:rPr>
              <w:t> </w:t>
            </w:r>
            <w:r w:rsidR="009B47AD">
              <w:rPr>
                <w:rFonts w:ascii="Calibri" w:hAnsi="Calibri" w:cs="Calibri"/>
                <w:color w:val="000000"/>
                <w:szCs w:val="22"/>
              </w:rPr>
              <w:t>FACTCOUNT</w:t>
            </w:r>
          </w:p>
        </w:tc>
      </w:tr>
    </w:tbl>
    <w:p w14:paraId="39EBC1C2" w14:textId="247504E6" w:rsidR="00702D72" w:rsidRDefault="00702D72" w:rsidP="006B1CCD"/>
    <w:p w14:paraId="107CD31B" w14:textId="2BA6AF52" w:rsidR="005568C6" w:rsidRDefault="005568C6" w:rsidP="006B1CCD">
      <w:r>
        <w:t>Next, we declare the grain</w:t>
      </w:r>
      <w:r w:rsidR="007020C2">
        <w:t xml:space="preserve"> based</w:t>
      </w:r>
      <w:r>
        <w:t xml:space="preserve"> o</w:t>
      </w:r>
      <w:r w:rsidR="007020C2">
        <w:t>n</w:t>
      </w:r>
      <w:r>
        <w:t xml:space="preserve"> the fact table that we decided. The grain will be: </w:t>
      </w:r>
    </w:p>
    <w:p w14:paraId="34A097E9" w14:textId="77777777" w:rsidR="00DF0A61" w:rsidRDefault="00DF0A61" w:rsidP="006B1CCD"/>
    <w:p w14:paraId="2D9E4D97" w14:textId="62860DF8" w:rsidR="00A200E6" w:rsidRDefault="005568C6" w:rsidP="00A200E6">
      <w:pPr>
        <w:pStyle w:val="ListParagraph"/>
        <w:numPr>
          <w:ilvl w:val="0"/>
          <w:numId w:val="16"/>
        </w:numPr>
      </w:pPr>
      <w:r>
        <w:t>A</w:t>
      </w:r>
      <w:r w:rsidR="007020C2">
        <w:t xml:space="preserve">n annual sales report of property in New York City on daily basis based on different borough. </w:t>
      </w:r>
    </w:p>
    <w:p w14:paraId="6A11C27D" w14:textId="0FF08530" w:rsidR="00A200E6" w:rsidRDefault="00A200E6" w:rsidP="006B1CCD">
      <w:r>
        <w:t>We use aggregation on the fact columns grouped by the dimension columns. The aggregation we use for the facts:</w:t>
      </w:r>
    </w:p>
    <w:p w14:paraId="1932371D" w14:textId="77777777" w:rsidR="00DF0A61" w:rsidRDefault="00DF0A61" w:rsidP="006B1CCD"/>
    <w:p w14:paraId="48F32973" w14:textId="26453904" w:rsidR="00A200E6" w:rsidRDefault="00A200E6" w:rsidP="00A200E6">
      <w:pPr>
        <w:pStyle w:val="ListParagraph"/>
        <w:numPr>
          <w:ilvl w:val="0"/>
          <w:numId w:val="16"/>
        </w:numPr>
      </w:pPr>
      <w:r>
        <w:t xml:space="preserve">Total Units = </w:t>
      </w:r>
      <w:proofErr w:type="gramStart"/>
      <w:r>
        <w:t>SUM(</w:t>
      </w:r>
      <w:proofErr w:type="spellStart"/>
      <w:proofErr w:type="gramEnd"/>
      <w:r>
        <w:t>totalunits</w:t>
      </w:r>
      <w:proofErr w:type="spellEnd"/>
      <w:r>
        <w:t>)</w:t>
      </w:r>
    </w:p>
    <w:p w14:paraId="48A91C14" w14:textId="68C0805F" w:rsidR="00A200E6" w:rsidRDefault="00A200E6" w:rsidP="00A200E6">
      <w:pPr>
        <w:pStyle w:val="ListParagraph"/>
        <w:numPr>
          <w:ilvl w:val="0"/>
          <w:numId w:val="16"/>
        </w:numPr>
      </w:pPr>
      <w:r>
        <w:t xml:space="preserve">Land Square Feet = </w:t>
      </w:r>
      <w:proofErr w:type="gramStart"/>
      <w:r>
        <w:t>SUM(</w:t>
      </w:r>
      <w:proofErr w:type="spellStart"/>
      <w:proofErr w:type="gramEnd"/>
      <w:r>
        <w:t>landsqft</w:t>
      </w:r>
      <w:proofErr w:type="spellEnd"/>
      <w:r>
        <w:t>)</w:t>
      </w:r>
    </w:p>
    <w:p w14:paraId="3C09BDC3" w14:textId="66CD02CF" w:rsidR="00A200E6" w:rsidRDefault="00A200E6" w:rsidP="00A200E6">
      <w:pPr>
        <w:pStyle w:val="ListParagraph"/>
        <w:numPr>
          <w:ilvl w:val="0"/>
          <w:numId w:val="16"/>
        </w:numPr>
      </w:pPr>
      <w:r>
        <w:t xml:space="preserve">Gross Square Feet = </w:t>
      </w:r>
      <w:proofErr w:type="gramStart"/>
      <w:r>
        <w:t>SUM(</w:t>
      </w:r>
      <w:proofErr w:type="spellStart"/>
      <w:proofErr w:type="gramEnd"/>
      <w:r>
        <w:t>grosssqft</w:t>
      </w:r>
      <w:proofErr w:type="spellEnd"/>
      <w:r>
        <w:t>)</w:t>
      </w:r>
    </w:p>
    <w:p w14:paraId="69C51C15" w14:textId="3C8B269A" w:rsidR="00702D72" w:rsidRDefault="00A200E6" w:rsidP="006B1CCD">
      <w:pPr>
        <w:pStyle w:val="ListParagraph"/>
        <w:numPr>
          <w:ilvl w:val="0"/>
          <w:numId w:val="16"/>
        </w:numPr>
      </w:pPr>
      <w:r>
        <w:t xml:space="preserve">Sale Price = </w:t>
      </w:r>
      <w:proofErr w:type="gramStart"/>
      <w:r>
        <w:t>SUM(</w:t>
      </w:r>
      <w:proofErr w:type="gramEnd"/>
      <w:r>
        <w:t>price)</w:t>
      </w:r>
    </w:p>
    <w:p w14:paraId="47D24E43" w14:textId="0A8F8331" w:rsidR="00702D72" w:rsidRDefault="009A4FC4" w:rsidP="006B1CCD">
      <w:r>
        <w:lastRenderedPageBreak/>
        <w:t>After getting the dimensions and the facts, we made the tables in the data warehouse. These are the tables and their properties:</w:t>
      </w:r>
    </w:p>
    <w:p w14:paraId="6B44E3C3" w14:textId="4CE29CDC" w:rsidR="006B1CCD" w:rsidRDefault="006B1CCD" w:rsidP="006B1CCD"/>
    <w:p w14:paraId="1F72F646" w14:textId="77777777" w:rsidR="008D0CE5" w:rsidRDefault="008D0CE5" w:rsidP="008D0CE5">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8D0CE5" w14:paraId="15CDE4E0" w14:textId="77777777" w:rsidTr="00997E3D">
        <w:trPr>
          <w:jc w:val="center"/>
        </w:trPr>
        <w:tc>
          <w:tcPr>
            <w:tcW w:w="2363" w:type="dxa"/>
            <w:tcBorders>
              <w:bottom w:val="single" w:sz="4" w:space="0" w:color="auto"/>
              <w:right w:val="single" w:sz="4" w:space="0" w:color="auto"/>
            </w:tcBorders>
            <w:shd w:val="clear" w:color="auto" w:fill="B3B3B3"/>
          </w:tcPr>
          <w:p w14:paraId="78880C35" w14:textId="37F0288C" w:rsidR="008D0CE5" w:rsidRPr="00536C9C" w:rsidRDefault="007E5D1F" w:rsidP="00997E3D">
            <w:pPr>
              <w:rPr>
                <w:b/>
                <w:i/>
              </w:rPr>
            </w:pPr>
            <w:proofErr w:type="spellStart"/>
            <w:r>
              <w:rPr>
                <w:b/>
                <w:i/>
              </w:rPr>
              <w:t>AddressExtension</w:t>
            </w:r>
            <w:proofErr w:type="spellEnd"/>
          </w:p>
        </w:tc>
        <w:tc>
          <w:tcPr>
            <w:tcW w:w="2420" w:type="dxa"/>
            <w:tcBorders>
              <w:top w:val="nil"/>
              <w:left w:val="single" w:sz="4" w:space="0" w:color="auto"/>
              <w:bottom w:val="single" w:sz="4" w:space="0" w:color="auto"/>
              <w:right w:val="nil"/>
            </w:tcBorders>
          </w:tcPr>
          <w:p w14:paraId="08CE6F91" w14:textId="77777777" w:rsidR="008D0CE5" w:rsidRDefault="008D0CE5" w:rsidP="00997E3D">
            <w:pPr>
              <w:jc w:val="center"/>
              <w:rPr>
                <w:rFonts w:eastAsia="MS Mincho"/>
              </w:rPr>
            </w:pPr>
          </w:p>
        </w:tc>
        <w:tc>
          <w:tcPr>
            <w:tcW w:w="1892" w:type="dxa"/>
            <w:tcBorders>
              <w:top w:val="nil"/>
              <w:left w:val="nil"/>
              <w:bottom w:val="single" w:sz="4" w:space="0" w:color="auto"/>
              <w:right w:val="nil"/>
            </w:tcBorders>
          </w:tcPr>
          <w:p w14:paraId="61CDCEAD" w14:textId="77777777" w:rsidR="008D0CE5" w:rsidRDefault="008D0CE5" w:rsidP="00997E3D">
            <w:pPr>
              <w:jc w:val="center"/>
              <w:rPr>
                <w:rFonts w:eastAsia="MS Mincho"/>
              </w:rPr>
            </w:pPr>
          </w:p>
        </w:tc>
        <w:tc>
          <w:tcPr>
            <w:tcW w:w="2181" w:type="dxa"/>
            <w:tcBorders>
              <w:top w:val="nil"/>
              <w:left w:val="nil"/>
              <w:bottom w:val="single" w:sz="4" w:space="0" w:color="auto"/>
              <w:right w:val="nil"/>
            </w:tcBorders>
          </w:tcPr>
          <w:p w14:paraId="6BB9E253" w14:textId="77777777" w:rsidR="008D0CE5" w:rsidRDefault="008D0CE5" w:rsidP="00997E3D">
            <w:pPr>
              <w:jc w:val="center"/>
              <w:rPr>
                <w:rFonts w:eastAsia="MS Mincho"/>
              </w:rPr>
            </w:pPr>
          </w:p>
        </w:tc>
      </w:tr>
      <w:tr w:rsidR="008D0CE5" w14:paraId="0FE6C9BF" w14:textId="77777777" w:rsidTr="00997E3D">
        <w:trPr>
          <w:cantSplit/>
          <w:jc w:val="center"/>
        </w:trPr>
        <w:tc>
          <w:tcPr>
            <w:tcW w:w="2363" w:type="dxa"/>
            <w:tcBorders>
              <w:bottom w:val="single" w:sz="4" w:space="0" w:color="auto"/>
            </w:tcBorders>
            <w:shd w:val="clear" w:color="auto" w:fill="E0E0E0"/>
          </w:tcPr>
          <w:p w14:paraId="31FF54C8" w14:textId="77777777" w:rsidR="008D0CE5" w:rsidRPr="00536C9C" w:rsidRDefault="008D0CE5" w:rsidP="00997E3D">
            <w:pPr>
              <w:rPr>
                <w:rFonts w:eastAsia="MS Mincho"/>
                <w:b/>
                <w:bCs/>
              </w:rPr>
            </w:pPr>
            <w:r w:rsidRPr="00536C9C">
              <w:rPr>
                <w:rFonts w:eastAsia="MS Mincho"/>
                <w:b/>
                <w:bCs/>
              </w:rPr>
              <w:t>Description</w:t>
            </w:r>
          </w:p>
        </w:tc>
        <w:tc>
          <w:tcPr>
            <w:tcW w:w="6493" w:type="dxa"/>
            <w:gridSpan w:val="3"/>
            <w:tcBorders>
              <w:top w:val="single" w:sz="4" w:space="0" w:color="auto"/>
              <w:bottom w:val="single" w:sz="4" w:space="0" w:color="auto"/>
            </w:tcBorders>
          </w:tcPr>
          <w:p w14:paraId="64CAC917" w14:textId="7BD6A29C" w:rsidR="008D0CE5" w:rsidRDefault="008D0CE5" w:rsidP="00997E3D">
            <w:pPr>
              <w:rPr>
                <w:rFonts w:eastAsia="MS Mincho"/>
              </w:rPr>
            </w:pPr>
            <w:r>
              <w:rPr>
                <w:rFonts w:eastAsia="MS Mincho"/>
              </w:rPr>
              <w:t>This table describes</w:t>
            </w:r>
            <w:r w:rsidR="00E01407">
              <w:rPr>
                <w:rFonts w:eastAsia="MS Mincho"/>
              </w:rPr>
              <w:t xml:space="preserve"> the</w:t>
            </w:r>
            <w:r w:rsidR="007E5D1F">
              <w:rPr>
                <w:rFonts w:eastAsia="MS Mincho"/>
              </w:rPr>
              <w:t xml:space="preserve"> extension of the address</w:t>
            </w:r>
          </w:p>
          <w:p w14:paraId="23DE523C" w14:textId="77777777" w:rsidR="008D0CE5" w:rsidRDefault="008D0CE5" w:rsidP="00997E3D">
            <w:pPr>
              <w:jc w:val="center"/>
              <w:rPr>
                <w:rFonts w:eastAsia="MS Mincho"/>
              </w:rPr>
            </w:pPr>
          </w:p>
        </w:tc>
      </w:tr>
      <w:tr w:rsidR="008D0CE5" w14:paraId="7749199F" w14:textId="77777777" w:rsidTr="00997E3D">
        <w:trPr>
          <w:jc w:val="center"/>
        </w:trPr>
        <w:tc>
          <w:tcPr>
            <w:tcW w:w="2363" w:type="dxa"/>
            <w:shd w:val="clear" w:color="auto" w:fill="D9D9D9"/>
          </w:tcPr>
          <w:p w14:paraId="2D75C570" w14:textId="77777777" w:rsidR="008D0CE5" w:rsidRPr="00536C9C" w:rsidRDefault="008D0CE5" w:rsidP="00997E3D">
            <w:pPr>
              <w:rPr>
                <w:rFonts w:eastAsia="MS Mincho"/>
                <w:b/>
                <w:bCs/>
              </w:rPr>
            </w:pPr>
            <w:r w:rsidRPr="00536C9C">
              <w:rPr>
                <w:rFonts w:eastAsia="MS Mincho"/>
                <w:b/>
                <w:bCs/>
              </w:rPr>
              <w:t xml:space="preserve">Attribute </w:t>
            </w:r>
          </w:p>
        </w:tc>
        <w:tc>
          <w:tcPr>
            <w:tcW w:w="2420" w:type="dxa"/>
            <w:shd w:val="clear" w:color="auto" w:fill="D9D9D9"/>
          </w:tcPr>
          <w:p w14:paraId="02F99ED9" w14:textId="77777777" w:rsidR="008D0CE5" w:rsidRDefault="008D0CE5" w:rsidP="00997E3D">
            <w:pPr>
              <w:jc w:val="center"/>
              <w:rPr>
                <w:rFonts w:eastAsia="MS Mincho"/>
                <w:b/>
                <w:bCs/>
              </w:rPr>
            </w:pPr>
            <w:r>
              <w:rPr>
                <w:rFonts w:eastAsia="MS Mincho"/>
                <w:b/>
                <w:bCs/>
              </w:rPr>
              <w:t>Description</w:t>
            </w:r>
          </w:p>
        </w:tc>
        <w:tc>
          <w:tcPr>
            <w:tcW w:w="1892" w:type="dxa"/>
            <w:shd w:val="clear" w:color="auto" w:fill="D9D9D9"/>
          </w:tcPr>
          <w:p w14:paraId="3AB3EEAD" w14:textId="77777777" w:rsidR="008D0CE5" w:rsidRDefault="008D0CE5" w:rsidP="00997E3D">
            <w:pPr>
              <w:jc w:val="center"/>
              <w:rPr>
                <w:rFonts w:eastAsia="MS Mincho"/>
                <w:b/>
                <w:bCs/>
              </w:rPr>
            </w:pPr>
            <w:r>
              <w:rPr>
                <w:rFonts w:eastAsia="MS Mincho"/>
                <w:b/>
                <w:bCs/>
              </w:rPr>
              <w:t>Type</w:t>
            </w:r>
          </w:p>
        </w:tc>
        <w:tc>
          <w:tcPr>
            <w:tcW w:w="2181" w:type="dxa"/>
            <w:shd w:val="clear" w:color="auto" w:fill="D9D9D9"/>
          </w:tcPr>
          <w:p w14:paraId="6ED8C426" w14:textId="77777777" w:rsidR="008D0CE5" w:rsidRDefault="008D0CE5" w:rsidP="00997E3D">
            <w:pPr>
              <w:pStyle w:val="Heading4"/>
            </w:pPr>
            <w:bookmarkStart w:id="31" w:name="_Toc355703206"/>
            <w:bookmarkStart w:id="32" w:name="_Toc457330113"/>
            <w:r>
              <w:t>Examples of values</w:t>
            </w:r>
            <w:bookmarkEnd w:id="31"/>
            <w:bookmarkEnd w:id="32"/>
          </w:p>
        </w:tc>
      </w:tr>
      <w:tr w:rsidR="008D0CE5" w14:paraId="6D17DB2B" w14:textId="77777777" w:rsidTr="00997E3D">
        <w:trPr>
          <w:jc w:val="center"/>
        </w:trPr>
        <w:tc>
          <w:tcPr>
            <w:tcW w:w="2363" w:type="dxa"/>
          </w:tcPr>
          <w:p w14:paraId="2A78C2CC" w14:textId="77777777" w:rsidR="008D0CE5" w:rsidRPr="00536C9C" w:rsidRDefault="008D0CE5" w:rsidP="00997E3D">
            <w:pPr>
              <w:rPr>
                <w:rFonts w:eastAsia="MS Mincho"/>
                <w:b/>
              </w:rPr>
            </w:pPr>
            <w:r w:rsidRPr="00536C9C">
              <w:rPr>
                <w:rFonts w:eastAsia="MS Mincho"/>
                <w:b/>
              </w:rPr>
              <w:t>Id</w:t>
            </w:r>
          </w:p>
        </w:tc>
        <w:tc>
          <w:tcPr>
            <w:tcW w:w="2420" w:type="dxa"/>
          </w:tcPr>
          <w:p w14:paraId="5A030131" w14:textId="7B255F53" w:rsidR="008D0CE5" w:rsidRDefault="008D0CE5" w:rsidP="00997E3D">
            <w:pPr>
              <w:jc w:val="center"/>
              <w:rPr>
                <w:rFonts w:eastAsia="MS Mincho"/>
              </w:rPr>
            </w:pPr>
            <w:r>
              <w:rPr>
                <w:rFonts w:eastAsia="MS Mincho"/>
              </w:rPr>
              <w:t>Id of a</w:t>
            </w:r>
            <w:r w:rsidR="007E5D1F">
              <w:rPr>
                <w:rFonts w:eastAsia="MS Mincho"/>
              </w:rPr>
              <w:t>n address extension</w:t>
            </w:r>
          </w:p>
        </w:tc>
        <w:tc>
          <w:tcPr>
            <w:tcW w:w="1892" w:type="dxa"/>
          </w:tcPr>
          <w:p w14:paraId="44C280B4" w14:textId="6CD83193" w:rsidR="008D0CE5" w:rsidRDefault="00E01407" w:rsidP="00997E3D">
            <w:pPr>
              <w:jc w:val="center"/>
              <w:rPr>
                <w:rFonts w:eastAsia="MS Mincho"/>
              </w:rPr>
            </w:pPr>
            <w:r>
              <w:rPr>
                <w:rFonts w:eastAsia="MS Mincho"/>
              </w:rPr>
              <w:t>integer</w:t>
            </w:r>
          </w:p>
        </w:tc>
        <w:tc>
          <w:tcPr>
            <w:tcW w:w="2181" w:type="dxa"/>
          </w:tcPr>
          <w:p w14:paraId="2D1F2213" w14:textId="77777777" w:rsidR="008D0CE5" w:rsidRDefault="008D0CE5" w:rsidP="00997E3D">
            <w:pPr>
              <w:jc w:val="center"/>
              <w:rPr>
                <w:rFonts w:eastAsia="MS Mincho"/>
              </w:rPr>
            </w:pPr>
            <w:r>
              <w:rPr>
                <w:rFonts w:eastAsia="MS Mincho"/>
              </w:rPr>
              <w:t>Between 1 and 999999999</w:t>
            </w:r>
          </w:p>
        </w:tc>
      </w:tr>
      <w:tr w:rsidR="008D0CE5" w14:paraId="084B0B29" w14:textId="77777777" w:rsidTr="00997E3D">
        <w:trPr>
          <w:jc w:val="center"/>
        </w:trPr>
        <w:tc>
          <w:tcPr>
            <w:tcW w:w="2363" w:type="dxa"/>
            <w:tcBorders>
              <w:bottom w:val="single" w:sz="4" w:space="0" w:color="auto"/>
            </w:tcBorders>
          </w:tcPr>
          <w:p w14:paraId="0D909AED" w14:textId="4EF5A90A" w:rsidR="008D0CE5" w:rsidRPr="00536C9C" w:rsidRDefault="007E5D1F" w:rsidP="00997E3D">
            <w:pPr>
              <w:rPr>
                <w:rFonts w:eastAsia="MS Mincho"/>
                <w:b/>
              </w:rPr>
            </w:pPr>
            <w:r>
              <w:rPr>
                <w:rFonts w:eastAsia="MS Mincho"/>
                <w:b/>
              </w:rPr>
              <w:t>B</w:t>
            </w:r>
            <w:r w:rsidR="00E01407">
              <w:rPr>
                <w:rFonts w:eastAsia="MS Mincho"/>
                <w:b/>
              </w:rPr>
              <w:t>orough</w:t>
            </w:r>
          </w:p>
        </w:tc>
        <w:tc>
          <w:tcPr>
            <w:tcW w:w="2420" w:type="dxa"/>
          </w:tcPr>
          <w:p w14:paraId="3ACD2A55" w14:textId="793DAB81" w:rsidR="008D0CE5" w:rsidRDefault="008D0CE5" w:rsidP="00997E3D">
            <w:pPr>
              <w:jc w:val="center"/>
              <w:rPr>
                <w:rFonts w:eastAsia="MS Mincho"/>
              </w:rPr>
            </w:pPr>
            <w:r>
              <w:rPr>
                <w:rFonts w:eastAsia="MS Mincho"/>
              </w:rPr>
              <w:t xml:space="preserve">Name of a </w:t>
            </w:r>
            <w:r w:rsidR="00E01407">
              <w:rPr>
                <w:rFonts w:eastAsia="MS Mincho"/>
              </w:rPr>
              <w:t>borough</w:t>
            </w:r>
          </w:p>
        </w:tc>
        <w:tc>
          <w:tcPr>
            <w:tcW w:w="1892" w:type="dxa"/>
          </w:tcPr>
          <w:p w14:paraId="7BCF2EB4" w14:textId="5C35802D" w:rsidR="008D0CE5" w:rsidRDefault="00EB540E" w:rsidP="00997E3D">
            <w:pPr>
              <w:jc w:val="center"/>
              <w:rPr>
                <w:rFonts w:eastAsia="MS Mincho"/>
              </w:rPr>
            </w:pPr>
            <w:r>
              <w:rPr>
                <w:rFonts w:eastAsia="MS Mincho"/>
              </w:rPr>
              <w:t>varchar</w:t>
            </w:r>
          </w:p>
        </w:tc>
        <w:tc>
          <w:tcPr>
            <w:tcW w:w="2181" w:type="dxa"/>
          </w:tcPr>
          <w:p w14:paraId="6C2FEE29" w14:textId="3461C19C" w:rsidR="008D0CE5" w:rsidRDefault="00EB540E" w:rsidP="00997E3D">
            <w:pPr>
              <w:jc w:val="center"/>
              <w:rPr>
                <w:rFonts w:eastAsia="MS Mincho"/>
              </w:rPr>
            </w:pPr>
            <w:r>
              <w:rPr>
                <w:rFonts w:eastAsia="MS Mincho"/>
              </w:rPr>
              <w:t>Manhattan</w:t>
            </w:r>
          </w:p>
        </w:tc>
      </w:tr>
      <w:tr w:rsidR="007E5D1F" w14:paraId="30B3FFFD" w14:textId="77777777" w:rsidTr="00997E3D">
        <w:trPr>
          <w:jc w:val="center"/>
        </w:trPr>
        <w:tc>
          <w:tcPr>
            <w:tcW w:w="2363" w:type="dxa"/>
            <w:tcBorders>
              <w:bottom w:val="single" w:sz="4" w:space="0" w:color="auto"/>
            </w:tcBorders>
          </w:tcPr>
          <w:p w14:paraId="7AB3BC18" w14:textId="30D1A5AF" w:rsidR="007E5D1F" w:rsidRDefault="007E5D1F" w:rsidP="00997E3D">
            <w:pPr>
              <w:rPr>
                <w:rFonts w:eastAsia="MS Mincho"/>
                <w:b/>
              </w:rPr>
            </w:pPr>
            <w:r>
              <w:rPr>
                <w:rFonts w:eastAsia="MS Mincho"/>
                <w:b/>
              </w:rPr>
              <w:t>Neighborhood</w:t>
            </w:r>
          </w:p>
        </w:tc>
        <w:tc>
          <w:tcPr>
            <w:tcW w:w="2420" w:type="dxa"/>
          </w:tcPr>
          <w:p w14:paraId="5C43EF2F" w14:textId="257863E4" w:rsidR="007E5D1F" w:rsidRDefault="007E5D1F" w:rsidP="00997E3D">
            <w:pPr>
              <w:jc w:val="center"/>
              <w:rPr>
                <w:rFonts w:eastAsia="MS Mincho"/>
              </w:rPr>
            </w:pPr>
            <w:r>
              <w:rPr>
                <w:rFonts w:eastAsia="MS Mincho"/>
              </w:rPr>
              <w:t>Name of a neighborhood</w:t>
            </w:r>
          </w:p>
        </w:tc>
        <w:tc>
          <w:tcPr>
            <w:tcW w:w="1892" w:type="dxa"/>
          </w:tcPr>
          <w:p w14:paraId="353BD1B1" w14:textId="46D64B2D" w:rsidR="007E5D1F" w:rsidRDefault="007E5D1F" w:rsidP="00997E3D">
            <w:pPr>
              <w:jc w:val="center"/>
              <w:rPr>
                <w:rFonts w:eastAsia="MS Mincho"/>
              </w:rPr>
            </w:pPr>
            <w:r>
              <w:rPr>
                <w:rFonts w:eastAsia="MS Mincho"/>
              </w:rPr>
              <w:t>Varchar</w:t>
            </w:r>
          </w:p>
        </w:tc>
        <w:tc>
          <w:tcPr>
            <w:tcW w:w="2181" w:type="dxa"/>
          </w:tcPr>
          <w:p w14:paraId="52E83131" w14:textId="6716C5D2" w:rsidR="007E5D1F" w:rsidRDefault="007E5D1F" w:rsidP="00997E3D">
            <w:pPr>
              <w:jc w:val="center"/>
              <w:rPr>
                <w:rFonts w:eastAsia="MS Mincho"/>
              </w:rPr>
            </w:pPr>
            <w:r>
              <w:rPr>
                <w:rFonts w:eastAsia="MS Mincho"/>
              </w:rPr>
              <w:t>ALPHABETCITY</w:t>
            </w:r>
          </w:p>
        </w:tc>
      </w:tr>
      <w:tr w:rsidR="007E5D1F" w14:paraId="6D31BA62" w14:textId="77777777" w:rsidTr="00997E3D">
        <w:trPr>
          <w:jc w:val="center"/>
        </w:trPr>
        <w:tc>
          <w:tcPr>
            <w:tcW w:w="2363" w:type="dxa"/>
            <w:tcBorders>
              <w:bottom w:val="single" w:sz="4" w:space="0" w:color="auto"/>
            </w:tcBorders>
          </w:tcPr>
          <w:p w14:paraId="7622A54F" w14:textId="13CEF02F" w:rsidR="007E5D1F" w:rsidRDefault="007E5D1F" w:rsidP="00997E3D">
            <w:pPr>
              <w:rPr>
                <w:rFonts w:eastAsia="MS Mincho"/>
                <w:b/>
              </w:rPr>
            </w:pPr>
            <w:proofErr w:type="spellStart"/>
            <w:r>
              <w:rPr>
                <w:rFonts w:eastAsia="MS Mincho"/>
                <w:b/>
              </w:rPr>
              <w:t>Zipcode</w:t>
            </w:r>
            <w:proofErr w:type="spellEnd"/>
          </w:p>
        </w:tc>
        <w:tc>
          <w:tcPr>
            <w:tcW w:w="2420" w:type="dxa"/>
          </w:tcPr>
          <w:p w14:paraId="2A2CAC54" w14:textId="54F70A6E" w:rsidR="007E5D1F" w:rsidRDefault="007E5D1F" w:rsidP="00997E3D">
            <w:pPr>
              <w:jc w:val="center"/>
              <w:rPr>
                <w:rFonts w:eastAsia="MS Mincho"/>
              </w:rPr>
            </w:pPr>
            <w:proofErr w:type="spellStart"/>
            <w:r>
              <w:rPr>
                <w:rFonts w:eastAsia="MS Mincho"/>
              </w:rPr>
              <w:t>Zipcode</w:t>
            </w:r>
            <w:proofErr w:type="spellEnd"/>
            <w:r>
              <w:rPr>
                <w:rFonts w:eastAsia="MS Mincho"/>
              </w:rPr>
              <w:t xml:space="preserve"> of the building</w:t>
            </w:r>
          </w:p>
        </w:tc>
        <w:tc>
          <w:tcPr>
            <w:tcW w:w="1892" w:type="dxa"/>
          </w:tcPr>
          <w:p w14:paraId="0EDBEA43" w14:textId="6D11E42E" w:rsidR="007E5D1F" w:rsidRDefault="007E5D1F" w:rsidP="00997E3D">
            <w:pPr>
              <w:jc w:val="center"/>
              <w:rPr>
                <w:rFonts w:eastAsia="MS Mincho"/>
              </w:rPr>
            </w:pPr>
            <w:r>
              <w:rPr>
                <w:rFonts w:eastAsia="MS Mincho"/>
              </w:rPr>
              <w:t>Int</w:t>
            </w:r>
          </w:p>
        </w:tc>
        <w:tc>
          <w:tcPr>
            <w:tcW w:w="2181" w:type="dxa"/>
          </w:tcPr>
          <w:p w14:paraId="25B6B45A" w14:textId="2CE4C7A7" w:rsidR="007E5D1F" w:rsidRDefault="007E5D1F" w:rsidP="00997E3D">
            <w:pPr>
              <w:jc w:val="center"/>
              <w:rPr>
                <w:rFonts w:eastAsia="MS Mincho"/>
              </w:rPr>
            </w:pPr>
            <w:r>
              <w:rPr>
                <w:rFonts w:eastAsia="MS Mincho"/>
              </w:rPr>
              <w:t>10051</w:t>
            </w:r>
          </w:p>
        </w:tc>
      </w:tr>
      <w:tr w:rsidR="007E5D1F" w14:paraId="737411EC" w14:textId="77777777" w:rsidTr="00997E3D">
        <w:trPr>
          <w:jc w:val="center"/>
        </w:trPr>
        <w:tc>
          <w:tcPr>
            <w:tcW w:w="2363" w:type="dxa"/>
            <w:tcBorders>
              <w:bottom w:val="single" w:sz="4" w:space="0" w:color="auto"/>
            </w:tcBorders>
          </w:tcPr>
          <w:p w14:paraId="2E91FCE5" w14:textId="460B7F9B" w:rsidR="007E5D1F" w:rsidRDefault="007E5D1F" w:rsidP="00997E3D">
            <w:pPr>
              <w:rPr>
                <w:rFonts w:eastAsia="MS Mincho"/>
                <w:b/>
              </w:rPr>
            </w:pPr>
            <w:r>
              <w:rPr>
                <w:rFonts w:eastAsia="MS Mincho"/>
                <w:b/>
              </w:rPr>
              <w:t>Extension</w:t>
            </w:r>
          </w:p>
        </w:tc>
        <w:tc>
          <w:tcPr>
            <w:tcW w:w="2420" w:type="dxa"/>
          </w:tcPr>
          <w:p w14:paraId="319FA08E" w14:textId="63C13A26" w:rsidR="007E5D1F" w:rsidRDefault="007E5D1F" w:rsidP="00997E3D">
            <w:pPr>
              <w:jc w:val="center"/>
              <w:rPr>
                <w:rFonts w:eastAsia="MS Mincho"/>
              </w:rPr>
            </w:pPr>
            <w:r>
              <w:rPr>
                <w:rFonts w:eastAsia="MS Mincho"/>
              </w:rPr>
              <w:t xml:space="preserve">Combination of the borough, neighborhood, and </w:t>
            </w:r>
            <w:proofErr w:type="spellStart"/>
            <w:r>
              <w:rPr>
                <w:rFonts w:eastAsia="MS Mincho"/>
              </w:rPr>
              <w:t>zipcode</w:t>
            </w:r>
            <w:proofErr w:type="spellEnd"/>
          </w:p>
        </w:tc>
        <w:tc>
          <w:tcPr>
            <w:tcW w:w="1892" w:type="dxa"/>
          </w:tcPr>
          <w:p w14:paraId="53DF2660" w14:textId="34F8DC11" w:rsidR="007E5D1F" w:rsidRDefault="007E5D1F" w:rsidP="00997E3D">
            <w:pPr>
              <w:jc w:val="center"/>
              <w:rPr>
                <w:rFonts w:eastAsia="MS Mincho"/>
              </w:rPr>
            </w:pPr>
            <w:r>
              <w:rPr>
                <w:rFonts w:eastAsia="MS Mincho"/>
              </w:rPr>
              <w:t>varchar</w:t>
            </w:r>
          </w:p>
        </w:tc>
        <w:tc>
          <w:tcPr>
            <w:tcW w:w="2181" w:type="dxa"/>
          </w:tcPr>
          <w:p w14:paraId="32D012F5" w14:textId="3659E46A" w:rsidR="007E5D1F" w:rsidRDefault="007E5D1F" w:rsidP="00997E3D">
            <w:pPr>
              <w:jc w:val="center"/>
              <w:rPr>
                <w:rFonts w:eastAsia="MS Mincho"/>
              </w:rPr>
            </w:pPr>
            <w:r w:rsidRPr="007E5D1F">
              <w:rPr>
                <w:rFonts w:eastAsia="MS Mincho"/>
              </w:rPr>
              <w:t>BELLEROSE, Queens, 11426</w:t>
            </w:r>
          </w:p>
        </w:tc>
      </w:tr>
      <w:tr w:rsidR="008D0CE5" w14:paraId="493C7D52" w14:textId="77777777" w:rsidTr="00997E3D">
        <w:trPr>
          <w:cantSplit/>
          <w:jc w:val="center"/>
        </w:trPr>
        <w:tc>
          <w:tcPr>
            <w:tcW w:w="2363" w:type="dxa"/>
            <w:shd w:val="clear" w:color="auto" w:fill="D9D9D9"/>
          </w:tcPr>
          <w:p w14:paraId="63B40C9F" w14:textId="77777777" w:rsidR="008D0CE5" w:rsidRPr="00536C9C" w:rsidRDefault="008D0CE5" w:rsidP="00997E3D">
            <w:pPr>
              <w:rPr>
                <w:b/>
              </w:rPr>
            </w:pPr>
            <w:r w:rsidRPr="00536C9C">
              <w:rPr>
                <w:b/>
              </w:rPr>
              <w:t>Primary Key</w:t>
            </w:r>
          </w:p>
        </w:tc>
        <w:tc>
          <w:tcPr>
            <w:tcW w:w="6493" w:type="dxa"/>
            <w:gridSpan w:val="3"/>
          </w:tcPr>
          <w:p w14:paraId="07459315" w14:textId="3BFE3A3A" w:rsidR="008D0CE5" w:rsidRDefault="00E01407" w:rsidP="00997E3D">
            <w:pPr>
              <w:rPr>
                <w:rFonts w:eastAsia="MS Mincho"/>
              </w:rPr>
            </w:pPr>
            <w:r>
              <w:rPr>
                <w:rFonts w:eastAsia="MS Mincho"/>
              </w:rPr>
              <w:t>id</w:t>
            </w:r>
          </w:p>
        </w:tc>
      </w:tr>
      <w:tr w:rsidR="008D0CE5" w14:paraId="678C09E7" w14:textId="77777777" w:rsidTr="00997E3D">
        <w:trPr>
          <w:cantSplit/>
          <w:jc w:val="center"/>
        </w:trPr>
        <w:tc>
          <w:tcPr>
            <w:tcW w:w="2363" w:type="dxa"/>
            <w:shd w:val="clear" w:color="auto" w:fill="D9D9D9"/>
          </w:tcPr>
          <w:p w14:paraId="38C4B7AC" w14:textId="77777777" w:rsidR="008D0CE5" w:rsidRPr="00536C9C" w:rsidRDefault="008D0CE5" w:rsidP="00997E3D">
            <w:pPr>
              <w:rPr>
                <w:b/>
              </w:rPr>
            </w:pPr>
            <w:r w:rsidRPr="00536C9C">
              <w:rPr>
                <w:b/>
              </w:rPr>
              <w:t>Foreign Keys</w:t>
            </w:r>
          </w:p>
        </w:tc>
        <w:tc>
          <w:tcPr>
            <w:tcW w:w="6493" w:type="dxa"/>
            <w:gridSpan w:val="3"/>
          </w:tcPr>
          <w:p w14:paraId="6537F28F" w14:textId="77777777" w:rsidR="008D0CE5" w:rsidRDefault="008D0CE5" w:rsidP="00997E3D">
            <w:pPr>
              <w:rPr>
                <w:rFonts w:eastAsia="MS Mincho"/>
              </w:rPr>
            </w:pPr>
          </w:p>
        </w:tc>
      </w:tr>
    </w:tbl>
    <w:p w14:paraId="6DFB9E20" w14:textId="6A5CF0E7" w:rsidR="008D0CE5" w:rsidRDefault="008D0CE5" w:rsidP="00DE269C">
      <w:pPr>
        <w:pStyle w:val="Heading2"/>
      </w:pPr>
    </w:p>
    <w:p w14:paraId="70DF9E56" w14:textId="77777777" w:rsidR="008C60D7" w:rsidRDefault="008C60D7" w:rsidP="001245C6">
      <w:pPr>
        <w:jc w:val="both"/>
      </w:pPr>
    </w:p>
    <w:p w14:paraId="287D243D" w14:textId="6CB02612" w:rsidR="00EB540E" w:rsidRDefault="00EB540E" w:rsidP="00FC4FDB">
      <w:pPr>
        <w:pStyle w:val="Heading2"/>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EB540E" w14:paraId="35C7BEF2" w14:textId="77777777" w:rsidTr="00BD770A">
        <w:trPr>
          <w:jc w:val="center"/>
        </w:trPr>
        <w:tc>
          <w:tcPr>
            <w:tcW w:w="2363" w:type="dxa"/>
            <w:tcBorders>
              <w:bottom w:val="single" w:sz="4" w:space="0" w:color="auto"/>
              <w:right w:val="single" w:sz="4" w:space="0" w:color="auto"/>
            </w:tcBorders>
            <w:shd w:val="clear" w:color="auto" w:fill="B3B3B3"/>
          </w:tcPr>
          <w:p w14:paraId="7C801A90" w14:textId="441070DB" w:rsidR="00EB540E" w:rsidRPr="00536C9C" w:rsidRDefault="00CB722D" w:rsidP="00BD770A">
            <w:pPr>
              <w:rPr>
                <w:b/>
                <w:i/>
              </w:rPr>
            </w:pPr>
            <w:proofErr w:type="spellStart"/>
            <w:r>
              <w:rPr>
                <w:b/>
                <w:i/>
              </w:rPr>
              <w:t>BuildingAddress</w:t>
            </w:r>
            <w:proofErr w:type="spellEnd"/>
          </w:p>
        </w:tc>
        <w:tc>
          <w:tcPr>
            <w:tcW w:w="2420" w:type="dxa"/>
            <w:tcBorders>
              <w:top w:val="nil"/>
              <w:left w:val="single" w:sz="4" w:space="0" w:color="auto"/>
              <w:bottom w:val="single" w:sz="4" w:space="0" w:color="auto"/>
              <w:right w:val="nil"/>
            </w:tcBorders>
          </w:tcPr>
          <w:p w14:paraId="59880624" w14:textId="77777777" w:rsidR="00EB540E" w:rsidRDefault="00EB540E" w:rsidP="00BD770A">
            <w:pPr>
              <w:jc w:val="center"/>
              <w:rPr>
                <w:rFonts w:eastAsia="MS Mincho"/>
              </w:rPr>
            </w:pPr>
          </w:p>
        </w:tc>
        <w:tc>
          <w:tcPr>
            <w:tcW w:w="1892" w:type="dxa"/>
            <w:tcBorders>
              <w:top w:val="nil"/>
              <w:left w:val="nil"/>
              <w:bottom w:val="single" w:sz="4" w:space="0" w:color="auto"/>
              <w:right w:val="nil"/>
            </w:tcBorders>
          </w:tcPr>
          <w:p w14:paraId="5260686C" w14:textId="77777777" w:rsidR="00EB540E" w:rsidRDefault="00EB540E" w:rsidP="00BD770A">
            <w:pPr>
              <w:jc w:val="center"/>
              <w:rPr>
                <w:rFonts w:eastAsia="MS Mincho"/>
              </w:rPr>
            </w:pPr>
          </w:p>
        </w:tc>
        <w:tc>
          <w:tcPr>
            <w:tcW w:w="2181" w:type="dxa"/>
            <w:tcBorders>
              <w:top w:val="nil"/>
              <w:left w:val="nil"/>
              <w:bottom w:val="single" w:sz="4" w:space="0" w:color="auto"/>
              <w:right w:val="nil"/>
            </w:tcBorders>
          </w:tcPr>
          <w:p w14:paraId="5792CCCD" w14:textId="77777777" w:rsidR="00EB540E" w:rsidRDefault="00EB540E" w:rsidP="00BD770A">
            <w:pPr>
              <w:jc w:val="center"/>
              <w:rPr>
                <w:rFonts w:eastAsia="MS Mincho"/>
              </w:rPr>
            </w:pPr>
          </w:p>
        </w:tc>
      </w:tr>
      <w:tr w:rsidR="00EB540E" w14:paraId="10F691EE" w14:textId="77777777" w:rsidTr="00BD770A">
        <w:trPr>
          <w:cantSplit/>
          <w:jc w:val="center"/>
        </w:trPr>
        <w:tc>
          <w:tcPr>
            <w:tcW w:w="2363" w:type="dxa"/>
            <w:tcBorders>
              <w:bottom w:val="single" w:sz="4" w:space="0" w:color="auto"/>
            </w:tcBorders>
            <w:shd w:val="clear" w:color="auto" w:fill="E0E0E0"/>
          </w:tcPr>
          <w:p w14:paraId="4AF52806" w14:textId="77777777" w:rsidR="00EB540E" w:rsidRPr="00536C9C" w:rsidRDefault="00EB540E" w:rsidP="00BD770A">
            <w:pPr>
              <w:rPr>
                <w:rFonts w:eastAsia="MS Mincho"/>
                <w:b/>
                <w:bCs/>
              </w:rPr>
            </w:pPr>
            <w:r w:rsidRPr="00536C9C">
              <w:rPr>
                <w:rFonts w:eastAsia="MS Mincho"/>
                <w:b/>
                <w:bCs/>
              </w:rPr>
              <w:t>Description</w:t>
            </w:r>
          </w:p>
        </w:tc>
        <w:tc>
          <w:tcPr>
            <w:tcW w:w="6493" w:type="dxa"/>
            <w:gridSpan w:val="3"/>
            <w:tcBorders>
              <w:top w:val="single" w:sz="4" w:space="0" w:color="auto"/>
              <w:bottom w:val="single" w:sz="4" w:space="0" w:color="auto"/>
            </w:tcBorders>
          </w:tcPr>
          <w:p w14:paraId="3A0D4D6A" w14:textId="2B555C7C" w:rsidR="00EB540E" w:rsidRDefault="00EB540E" w:rsidP="00BD770A">
            <w:pPr>
              <w:rPr>
                <w:rFonts w:eastAsia="MS Mincho"/>
              </w:rPr>
            </w:pPr>
            <w:r>
              <w:rPr>
                <w:rFonts w:eastAsia="MS Mincho"/>
              </w:rPr>
              <w:t xml:space="preserve">This table describes the </w:t>
            </w:r>
            <w:r w:rsidR="00CB722D">
              <w:rPr>
                <w:rFonts w:eastAsia="MS Mincho"/>
              </w:rPr>
              <w:t>address of the building</w:t>
            </w:r>
          </w:p>
          <w:p w14:paraId="2B5FB02E" w14:textId="77777777" w:rsidR="00EB540E" w:rsidRDefault="00EB540E" w:rsidP="00BD770A">
            <w:pPr>
              <w:jc w:val="center"/>
              <w:rPr>
                <w:rFonts w:eastAsia="MS Mincho"/>
              </w:rPr>
            </w:pPr>
          </w:p>
        </w:tc>
      </w:tr>
      <w:tr w:rsidR="00EB540E" w14:paraId="2229435B" w14:textId="77777777" w:rsidTr="00BD770A">
        <w:trPr>
          <w:jc w:val="center"/>
        </w:trPr>
        <w:tc>
          <w:tcPr>
            <w:tcW w:w="2363" w:type="dxa"/>
            <w:shd w:val="clear" w:color="auto" w:fill="D9D9D9"/>
          </w:tcPr>
          <w:p w14:paraId="5E491A4C" w14:textId="77777777" w:rsidR="00EB540E" w:rsidRPr="00536C9C" w:rsidRDefault="00EB540E" w:rsidP="00BD770A">
            <w:pPr>
              <w:rPr>
                <w:rFonts w:eastAsia="MS Mincho"/>
                <w:b/>
                <w:bCs/>
              </w:rPr>
            </w:pPr>
            <w:r w:rsidRPr="00536C9C">
              <w:rPr>
                <w:rFonts w:eastAsia="MS Mincho"/>
                <w:b/>
                <w:bCs/>
              </w:rPr>
              <w:t xml:space="preserve">Attribute </w:t>
            </w:r>
          </w:p>
        </w:tc>
        <w:tc>
          <w:tcPr>
            <w:tcW w:w="2420" w:type="dxa"/>
            <w:shd w:val="clear" w:color="auto" w:fill="D9D9D9"/>
          </w:tcPr>
          <w:p w14:paraId="3582B059" w14:textId="77777777" w:rsidR="00EB540E" w:rsidRDefault="00EB540E" w:rsidP="00BD770A">
            <w:pPr>
              <w:jc w:val="center"/>
              <w:rPr>
                <w:rFonts w:eastAsia="MS Mincho"/>
                <w:b/>
                <w:bCs/>
              </w:rPr>
            </w:pPr>
            <w:r>
              <w:rPr>
                <w:rFonts w:eastAsia="MS Mincho"/>
                <w:b/>
                <w:bCs/>
              </w:rPr>
              <w:t>Description</w:t>
            </w:r>
          </w:p>
        </w:tc>
        <w:tc>
          <w:tcPr>
            <w:tcW w:w="1892" w:type="dxa"/>
            <w:shd w:val="clear" w:color="auto" w:fill="D9D9D9"/>
          </w:tcPr>
          <w:p w14:paraId="71B41EE5" w14:textId="77777777" w:rsidR="00EB540E" w:rsidRDefault="00EB540E" w:rsidP="00BD770A">
            <w:pPr>
              <w:jc w:val="center"/>
              <w:rPr>
                <w:rFonts w:eastAsia="MS Mincho"/>
                <w:b/>
                <w:bCs/>
              </w:rPr>
            </w:pPr>
            <w:r>
              <w:rPr>
                <w:rFonts w:eastAsia="MS Mincho"/>
                <w:b/>
                <w:bCs/>
              </w:rPr>
              <w:t>Type</w:t>
            </w:r>
          </w:p>
        </w:tc>
        <w:tc>
          <w:tcPr>
            <w:tcW w:w="2181" w:type="dxa"/>
            <w:shd w:val="clear" w:color="auto" w:fill="D9D9D9"/>
          </w:tcPr>
          <w:p w14:paraId="26122BDB" w14:textId="77777777" w:rsidR="00EB540E" w:rsidRDefault="00EB540E" w:rsidP="00BD770A">
            <w:pPr>
              <w:pStyle w:val="Heading4"/>
            </w:pPr>
            <w:r>
              <w:t>Examples of values</w:t>
            </w:r>
          </w:p>
        </w:tc>
      </w:tr>
      <w:tr w:rsidR="00EB540E" w14:paraId="32002C3B" w14:textId="77777777" w:rsidTr="00BD770A">
        <w:trPr>
          <w:jc w:val="center"/>
        </w:trPr>
        <w:tc>
          <w:tcPr>
            <w:tcW w:w="2363" w:type="dxa"/>
          </w:tcPr>
          <w:p w14:paraId="2409C8E3" w14:textId="77777777" w:rsidR="00EB540E" w:rsidRPr="00536C9C" w:rsidRDefault="00EB540E" w:rsidP="00BD770A">
            <w:pPr>
              <w:rPr>
                <w:rFonts w:eastAsia="MS Mincho"/>
                <w:b/>
              </w:rPr>
            </w:pPr>
            <w:r w:rsidRPr="00536C9C">
              <w:rPr>
                <w:rFonts w:eastAsia="MS Mincho"/>
                <w:b/>
              </w:rPr>
              <w:t>Id</w:t>
            </w:r>
          </w:p>
        </w:tc>
        <w:tc>
          <w:tcPr>
            <w:tcW w:w="2420" w:type="dxa"/>
          </w:tcPr>
          <w:p w14:paraId="266C633D" w14:textId="4FF98ABE" w:rsidR="00EB540E" w:rsidRDefault="00EB540E" w:rsidP="00BD770A">
            <w:pPr>
              <w:jc w:val="center"/>
              <w:rPr>
                <w:rFonts w:eastAsia="MS Mincho"/>
              </w:rPr>
            </w:pPr>
            <w:r>
              <w:rPr>
                <w:rFonts w:eastAsia="MS Mincho"/>
              </w:rPr>
              <w:t>Id of a</w:t>
            </w:r>
            <w:r w:rsidR="00DD5897">
              <w:rPr>
                <w:rFonts w:eastAsia="MS Mincho"/>
              </w:rPr>
              <w:t>n address</w:t>
            </w:r>
          </w:p>
        </w:tc>
        <w:tc>
          <w:tcPr>
            <w:tcW w:w="1892" w:type="dxa"/>
          </w:tcPr>
          <w:p w14:paraId="2727EC89" w14:textId="77777777" w:rsidR="00EB540E" w:rsidRDefault="00EB540E" w:rsidP="00BD770A">
            <w:pPr>
              <w:jc w:val="center"/>
              <w:rPr>
                <w:rFonts w:eastAsia="MS Mincho"/>
              </w:rPr>
            </w:pPr>
            <w:r>
              <w:rPr>
                <w:rFonts w:eastAsia="MS Mincho"/>
              </w:rPr>
              <w:t>integer</w:t>
            </w:r>
          </w:p>
        </w:tc>
        <w:tc>
          <w:tcPr>
            <w:tcW w:w="2181" w:type="dxa"/>
          </w:tcPr>
          <w:p w14:paraId="41AA0149" w14:textId="77777777" w:rsidR="00EB540E" w:rsidRDefault="00EB540E" w:rsidP="00BD770A">
            <w:pPr>
              <w:jc w:val="center"/>
              <w:rPr>
                <w:rFonts w:eastAsia="MS Mincho"/>
              </w:rPr>
            </w:pPr>
            <w:r>
              <w:rPr>
                <w:rFonts w:eastAsia="MS Mincho"/>
              </w:rPr>
              <w:t>Between 1 and 999999999</w:t>
            </w:r>
          </w:p>
        </w:tc>
      </w:tr>
      <w:tr w:rsidR="00EB540E" w14:paraId="42E6F218" w14:textId="77777777" w:rsidTr="00BD770A">
        <w:trPr>
          <w:jc w:val="center"/>
        </w:trPr>
        <w:tc>
          <w:tcPr>
            <w:tcW w:w="2363" w:type="dxa"/>
            <w:tcBorders>
              <w:bottom w:val="single" w:sz="4" w:space="0" w:color="auto"/>
            </w:tcBorders>
          </w:tcPr>
          <w:p w14:paraId="4BAD9DB0" w14:textId="14E373F2" w:rsidR="00EB540E" w:rsidRPr="00536C9C" w:rsidRDefault="00CB722D" w:rsidP="00BD770A">
            <w:pPr>
              <w:rPr>
                <w:rFonts w:eastAsia="MS Mincho"/>
                <w:b/>
              </w:rPr>
            </w:pPr>
            <w:r>
              <w:rPr>
                <w:rFonts w:eastAsia="MS Mincho"/>
                <w:b/>
              </w:rPr>
              <w:t>address</w:t>
            </w:r>
          </w:p>
        </w:tc>
        <w:tc>
          <w:tcPr>
            <w:tcW w:w="2420" w:type="dxa"/>
          </w:tcPr>
          <w:p w14:paraId="5E874300" w14:textId="47962331" w:rsidR="00EB540E" w:rsidRDefault="00CB722D" w:rsidP="00BD770A">
            <w:pPr>
              <w:jc w:val="center"/>
              <w:rPr>
                <w:rFonts w:eastAsia="MS Mincho"/>
              </w:rPr>
            </w:pPr>
            <w:r>
              <w:rPr>
                <w:rFonts w:eastAsia="MS Mincho"/>
              </w:rPr>
              <w:t>The address of the building</w:t>
            </w:r>
          </w:p>
        </w:tc>
        <w:tc>
          <w:tcPr>
            <w:tcW w:w="1892" w:type="dxa"/>
          </w:tcPr>
          <w:p w14:paraId="06223D95" w14:textId="77777777" w:rsidR="00EB540E" w:rsidRDefault="00EB540E" w:rsidP="00BD770A">
            <w:pPr>
              <w:jc w:val="center"/>
              <w:rPr>
                <w:rFonts w:eastAsia="MS Mincho"/>
              </w:rPr>
            </w:pPr>
            <w:r>
              <w:rPr>
                <w:rFonts w:eastAsia="MS Mincho"/>
              </w:rPr>
              <w:t>varchar</w:t>
            </w:r>
          </w:p>
        </w:tc>
        <w:tc>
          <w:tcPr>
            <w:tcW w:w="2181" w:type="dxa"/>
          </w:tcPr>
          <w:p w14:paraId="6AA123CA" w14:textId="331FC8E2" w:rsidR="00EB540E" w:rsidRPr="00D929A6" w:rsidRDefault="00D929A6" w:rsidP="00D929A6">
            <w:pPr>
              <w:jc w:val="center"/>
              <w:rPr>
                <w:rFonts w:cs="Arial"/>
                <w:sz w:val="20"/>
                <w:szCs w:val="20"/>
              </w:rPr>
            </w:pPr>
            <w:r>
              <w:rPr>
                <w:rFonts w:cs="Arial"/>
                <w:sz w:val="20"/>
                <w:szCs w:val="20"/>
              </w:rPr>
              <w:t xml:space="preserve">300 EAST 2ND   STREET                     </w:t>
            </w:r>
          </w:p>
        </w:tc>
      </w:tr>
      <w:tr w:rsidR="00EB540E" w14:paraId="03EB7E26" w14:textId="77777777" w:rsidTr="00BD770A">
        <w:trPr>
          <w:cantSplit/>
          <w:jc w:val="center"/>
        </w:trPr>
        <w:tc>
          <w:tcPr>
            <w:tcW w:w="2363" w:type="dxa"/>
            <w:shd w:val="clear" w:color="auto" w:fill="D9D9D9"/>
          </w:tcPr>
          <w:p w14:paraId="30E26A45" w14:textId="77777777" w:rsidR="00EB540E" w:rsidRPr="00536C9C" w:rsidRDefault="00EB540E" w:rsidP="00BD770A">
            <w:pPr>
              <w:rPr>
                <w:b/>
              </w:rPr>
            </w:pPr>
            <w:r w:rsidRPr="00536C9C">
              <w:rPr>
                <w:b/>
              </w:rPr>
              <w:t>Primary Key</w:t>
            </w:r>
          </w:p>
        </w:tc>
        <w:tc>
          <w:tcPr>
            <w:tcW w:w="6493" w:type="dxa"/>
            <w:gridSpan w:val="3"/>
          </w:tcPr>
          <w:p w14:paraId="7913B3F4" w14:textId="77777777" w:rsidR="00EB540E" w:rsidRDefault="00EB540E" w:rsidP="00BD770A">
            <w:pPr>
              <w:rPr>
                <w:rFonts w:eastAsia="MS Mincho"/>
              </w:rPr>
            </w:pPr>
            <w:r>
              <w:rPr>
                <w:rFonts w:eastAsia="MS Mincho"/>
              </w:rPr>
              <w:t>id</w:t>
            </w:r>
          </w:p>
        </w:tc>
      </w:tr>
      <w:tr w:rsidR="00EB540E" w14:paraId="54307D6B" w14:textId="77777777" w:rsidTr="00BD770A">
        <w:trPr>
          <w:cantSplit/>
          <w:jc w:val="center"/>
        </w:trPr>
        <w:tc>
          <w:tcPr>
            <w:tcW w:w="2363" w:type="dxa"/>
            <w:shd w:val="clear" w:color="auto" w:fill="D9D9D9"/>
          </w:tcPr>
          <w:p w14:paraId="7C53177F" w14:textId="77777777" w:rsidR="00EB540E" w:rsidRPr="00536C9C" w:rsidRDefault="00EB540E" w:rsidP="00BD770A">
            <w:pPr>
              <w:rPr>
                <w:b/>
              </w:rPr>
            </w:pPr>
            <w:r w:rsidRPr="00536C9C">
              <w:rPr>
                <w:b/>
              </w:rPr>
              <w:t>Foreign Keys</w:t>
            </w:r>
          </w:p>
        </w:tc>
        <w:tc>
          <w:tcPr>
            <w:tcW w:w="6493" w:type="dxa"/>
            <w:gridSpan w:val="3"/>
          </w:tcPr>
          <w:p w14:paraId="1AB95CF9" w14:textId="77777777" w:rsidR="00EB540E" w:rsidRDefault="00EB540E" w:rsidP="00BD770A">
            <w:pPr>
              <w:rPr>
                <w:rFonts w:eastAsia="MS Mincho"/>
              </w:rPr>
            </w:pPr>
          </w:p>
        </w:tc>
      </w:tr>
    </w:tbl>
    <w:p w14:paraId="3CB16518" w14:textId="5F339093" w:rsidR="00EB540E" w:rsidRDefault="00EB540E" w:rsidP="00EB540E"/>
    <w:p w14:paraId="583E4B64" w14:textId="4F4E3EF3" w:rsidR="00EB540E" w:rsidRDefault="00EB540E" w:rsidP="00EB540E"/>
    <w:p w14:paraId="07D1CA0C" w14:textId="319C7EF7" w:rsidR="00EB540E" w:rsidRDefault="00EB540E" w:rsidP="00EB540E"/>
    <w:p w14:paraId="5BBF9602" w14:textId="5FEAA11E" w:rsidR="007E5D1F" w:rsidRDefault="007E5D1F" w:rsidP="00EB540E"/>
    <w:p w14:paraId="4733E64C" w14:textId="2D16C8C1" w:rsidR="007E5D1F" w:rsidRDefault="007E5D1F" w:rsidP="00EB540E"/>
    <w:p w14:paraId="5E20511A" w14:textId="18D44D1B" w:rsidR="007E5D1F" w:rsidRDefault="007E5D1F" w:rsidP="00EB540E"/>
    <w:p w14:paraId="239EC58C" w14:textId="77777777" w:rsidR="007E5D1F" w:rsidRDefault="007E5D1F" w:rsidP="00EB540E"/>
    <w:p w14:paraId="550176C8" w14:textId="3436C4E0" w:rsidR="00EB540E" w:rsidRDefault="00EB540E" w:rsidP="00EB54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EB540E" w14:paraId="6098B5A7" w14:textId="77777777" w:rsidTr="00BD770A">
        <w:trPr>
          <w:jc w:val="center"/>
        </w:trPr>
        <w:tc>
          <w:tcPr>
            <w:tcW w:w="2363" w:type="dxa"/>
            <w:tcBorders>
              <w:bottom w:val="single" w:sz="4" w:space="0" w:color="auto"/>
              <w:right w:val="single" w:sz="4" w:space="0" w:color="auto"/>
            </w:tcBorders>
            <w:shd w:val="clear" w:color="auto" w:fill="B3B3B3"/>
          </w:tcPr>
          <w:p w14:paraId="09A465DA" w14:textId="6E5E8DF4" w:rsidR="00EB540E" w:rsidRPr="00536C9C" w:rsidRDefault="00DD5897" w:rsidP="00BD770A">
            <w:pPr>
              <w:rPr>
                <w:b/>
                <w:i/>
              </w:rPr>
            </w:pPr>
            <w:proofErr w:type="spellStart"/>
            <w:r>
              <w:rPr>
                <w:b/>
                <w:i/>
              </w:rPr>
              <w:lastRenderedPageBreak/>
              <w:t>BuildingCategory</w:t>
            </w:r>
            <w:proofErr w:type="spellEnd"/>
          </w:p>
        </w:tc>
        <w:tc>
          <w:tcPr>
            <w:tcW w:w="2420" w:type="dxa"/>
            <w:tcBorders>
              <w:top w:val="nil"/>
              <w:left w:val="single" w:sz="4" w:space="0" w:color="auto"/>
              <w:bottom w:val="single" w:sz="4" w:space="0" w:color="auto"/>
              <w:right w:val="nil"/>
            </w:tcBorders>
          </w:tcPr>
          <w:p w14:paraId="02E41D3D" w14:textId="77777777" w:rsidR="00EB540E" w:rsidRDefault="00EB540E" w:rsidP="00BD770A">
            <w:pPr>
              <w:jc w:val="center"/>
              <w:rPr>
                <w:rFonts w:eastAsia="MS Mincho"/>
              </w:rPr>
            </w:pPr>
          </w:p>
        </w:tc>
        <w:tc>
          <w:tcPr>
            <w:tcW w:w="1892" w:type="dxa"/>
            <w:tcBorders>
              <w:top w:val="nil"/>
              <w:left w:val="nil"/>
              <w:bottom w:val="single" w:sz="4" w:space="0" w:color="auto"/>
              <w:right w:val="nil"/>
            </w:tcBorders>
          </w:tcPr>
          <w:p w14:paraId="044253C1" w14:textId="77777777" w:rsidR="00EB540E" w:rsidRDefault="00EB540E" w:rsidP="00BD770A">
            <w:pPr>
              <w:jc w:val="center"/>
              <w:rPr>
                <w:rFonts w:eastAsia="MS Mincho"/>
              </w:rPr>
            </w:pPr>
          </w:p>
        </w:tc>
        <w:tc>
          <w:tcPr>
            <w:tcW w:w="2181" w:type="dxa"/>
            <w:tcBorders>
              <w:top w:val="nil"/>
              <w:left w:val="nil"/>
              <w:bottom w:val="single" w:sz="4" w:space="0" w:color="auto"/>
              <w:right w:val="nil"/>
            </w:tcBorders>
          </w:tcPr>
          <w:p w14:paraId="7F93B521" w14:textId="77777777" w:rsidR="00EB540E" w:rsidRDefault="00EB540E" w:rsidP="00BD770A">
            <w:pPr>
              <w:jc w:val="center"/>
              <w:rPr>
                <w:rFonts w:eastAsia="MS Mincho"/>
              </w:rPr>
            </w:pPr>
          </w:p>
        </w:tc>
      </w:tr>
      <w:tr w:rsidR="00EB540E" w14:paraId="12FAFB4A" w14:textId="77777777" w:rsidTr="00BD770A">
        <w:trPr>
          <w:cantSplit/>
          <w:jc w:val="center"/>
        </w:trPr>
        <w:tc>
          <w:tcPr>
            <w:tcW w:w="2363" w:type="dxa"/>
            <w:tcBorders>
              <w:bottom w:val="single" w:sz="4" w:space="0" w:color="auto"/>
            </w:tcBorders>
            <w:shd w:val="clear" w:color="auto" w:fill="E0E0E0"/>
          </w:tcPr>
          <w:p w14:paraId="5D7DB057" w14:textId="77777777" w:rsidR="00EB540E" w:rsidRPr="00536C9C" w:rsidRDefault="00EB540E" w:rsidP="00BD770A">
            <w:pPr>
              <w:rPr>
                <w:rFonts w:eastAsia="MS Mincho"/>
                <w:b/>
                <w:bCs/>
              </w:rPr>
            </w:pPr>
            <w:r w:rsidRPr="00536C9C">
              <w:rPr>
                <w:rFonts w:eastAsia="MS Mincho"/>
                <w:b/>
                <w:bCs/>
              </w:rPr>
              <w:t>Description</w:t>
            </w:r>
          </w:p>
        </w:tc>
        <w:tc>
          <w:tcPr>
            <w:tcW w:w="6493" w:type="dxa"/>
            <w:gridSpan w:val="3"/>
            <w:tcBorders>
              <w:top w:val="single" w:sz="4" w:space="0" w:color="auto"/>
              <w:bottom w:val="single" w:sz="4" w:space="0" w:color="auto"/>
            </w:tcBorders>
          </w:tcPr>
          <w:p w14:paraId="39E2F04B" w14:textId="42F57E5B" w:rsidR="00EB540E" w:rsidRDefault="00EB540E" w:rsidP="00BD770A">
            <w:pPr>
              <w:rPr>
                <w:rFonts w:eastAsia="MS Mincho"/>
              </w:rPr>
            </w:pPr>
            <w:r>
              <w:rPr>
                <w:rFonts w:eastAsia="MS Mincho"/>
              </w:rPr>
              <w:t>This table describes the</w:t>
            </w:r>
            <w:r w:rsidR="003B7DBD">
              <w:rPr>
                <w:rFonts w:eastAsia="MS Mincho"/>
              </w:rPr>
              <w:t xml:space="preserve"> category of the building</w:t>
            </w:r>
          </w:p>
          <w:p w14:paraId="52293C4B" w14:textId="77777777" w:rsidR="00EB540E" w:rsidRDefault="00EB540E" w:rsidP="00BD770A">
            <w:pPr>
              <w:jc w:val="center"/>
              <w:rPr>
                <w:rFonts w:eastAsia="MS Mincho"/>
              </w:rPr>
            </w:pPr>
          </w:p>
        </w:tc>
      </w:tr>
      <w:tr w:rsidR="00EB540E" w14:paraId="7661A305" w14:textId="77777777" w:rsidTr="00BD770A">
        <w:trPr>
          <w:jc w:val="center"/>
        </w:trPr>
        <w:tc>
          <w:tcPr>
            <w:tcW w:w="2363" w:type="dxa"/>
            <w:shd w:val="clear" w:color="auto" w:fill="D9D9D9"/>
          </w:tcPr>
          <w:p w14:paraId="41870AE4" w14:textId="77777777" w:rsidR="00EB540E" w:rsidRPr="00536C9C" w:rsidRDefault="00EB540E" w:rsidP="00BD770A">
            <w:pPr>
              <w:rPr>
                <w:rFonts w:eastAsia="MS Mincho"/>
                <w:b/>
                <w:bCs/>
              </w:rPr>
            </w:pPr>
            <w:r w:rsidRPr="00536C9C">
              <w:rPr>
                <w:rFonts w:eastAsia="MS Mincho"/>
                <w:b/>
                <w:bCs/>
              </w:rPr>
              <w:t xml:space="preserve">Attribute </w:t>
            </w:r>
          </w:p>
        </w:tc>
        <w:tc>
          <w:tcPr>
            <w:tcW w:w="2420" w:type="dxa"/>
            <w:shd w:val="clear" w:color="auto" w:fill="D9D9D9"/>
          </w:tcPr>
          <w:p w14:paraId="74B9B1D4" w14:textId="77777777" w:rsidR="00EB540E" w:rsidRDefault="00EB540E" w:rsidP="00BD770A">
            <w:pPr>
              <w:jc w:val="center"/>
              <w:rPr>
                <w:rFonts w:eastAsia="MS Mincho"/>
                <w:b/>
                <w:bCs/>
              </w:rPr>
            </w:pPr>
            <w:r>
              <w:rPr>
                <w:rFonts w:eastAsia="MS Mincho"/>
                <w:b/>
                <w:bCs/>
              </w:rPr>
              <w:t>Description</w:t>
            </w:r>
          </w:p>
        </w:tc>
        <w:tc>
          <w:tcPr>
            <w:tcW w:w="1892" w:type="dxa"/>
            <w:shd w:val="clear" w:color="auto" w:fill="D9D9D9"/>
          </w:tcPr>
          <w:p w14:paraId="12E80C87" w14:textId="77777777" w:rsidR="00EB540E" w:rsidRDefault="00EB540E" w:rsidP="00BD770A">
            <w:pPr>
              <w:jc w:val="center"/>
              <w:rPr>
                <w:rFonts w:eastAsia="MS Mincho"/>
                <w:b/>
                <w:bCs/>
              </w:rPr>
            </w:pPr>
            <w:r>
              <w:rPr>
                <w:rFonts w:eastAsia="MS Mincho"/>
                <w:b/>
                <w:bCs/>
              </w:rPr>
              <w:t>Type</w:t>
            </w:r>
          </w:p>
        </w:tc>
        <w:tc>
          <w:tcPr>
            <w:tcW w:w="2181" w:type="dxa"/>
            <w:shd w:val="clear" w:color="auto" w:fill="D9D9D9"/>
          </w:tcPr>
          <w:p w14:paraId="6B3549EB" w14:textId="77777777" w:rsidR="00EB540E" w:rsidRDefault="00EB540E" w:rsidP="00BD770A">
            <w:pPr>
              <w:pStyle w:val="Heading4"/>
            </w:pPr>
            <w:r>
              <w:t>Examples of values</w:t>
            </w:r>
          </w:p>
        </w:tc>
      </w:tr>
      <w:tr w:rsidR="00EB540E" w14:paraId="5B945CF0" w14:textId="77777777" w:rsidTr="00BD770A">
        <w:trPr>
          <w:jc w:val="center"/>
        </w:trPr>
        <w:tc>
          <w:tcPr>
            <w:tcW w:w="2363" w:type="dxa"/>
          </w:tcPr>
          <w:p w14:paraId="1AB7F154" w14:textId="77777777" w:rsidR="00EB540E" w:rsidRPr="00536C9C" w:rsidRDefault="00EB540E" w:rsidP="00BD770A">
            <w:pPr>
              <w:rPr>
                <w:rFonts w:eastAsia="MS Mincho"/>
                <w:b/>
              </w:rPr>
            </w:pPr>
            <w:r w:rsidRPr="00536C9C">
              <w:rPr>
                <w:rFonts w:eastAsia="MS Mincho"/>
                <w:b/>
              </w:rPr>
              <w:t>Id</w:t>
            </w:r>
          </w:p>
        </w:tc>
        <w:tc>
          <w:tcPr>
            <w:tcW w:w="2420" w:type="dxa"/>
          </w:tcPr>
          <w:p w14:paraId="1DB1D665" w14:textId="56C2EA6C" w:rsidR="00EB540E" w:rsidRDefault="00EB540E" w:rsidP="00BD770A">
            <w:pPr>
              <w:jc w:val="center"/>
              <w:rPr>
                <w:rFonts w:eastAsia="MS Mincho"/>
              </w:rPr>
            </w:pPr>
            <w:r>
              <w:rPr>
                <w:rFonts w:eastAsia="MS Mincho"/>
              </w:rPr>
              <w:t xml:space="preserve">Id of a </w:t>
            </w:r>
            <w:r w:rsidR="003B7DBD">
              <w:rPr>
                <w:rFonts w:eastAsia="MS Mincho"/>
              </w:rPr>
              <w:t>category</w:t>
            </w:r>
          </w:p>
        </w:tc>
        <w:tc>
          <w:tcPr>
            <w:tcW w:w="1892" w:type="dxa"/>
          </w:tcPr>
          <w:p w14:paraId="4A7AA0FB" w14:textId="77777777" w:rsidR="00EB540E" w:rsidRDefault="00EB540E" w:rsidP="00BD770A">
            <w:pPr>
              <w:jc w:val="center"/>
              <w:rPr>
                <w:rFonts w:eastAsia="MS Mincho"/>
              </w:rPr>
            </w:pPr>
            <w:r>
              <w:rPr>
                <w:rFonts w:eastAsia="MS Mincho"/>
              </w:rPr>
              <w:t>integer</w:t>
            </w:r>
          </w:p>
        </w:tc>
        <w:tc>
          <w:tcPr>
            <w:tcW w:w="2181" w:type="dxa"/>
          </w:tcPr>
          <w:p w14:paraId="5D7E912D" w14:textId="77777777" w:rsidR="00EB540E" w:rsidRDefault="00EB540E" w:rsidP="00BD770A">
            <w:pPr>
              <w:jc w:val="center"/>
              <w:rPr>
                <w:rFonts w:eastAsia="MS Mincho"/>
              </w:rPr>
            </w:pPr>
            <w:r>
              <w:rPr>
                <w:rFonts w:eastAsia="MS Mincho"/>
              </w:rPr>
              <w:t>Between 1 and 999999999</w:t>
            </w:r>
          </w:p>
        </w:tc>
      </w:tr>
      <w:tr w:rsidR="00EB540E" w14:paraId="65B01BC8" w14:textId="77777777" w:rsidTr="00BD770A">
        <w:trPr>
          <w:jc w:val="center"/>
        </w:trPr>
        <w:tc>
          <w:tcPr>
            <w:tcW w:w="2363" w:type="dxa"/>
            <w:tcBorders>
              <w:bottom w:val="single" w:sz="4" w:space="0" w:color="auto"/>
            </w:tcBorders>
          </w:tcPr>
          <w:p w14:paraId="65BE4B1C" w14:textId="77E529D6" w:rsidR="00EB540E" w:rsidRPr="00536C9C" w:rsidRDefault="003B7DBD" w:rsidP="00BD770A">
            <w:pPr>
              <w:rPr>
                <w:rFonts w:eastAsia="MS Mincho"/>
                <w:b/>
              </w:rPr>
            </w:pPr>
            <w:proofErr w:type="spellStart"/>
            <w:r>
              <w:rPr>
                <w:rFonts w:eastAsia="MS Mincho"/>
                <w:b/>
              </w:rPr>
              <w:t>buildingcategory</w:t>
            </w:r>
            <w:proofErr w:type="spellEnd"/>
          </w:p>
        </w:tc>
        <w:tc>
          <w:tcPr>
            <w:tcW w:w="2420" w:type="dxa"/>
          </w:tcPr>
          <w:p w14:paraId="50546EE7" w14:textId="75BB8E4A" w:rsidR="00EB540E" w:rsidRDefault="003B7DBD" w:rsidP="00BD770A">
            <w:pPr>
              <w:jc w:val="center"/>
              <w:rPr>
                <w:rFonts w:eastAsia="MS Mincho"/>
              </w:rPr>
            </w:pPr>
            <w:r>
              <w:rPr>
                <w:rFonts w:eastAsia="MS Mincho"/>
              </w:rPr>
              <w:t>Category of a building</w:t>
            </w:r>
          </w:p>
        </w:tc>
        <w:tc>
          <w:tcPr>
            <w:tcW w:w="1892" w:type="dxa"/>
          </w:tcPr>
          <w:p w14:paraId="522F65D0" w14:textId="77777777" w:rsidR="00EB540E" w:rsidRDefault="00EB540E" w:rsidP="00BD770A">
            <w:pPr>
              <w:jc w:val="center"/>
              <w:rPr>
                <w:rFonts w:eastAsia="MS Mincho"/>
              </w:rPr>
            </w:pPr>
            <w:r>
              <w:rPr>
                <w:rFonts w:eastAsia="MS Mincho"/>
              </w:rPr>
              <w:t>varchar</w:t>
            </w:r>
          </w:p>
        </w:tc>
        <w:tc>
          <w:tcPr>
            <w:tcW w:w="2181" w:type="dxa"/>
          </w:tcPr>
          <w:p w14:paraId="7F61CADA" w14:textId="37A3C753" w:rsidR="00EB540E" w:rsidRPr="003B7DBD" w:rsidRDefault="003B7DBD" w:rsidP="003B7DBD">
            <w:pPr>
              <w:jc w:val="center"/>
              <w:rPr>
                <w:rFonts w:cs="Arial"/>
                <w:sz w:val="20"/>
                <w:szCs w:val="20"/>
              </w:rPr>
            </w:pPr>
            <w:proofErr w:type="gramStart"/>
            <w:r>
              <w:rPr>
                <w:rFonts w:cs="Arial"/>
                <w:sz w:val="20"/>
                <w:szCs w:val="20"/>
              </w:rPr>
              <w:t>07  RENTALS</w:t>
            </w:r>
            <w:proofErr w:type="gramEnd"/>
            <w:r>
              <w:rPr>
                <w:rFonts w:cs="Arial"/>
                <w:sz w:val="20"/>
                <w:szCs w:val="20"/>
              </w:rPr>
              <w:t xml:space="preserve"> - WALKUP APARTMENTS             </w:t>
            </w:r>
          </w:p>
        </w:tc>
      </w:tr>
      <w:tr w:rsidR="00EB540E" w14:paraId="17A9BF6B" w14:textId="77777777" w:rsidTr="00BD770A">
        <w:trPr>
          <w:cantSplit/>
          <w:jc w:val="center"/>
        </w:trPr>
        <w:tc>
          <w:tcPr>
            <w:tcW w:w="2363" w:type="dxa"/>
            <w:shd w:val="clear" w:color="auto" w:fill="D9D9D9"/>
          </w:tcPr>
          <w:p w14:paraId="3026BAF9" w14:textId="77777777" w:rsidR="00EB540E" w:rsidRPr="00536C9C" w:rsidRDefault="00EB540E" w:rsidP="00BD770A">
            <w:pPr>
              <w:rPr>
                <w:b/>
              </w:rPr>
            </w:pPr>
            <w:r w:rsidRPr="00536C9C">
              <w:rPr>
                <w:b/>
              </w:rPr>
              <w:t>Primary Key</w:t>
            </w:r>
          </w:p>
        </w:tc>
        <w:tc>
          <w:tcPr>
            <w:tcW w:w="6493" w:type="dxa"/>
            <w:gridSpan w:val="3"/>
          </w:tcPr>
          <w:p w14:paraId="58DFAAD6" w14:textId="77777777" w:rsidR="00EB540E" w:rsidRDefault="00EB540E" w:rsidP="00BD770A">
            <w:pPr>
              <w:rPr>
                <w:rFonts w:eastAsia="MS Mincho"/>
              </w:rPr>
            </w:pPr>
            <w:r>
              <w:rPr>
                <w:rFonts w:eastAsia="MS Mincho"/>
              </w:rPr>
              <w:t>id</w:t>
            </w:r>
          </w:p>
        </w:tc>
      </w:tr>
      <w:tr w:rsidR="00EB540E" w14:paraId="7ADB97C4" w14:textId="77777777" w:rsidTr="00BD770A">
        <w:trPr>
          <w:cantSplit/>
          <w:jc w:val="center"/>
        </w:trPr>
        <w:tc>
          <w:tcPr>
            <w:tcW w:w="2363" w:type="dxa"/>
            <w:shd w:val="clear" w:color="auto" w:fill="D9D9D9"/>
          </w:tcPr>
          <w:p w14:paraId="66212005" w14:textId="77777777" w:rsidR="00EB540E" w:rsidRPr="00536C9C" w:rsidRDefault="00EB540E" w:rsidP="00BD770A">
            <w:pPr>
              <w:rPr>
                <w:b/>
              </w:rPr>
            </w:pPr>
            <w:r w:rsidRPr="00536C9C">
              <w:rPr>
                <w:b/>
              </w:rPr>
              <w:t>Foreign Keys</w:t>
            </w:r>
          </w:p>
        </w:tc>
        <w:tc>
          <w:tcPr>
            <w:tcW w:w="6493" w:type="dxa"/>
            <w:gridSpan w:val="3"/>
          </w:tcPr>
          <w:p w14:paraId="1FD649D8" w14:textId="77777777" w:rsidR="00EB540E" w:rsidRDefault="00EB540E" w:rsidP="00BD770A">
            <w:pPr>
              <w:rPr>
                <w:rFonts w:eastAsia="MS Mincho"/>
              </w:rPr>
            </w:pPr>
          </w:p>
        </w:tc>
      </w:tr>
    </w:tbl>
    <w:p w14:paraId="342BA6A2" w14:textId="101E55CA" w:rsidR="00EB540E" w:rsidRDefault="00EB540E" w:rsidP="00EB540E"/>
    <w:p w14:paraId="76CDF26F" w14:textId="55DA742D" w:rsidR="00AE5C06" w:rsidRDefault="00AE5C06" w:rsidP="00EB540E"/>
    <w:p w14:paraId="2CF8E0B2" w14:textId="62D0CC6D" w:rsidR="00EB540E" w:rsidRDefault="00EB540E" w:rsidP="00EB54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EB540E" w14:paraId="4D9E755F" w14:textId="77777777" w:rsidTr="00BD770A">
        <w:trPr>
          <w:jc w:val="center"/>
        </w:trPr>
        <w:tc>
          <w:tcPr>
            <w:tcW w:w="2363" w:type="dxa"/>
            <w:tcBorders>
              <w:bottom w:val="single" w:sz="4" w:space="0" w:color="auto"/>
              <w:right w:val="single" w:sz="4" w:space="0" w:color="auto"/>
            </w:tcBorders>
            <w:shd w:val="clear" w:color="auto" w:fill="B3B3B3"/>
          </w:tcPr>
          <w:p w14:paraId="3D8DD335" w14:textId="4F224905" w:rsidR="00EB540E" w:rsidRPr="00536C9C" w:rsidRDefault="0042388B" w:rsidP="00BD770A">
            <w:pPr>
              <w:rPr>
                <w:b/>
                <w:i/>
              </w:rPr>
            </w:pPr>
            <w:proofErr w:type="spellStart"/>
            <w:r>
              <w:rPr>
                <w:b/>
                <w:i/>
              </w:rPr>
              <w:t>yearbuilt</w:t>
            </w:r>
            <w:proofErr w:type="spellEnd"/>
          </w:p>
        </w:tc>
        <w:tc>
          <w:tcPr>
            <w:tcW w:w="2420" w:type="dxa"/>
            <w:tcBorders>
              <w:top w:val="nil"/>
              <w:left w:val="single" w:sz="4" w:space="0" w:color="auto"/>
              <w:bottom w:val="single" w:sz="4" w:space="0" w:color="auto"/>
              <w:right w:val="nil"/>
            </w:tcBorders>
          </w:tcPr>
          <w:p w14:paraId="04EC7DA3" w14:textId="77777777" w:rsidR="00EB540E" w:rsidRDefault="00EB540E" w:rsidP="00BD770A">
            <w:pPr>
              <w:jc w:val="center"/>
              <w:rPr>
                <w:rFonts w:eastAsia="MS Mincho"/>
              </w:rPr>
            </w:pPr>
          </w:p>
        </w:tc>
        <w:tc>
          <w:tcPr>
            <w:tcW w:w="1892" w:type="dxa"/>
            <w:tcBorders>
              <w:top w:val="nil"/>
              <w:left w:val="nil"/>
              <w:bottom w:val="single" w:sz="4" w:space="0" w:color="auto"/>
              <w:right w:val="nil"/>
            </w:tcBorders>
          </w:tcPr>
          <w:p w14:paraId="7F9C8079" w14:textId="77777777" w:rsidR="00EB540E" w:rsidRDefault="00EB540E" w:rsidP="00BD770A">
            <w:pPr>
              <w:jc w:val="center"/>
              <w:rPr>
                <w:rFonts w:eastAsia="MS Mincho"/>
              </w:rPr>
            </w:pPr>
          </w:p>
        </w:tc>
        <w:tc>
          <w:tcPr>
            <w:tcW w:w="2181" w:type="dxa"/>
            <w:tcBorders>
              <w:top w:val="nil"/>
              <w:left w:val="nil"/>
              <w:bottom w:val="single" w:sz="4" w:space="0" w:color="auto"/>
              <w:right w:val="nil"/>
            </w:tcBorders>
          </w:tcPr>
          <w:p w14:paraId="31F98CE2" w14:textId="77777777" w:rsidR="00EB540E" w:rsidRDefault="00EB540E" w:rsidP="00BD770A">
            <w:pPr>
              <w:jc w:val="center"/>
              <w:rPr>
                <w:rFonts w:eastAsia="MS Mincho"/>
              </w:rPr>
            </w:pPr>
          </w:p>
        </w:tc>
      </w:tr>
      <w:tr w:rsidR="00EB540E" w14:paraId="4A99CEE7" w14:textId="77777777" w:rsidTr="00BD770A">
        <w:trPr>
          <w:cantSplit/>
          <w:jc w:val="center"/>
        </w:trPr>
        <w:tc>
          <w:tcPr>
            <w:tcW w:w="2363" w:type="dxa"/>
            <w:tcBorders>
              <w:bottom w:val="single" w:sz="4" w:space="0" w:color="auto"/>
            </w:tcBorders>
            <w:shd w:val="clear" w:color="auto" w:fill="E0E0E0"/>
          </w:tcPr>
          <w:p w14:paraId="53098AFD" w14:textId="77777777" w:rsidR="00EB540E" w:rsidRPr="00536C9C" w:rsidRDefault="00EB540E" w:rsidP="00BD770A">
            <w:pPr>
              <w:rPr>
                <w:rFonts w:eastAsia="MS Mincho"/>
                <w:b/>
                <w:bCs/>
              </w:rPr>
            </w:pPr>
            <w:r w:rsidRPr="00536C9C">
              <w:rPr>
                <w:rFonts w:eastAsia="MS Mincho"/>
                <w:b/>
                <w:bCs/>
              </w:rPr>
              <w:t>Description</w:t>
            </w:r>
          </w:p>
        </w:tc>
        <w:tc>
          <w:tcPr>
            <w:tcW w:w="6493" w:type="dxa"/>
            <w:gridSpan w:val="3"/>
            <w:tcBorders>
              <w:top w:val="single" w:sz="4" w:space="0" w:color="auto"/>
              <w:bottom w:val="single" w:sz="4" w:space="0" w:color="auto"/>
            </w:tcBorders>
          </w:tcPr>
          <w:p w14:paraId="3025DEB5" w14:textId="67E2B356" w:rsidR="00EB540E" w:rsidRDefault="00EB540E" w:rsidP="00BD770A">
            <w:pPr>
              <w:rPr>
                <w:rFonts w:eastAsia="MS Mincho"/>
              </w:rPr>
            </w:pPr>
            <w:r>
              <w:rPr>
                <w:rFonts w:eastAsia="MS Mincho"/>
              </w:rPr>
              <w:t xml:space="preserve">This table describes the </w:t>
            </w:r>
            <w:r w:rsidR="0042388B">
              <w:rPr>
                <w:rFonts w:eastAsia="MS Mincho"/>
              </w:rPr>
              <w:t>year of when a building was built</w:t>
            </w:r>
          </w:p>
          <w:p w14:paraId="37DD9494" w14:textId="77777777" w:rsidR="00EB540E" w:rsidRDefault="00EB540E" w:rsidP="00BD770A">
            <w:pPr>
              <w:jc w:val="center"/>
              <w:rPr>
                <w:rFonts w:eastAsia="MS Mincho"/>
              </w:rPr>
            </w:pPr>
          </w:p>
        </w:tc>
      </w:tr>
      <w:tr w:rsidR="00EB540E" w14:paraId="0F30C763" w14:textId="77777777" w:rsidTr="00BD770A">
        <w:trPr>
          <w:jc w:val="center"/>
        </w:trPr>
        <w:tc>
          <w:tcPr>
            <w:tcW w:w="2363" w:type="dxa"/>
            <w:shd w:val="clear" w:color="auto" w:fill="D9D9D9"/>
          </w:tcPr>
          <w:p w14:paraId="09A3454B" w14:textId="77777777" w:rsidR="00EB540E" w:rsidRPr="00536C9C" w:rsidRDefault="00EB540E" w:rsidP="00BD770A">
            <w:pPr>
              <w:rPr>
                <w:rFonts w:eastAsia="MS Mincho"/>
                <w:b/>
                <w:bCs/>
              </w:rPr>
            </w:pPr>
            <w:r w:rsidRPr="00536C9C">
              <w:rPr>
                <w:rFonts w:eastAsia="MS Mincho"/>
                <w:b/>
                <w:bCs/>
              </w:rPr>
              <w:t xml:space="preserve">Attribute </w:t>
            </w:r>
          </w:p>
        </w:tc>
        <w:tc>
          <w:tcPr>
            <w:tcW w:w="2420" w:type="dxa"/>
            <w:shd w:val="clear" w:color="auto" w:fill="D9D9D9"/>
          </w:tcPr>
          <w:p w14:paraId="57A60BC3" w14:textId="77777777" w:rsidR="00EB540E" w:rsidRDefault="00EB540E" w:rsidP="00BD770A">
            <w:pPr>
              <w:jc w:val="center"/>
              <w:rPr>
                <w:rFonts w:eastAsia="MS Mincho"/>
                <w:b/>
                <w:bCs/>
              </w:rPr>
            </w:pPr>
            <w:r>
              <w:rPr>
                <w:rFonts w:eastAsia="MS Mincho"/>
                <w:b/>
                <w:bCs/>
              </w:rPr>
              <w:t>Description</w:t>
            </w:r>
          </w:p>
        </w:tc>
        <w:tc>
          <w:tcPr>
            <w:tcW w:w="1892" w:type="dxa"/>
            <w:shd w:val="clear" w:color="auto" w:fill="D9D9D9"/>
          </w:tcPr>
          <w:p w14:paraId="181E168D" w14:textId="77777777" w:rsidR="00EB540E" w:rsidRDefault="00EB540E" w:rsidP="00BD770A">
            <w:pPr>
              <w:jc w:val="center"/>
              <w:rPr>
                <w:rFonts w:eastAsia="MS Mincho"/>
                <w:b/>
                <w:bCs/>
              </w:rPr>
            </w:pPr>
            <w:r>
              <w:rPr>
                <w:rFonts w:eastAsia="MS Mincho"/>
                <w:b/>
                <w:bCs/>
              </w:rPr>
              <w:t>Type</w:t>
            </w:r>
          </w:p>
        </w:tc>
        <w:tc>
          <w:tcPr>
            <w:tcW w:w="2181" w:type="dxa"/>
            <w:shd w:val="clear" w:color="auto" w:fill="D9D9D9"/>
          </w:tcPr>
          <w:p w14:paraId="5553E97A" w14:textId="77777777" w:rsidR="00EB540E" w:rsidRDefault="00EB540E" w:rsidP="00BD770A">
            <w:pPr>
              <w:pStyle w:val="Heading4"/>
            </w:pPr>
            <w:r>
              <w:t>Examples of values</w:t>
            </w:r>
          </w:p>
        </w:tc>
      </w:tr>
      <w:tr w:rsidR="00EB540E" w14:paraId="5FDA1A8D" w14:textId="77777777" w:rsidTr="00BD770A">
        <w:trPr>
          <w:jc w:val="center"/>
        </w:trPr>
        <w:tc>
          <w:tcPr>
            <w:tcW w:w="2363" w:type="dxa"/>
          </w:tcPr>
          <w:p w14:paraId="5D5DE12D" w14:textId="77777777" w:rsidR="00EB540E" w:rsidRPr="00536C9C" w:rsidRDefault="00EB540E" w:rsidP="00BD770A">
            <w:pPr>
              <w:rPr>
                <w:rFonts w:eastAsia="MS Mincho"/>
                <w:b/>
              </w:rPr>
            </w:pPr>
            <w:r w:rsidRPr="00536C9C">
              <w:rPr>
                <w:rFonts w:eastAsia="MS Mincho"/>
                <w:b/>
              </w:rPr>
              <w:t>Id</w:t>
            </w:r>
          </w:p>
        </w:tc>
        <w:tc>
          <w:tcPr>
            <w:tcW w:w="2420" w:type="dxa"/>
          </w:tcPr>
          <w:p w14:paraId="75946EBC" w14:textId="30E772F0" w:rsidR="00EB540E" w:rsidRDefault="00EB540E" w:rsidP="00BD770A">
            <w:pPr>
              <w:jc w:val="center"/>
              <w:rPr>
                <w:rFonts w:eastAsia="MS Mincho"/>
              </w:rPr>
            </w:pPr>
            <w:r>
              <w:rPr>
                <w:rFonts w:eastAsia="MS Mincho"/>
              </w:rPr>
              <w:t xml:space="preserve">Id of a </w:t>
            </w:r>
            <w:r w:rsidR="0042388B">
              <w:rPr>
                <w:rFonts w:eastAsia="MS Mincho"/>
              </w:rPr>
              <w:t>year</w:t>
            </w:r>
          </w:p>
        </w:tc>
        <w:tc>
          <w:tcPr>
            <w:tcW w:w="1892" w:type="dxa"/>
          </w:tcPr>
          <w:p w14:paraId="5A691802" w14:textId="77777777" w:rsidR="00EB540E" w:rsidRDefault="00EB540E" w:rsidP="00BD770A">
            <w:pPr>
              <w:jc w:val="center"/>
              <w:rPr>
                <w:rFonts w:eastAsia="MS Mincho"/>
              </w:rPr>
            </w:pPr>
            <w:r>
              <w:rPr>
                <w:rFonts w:eastAsia="MS Mincho"/>
              </w:rPr>
              <w:t>integer</w:t>
            </w:r>
          </w:p>
        </w:tc>
        <w:tc>
          <w:tcPr>
            <w:tcW w:w="2181" w:type="dxa"/>
          </w:tcPr>
          <w:p w14:paraId="0CCAEC5B" w14:textId="77777777" w:rsidR="00EB540E" w:rsidRDefault="00EB540E" w:rsidP="00BD770A">
            <w:pPr>
              <w:jc w:val="center"/>
              <w:rPr>
                <w:rFonts w:eastAsia="MS Mincho"/>
              </w:rPr>
            </w:pPr>
            <w:r>
              <w:rPr>
                <w:rFonts w:eastAsia="MS Mincho"/>
              </w:rPr>
              <w:t>Between 1 and 999999999</w:t>
            </w:r>
          </w:p>
        </w:tc>
      </w:tr>
      <w:tr w:rsidR="00EB540E" w14:paraId="64B7B0D3" w14:textId="77777777" w:rsidTr="00BD770A">
        <w:trPr>
          <w:jc w:val="center"/>
        </w:trPr>
        <w:tc>
          <w:tcPr>
            <w:tcW w:w="2363" w:type="dxa"/>
            <w:tcBorders>
              <w:bottom w:val="single" w:sz="4" w:space="0" w:color="auto"/>
            </w:tcBorders>
          </w:tcPr>
          <w:p w14:paraId="4D39759A" w14:textId="7236DBF7" w:rsidR="00EB540E" w:rsidRPr="00536C9C" w:rsidRDefault="0042388B" w:rsidP="00BD770A">
            <w:pPr>
              <w:rPr>
                <w:rFonts w:eastAsia="MS Mincho"/>
                <w:b/>
              </w:rPr>
            </w:pPr>
            <w:proofErr w:type="spellStart"/>
            <w:r>
              <w:rPr>
                <w:rFonts w:eastAsia="MS Mincho"/>
                <w:b/>
              </w:rPr>
              <w:t>yearbuilt</w:t>
            </w:r>
            <w:proofErr w:type="spellEnd"/>
          </w:p>
        </w:tc>
        <w:tc>
          <w:tcPr>
            <w:tcW w:w="2420" w:type="dxa"/>
          </w:tcPr>
          <w:p w14:paraId="306181BE" w14:textId="57CE1B5A" w:rsidR="00EB540E" w:rsidRDefault="0042388B" w:rsidP="00BD770A">
            <w:pPr>
              <w:jc w:val="center"/>
              <w:rPr>
                <w:rFonts w:eastAsia="MS Mincho"/>
              </w:rPr>
            </w:pPr>
            <w:r>
              <w:rPr>
                <w:rFonts w:eastAsia="MS Mincho"/>
              </w:rPr>
              <w:t>Year of which a build was built</w:t>
            </w:r>
          </w:p>
        </w:tc>
        <w:tc>
          <w:tcPr>
            <w:tcW w:w="1892" w:type="dxa"/>
          </w:tcPr>
          <w:p w14:paraId="27BB25F9" w14:textId="3B0F6FBD" w:rsidR="00EB540E" w:rsidRDefault="0042388B" w:rsidP="00BD770A">
            <w:pPr>
              <w:jc w:val="center"/>
              <w:rPr>
                <w:rFonts w:eastAsia="MS Mincho"/>
              </w:rPr>
            </w:pPr>
            <w:r>
              <w:rPr>
                <w:rFonts w:eastAsia="MS Mincho"/>
              </w:rPr>
              <w:t>integer</w:t>
            </w:r>
          </w:p>
        </w:tc>
        <w:tc>
          <w:tcPr>
            <w:tcW w:w="2181" w:type="dxa"/>
          </w:tcPr>
          <w:p w14:paraId="51AC9407" w14:textId="586B42EF" w:rsidR="00EB540E" w:rsidRDefault="0042388B" w:rsidP="00BD770A">
            <w:pPr>
              <w:jc w:val="center"/>
              <w:rPr>
                <w:rFonts w:eastAsia="MS Mincho"/>
              </w:rPr>
            </w:pPr>
            <w:r>
              <w:rPr>
                <w:rFonts w:eastAsia="MS Mincho"/>
              </w:rPr>
              <w:t>1900</w:t>
            </w:r>
          </w:p>
        </w:tc>
      </w:tr>
      <w:tr w:rsidR="00EB540E" w14:paraId="6D491106" w14:textId="77777777" w:rsidTr="00BD770A">
        <w:trPr>
          <w:cantSplit/>
          <w:jc w:val="center"/>
        </w:trPr>
        <w:tc>
          <w:tcPr>
            <w:tcW w:w="2363" w:type="dxa"/>
            <w:shd w:val="clear" w:color="auto" w:fill="D9D9D9"/>
          </w:tcPr>
          <w:p w14:paraId="76077826" w14:textId="77777777" w:rsidR="00EB540E" w:rsidRPr="00536C9C" w:rsidRDefault="00EB540E" w:rsidP="00BD770A">
            <w:pPr>
              <w:rPr>
                <w:b/>
              </w:rPr>
            </w:pPr>
            <w:r w:rsidRPr="00536C9C">
              <w:rPr>
                <w:b/>
              </w:rPr>
              <w:t>Primary Key</w:t>
            </w:r>
          </w:p>
        </w:tc>
        <w:tc>
          <w:tcPr>
            <w:tcW w:w="6493" w:type="dxa"/>
            <w:gridSpan w:val="3"/>
          </w:tcPr>
          <w:p w14:paraId="1799406B" w14:textId="77777777" w:rsidR="00EB540E" w:rsidRDefault="00EB540E" w:rsidP="00BD770A">
            <w:pPr>
              <w:rPr>
                <w:rFonts w:eastAsia="MS Mincho"/>
              </w:rPr>
            </w:pPr>
            <w:r>
              <w:rPr>
                <w:rFonts w:eastAsia="MS Mincho"/>
              </w:rPr>
              <w:t>id</w:t>
            </w:r>
          </w:p>
        </w:tc>
      </w:tr>
      <w:tr w:rsidR="00EB540E" w14:paraId="3566E90B" w14:textId="77777777" w:rsidTr="00BD770A">
        <w:trPr>
          <w:cantSplit/>
          <w:jc w:val="center"/>
        </w:trPr>
        <w:tc>
          <w:tcPr>
            <w:tcW w:w="2363" w:type="dxa"/>
            <w:shd w:val="clear" w:color="auto" w:fill="D9D9D9"/>
          </w:tcPr>
          <w:p w14:paraId="271F1050" w14:textId="77777777" w:rsidR="00EB540E" w:rsidRPr="00536C9C" w:rsidRDefault="00EB540E" w:rsidP="00BD770A">
            <w:pPr>
              <w:rPr>
                <w:b/>
              </w:rPr>
            </w:pPr>
            <w:r w:rsidRPr="00536C9C">
              <w:rPr>
                <w:b/>
              </w:rPr>
              <w:t>Foreign Keys</w:t>
            </w:r>
          </w:p>
        </w:tc>
        <w:tc>
          <w:tcPr>
            <w:tcW w:w="6493" w:type="dxa"/>
            <w:gridSpan w:val="3"/>
          </w:tcPr>
          <w:p w14:paraId="6DC18DB9" w14:textId="77777777" w:rsidR="00EB540E" w:rsidRDefault="00EB540E" w:rsidP="00BD770A">
            <w:pPr>
              <w:rPr>
                <w:rFonts w:eastAsia="MS Mincho"/>
              </w:rPr>
            </w:pPr>
          </w:p>
        </w:tc>
      </w:tr>
    </w:tbl>
    <w:p w14:paraId="2A87348B" w14:textId="1FF77591" w:rsidR="009A4FC4" w:rsidRDefault="009A4FC4" w:rsidP="00EB540E"/>
    <w:p w14:paraId="7365F093" w14:textId="0026EA9A" w:rsidR="009A4FC4" w:rsidRDefault="009A4FC4" w:rsidP="00EB540E"/>
    <w:p w14:paraId="7002B38A" w14:textId="32AEABAC" w:rsidR="00A200E6" w:rsidRDefault="00A200E6" w:rsidP="00EB540E"/>
    <w:p w14:paraId="71FCB4FB" w14:textId="47E818E7" w:rsidR="00A200E6" w:rsidRDefault="00A200E6" w:rsidP="00EB540E"/>
    <w:p w14:paraId="2E10445D" w14:textId="411B7396" w:rsidR="00410F3D" w:rsidRDefault="00410F3D" w:rsidP="00EB540E"/>
    <w:p w14:paraId="552E0620" w14:textId="77777777" w:rsidR="00410F3D" w:rsidRDefault="00410F3D" w:rsidP="00EB540E"/>
    <w:p w14:paraId="5A7EF721" w14:textId="53DB943D" w:rsidR="00A200E6" w:rsidRDefault="00A200E6" w:rsidP="00EB540E"/>
    <w:p w14:paraId="29D2CD8A" w14:textId="1723F7C2" w:rsidR="00A200E6" w:rsidRDefault="00A200E6" w:rsidP="00EB540E"/>
    <w:p w14:paraId="59E49209" w14:textId="30C344D4" w:rsidR="00A200E6" w:rsidRDefault="00A200E6" w:rsidP="00EB540E"/>
    <w:p w14:paraId="4E343F86" w14:textId="4575CE99" w:rsidR="00A200E6" w:rsidRDefault="00A200E6" w:rsidP="00EB540E"/>
    <w:p w14:paraId="53839208" w14:textId="79861D90" w:rsidR="00A200E6" w:rsidRDefault="00A200E6" w:rsidP="00EB540E"/>
    <w:p w14:paraId="2929034B" w14:textId="25700FF7" w:rsidR="00A200E6" w:rsidRDefault="00A200E6" w:rsidP="00EB540E"/>
    <w:p w14:paraId="572147A7" w14:textId="32C6B21A" w:rsidR="00A200E6" w:rsidRDefault="00A200E6" w:rsidP="00EB540E"/>
    <w:p w14:paraId="0BAB6085" w14:textId="48A29653" w:rsidR="00A200E6" w:rsidRDefault="00A200E6" w:rsidP="00EB540E"/>
    <w:p w14:paraId="206DB6FC" w14:textId="2C11AA4E" w:rsidR="00A200E6" w:rsidRDefault="00A200E6" w:rsidP="00EB540E"/>
    <w:p w14:paraId="3CBF3420" w14:textId="0E3F7589" w:rsidR="00A200E6" w:rsidRDefault="00A200E6" w:rsidP="00EB540E"/>
    <w:p w14:paraId="338CCE4E" w14:textId="3BD34F64" w:rsidR="00A200E6" w:rsidRDefault="00A200E6" w:rsidP="00EB540E"/>
    <w:p w14:paraId="34998CFD" w14:textId="77777777" w:rsidR="00A200E6" w:rsidRDefault="00A200E6" w:rsidP="00EB540E"/>
    <w:p w14:paraId="73ADB816" w14:textId="6A7C1103" w:rsidR="00EB540E" w:rsidRDefault="00EB540E" w:rsidP="00EB54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EB540E" w14:paraId="48FB4C7E" w14:textId="77777777" w:rsidTr="00BD770A">
        <w:trPr>
          <w:jc w:val="center"/>
        </w:trPr>
        <w:tc>
          <w:tcPr>
            <w:tcW w:w="2363" w:type="dxa"/>
            <w:tcBorders>
              <w:bottom w:val="single" w:sz="4" w:space="0" w:color="auto"/>
              <w:right w:val="single" w:sz="4" w:space="0" w:color="auto"/>
            </w:tcBorders>
            <w:shd w:val="clear" w:color="auto" w:fill="B3B3B3"/>
          </w:tcPr>
          <w:p w14:paraId="4CECDDFE" w14:textId="533D788E" w:rsidR="00EB540E" w:rsidRPr="00536C9C" w:rsidRDefault="0042388B" w:rsidP="00BD770A">
            <w:pPr>
              <w:rPr>
                <w:b/>
                <w:i/>
              </w:rPr>
            </w:pPr>
            <w:proofErr w:type="spellStart"/>
            <w:r>
              <w:rPr>
                <w:b/>
                <w:i/>
              </w:rPr>
              <w:lastRenderedPageBreak/>
              <w:t>saledate</w:t>
            </w:r>
            <w:proofErr w:type="spellEnd"/>
          </w:p>
        </w:tc>
        <w:tc>
          <w:tcPr>
            <w:tcW w:w="2420" w:type="dxa"/>
            <w:tcBorders>
              <w:top w:val="nil"/>
              <w:left w:val="single" w:sz="4" w:space="0" w:color="auto"/>
              <w:bottom w:val="single" w:sz="4" w:space="0" w:color="auto"/>
              <w:right w:val="nil"/>
            </w:tcBorders>
          </w:tcPr>
          <w:p w14:paraId="360D368F" w14:textId="77777777" w:rsidR="00EB540E" w:rsidRDefault="00EB540E" w:rsidP="00BD770A">
            <w:pPr>
              <w:jc w:val="center"/>
              <w:rPr>
                <w:rFonts w:eastAsia="MS Mincho"/>
              </w:rPr>
            </w:pPr>
          </w:p>
        </w:tc>
        <w:tc>
          <w:tcPr>
            <w:tcW w:w="1892" w:type="dxa"/>
            <w:tcBorders>
              <w:top w:val="nil"/>
              <w:left w:val="nil"/>
              <w:bottom w:val="single" w:sz="4" w:space="0" w:color="auto"/>
              <w:right w:val="nil"/>
            </w:tcBorders>
          </w:tcPr>
          <w:p w14:paraId="33F2EB42" w14:textId="77777777" w:rsidR="00EB540E" w:rsidRDefault="00EB540E" w:rsidP="00BD770A">
            <w:pPr>
              <w:jc w:val="center"/>
              <w:rPr>
                <w:rFonts w:eastAsia="MS Mincho"/>
              </w:rPr>
            </w:pPr>
          </w:p>
        </w:tc>
        <w:tc>
          <w:tcPr>
            <w:tcW w:w="2181" w:type="dxa"/>
            <w:tcBorders>
              <w:top w:val="nil"/>
              <w:left w:val="nil"/>
              <w:bottom w:val="single" w:sz="4" w:space="0" w:color="auto"/>
              <w:right w:val="nil"/>
            </w:tcBorders>
          </w:tcPr>
          <w:p w14:paraId="09381E9E" w14:textId="77777777" w:rsidR="00EB540E" w:rsidRDefault="00EB540E" w:rsidP="00BD770A">
            <w:pPr>
              <w:jc w:val="center"/>
              <w:rPr>
                <w:rFonts w:eastAsia="MS Mincho"/>
              </w:rPr>
            </w:pPr>
          </w:p>
        </w:tc>
      </w:tr>
      <w:tr w:rsidR="00EB540E" w14:paraId="0C1C6440" w14:textId="77777777" w:rsidTr="00BD770A">
        <w:trPr>
          <w:cantSplit/>
          <w:jc w:val="center"/>
        </w:trPr>
        <w:tc>
          <w:tcPr>
            <w:tcW w:w="2363" w:type="dxa"/>
            <w:tcBorders>
              <w:bottom w:val="single" w:sz="4" w:space="0" w:color="auto"/>
            </w:tcBorders>
            <w:shd w:val="clear" w:color="auto" w:fill="E0E0E0"/>
          </w:tcPr>
          <w:p w14:paraId="6BB26758" w14:textId="77777777" w:rsidR="00EB540E" w:rsidRPr="00536C9C" w:rsidRDefault="00EB540E" w:rsidP="00BD770A">
            <w:pPr>
              <w:rPr>
                <w:rFonts w:eastAsia="MS Mincho"/>
                <w:b/>
                <w:bCs/>
              </w:rPr>
            </w:pPr>
            <w:r w:rsidRPr="00536C9C">
              <w:rPr>
                <w:rFonts w:eastAsia="MS Mincho"/>
                <w:b/>
                <w:bCs/>
              </w:rPr>
              <w:t>Description</w:t>
            </w:r>
          </w:p>
        </w:tc>
        <w:tc>
          <w:tcPr>
            <w:tcW w:w="6493" w:type="dxa"/>
            <w:gridSpan w:val="3"/>
            <w:tcBorders>
              <w:top w:val="single" w:sz="4" w:space="0" w:color="auto"/>
              <w:bottom w:val="single" w:sz="4" w:space="0" w:color="auto"/>
            </w:tcBorders>
          </w:tcPr>
          <w:p w14:paraId="3633988D" w14:textId="61F85225" w:rsidR="00EB540E" w:rsidRDefault="00EB540E" w:rsidP="00BD770A">
            <w:pPr>
              <w:rPr>
                <w:rFonts w:eastAsia="MS Mincho"/>
              </w:rPr>
            </w:pPr>
            <w:r>
              <w:rPr>
                <w:rFonts w:eastAsia="MS Mincho"/>
              </w:rPr>
              <w:t>This table describes the</w:t>
            </w:r>
            <w:r w:rsidR="0042388B">
              <w:rPr>
                <w:rFonts w:eastAsia="MS Mincho"/>
              </w:rPr>
              <w:t xml:space="preserve"> date of which the sales was done</w:t>
            </w:r>
          </w:p>
          <w:p w14:paraId="74701D2E" w14:textId="77777777" w:rsidR="00EB540E" w:rsidRDefault="00EB540E" w:rsidP="00BD770A">
            <w:pPr>
              <w:jc w:val="center"/>
              <w:rPr>
                <w:rFonts w:eastAsia="MS Mincho"/>
              </w:rPr>
            </w:pPr>
          </w:p>
        </w:tc>
      </w:tr>
      <w:tr w:rsidR="00EB540E" w14:paraId="252B8672" w14:textId="77777777" w:rsidTr="00BD770A">
        <w:trPr>
          <w:jc w:val="center"/>
        </w:trPr>
        <w:tc>
          <w:tcPr>
            <w:tcW w:w="2363" w:type="dxa"/>
            <w:shd w:val="clear" w:color="auto" w:fill="D9D9D9"/>
          </w:tcPr>
          <w:p w14:paraId="383EAC83" w14:textId="77777777" w:rsidR="00EB540E" w:rsidRPr="00536C9C" w:rsidRDefault="00EB540E" w:rsidP="00BD770A">
            <w:pPr>
              <w:rPr>
                <w:rFonts w:eastAsia="MS Mincho"/>
                <w:b/>
                <w:bCs/>
              </w:rPr>
            </w:pPr>
            <w:r w:rsidRPr="00536C9C">
              <w:rPr>
                <w:rFonts w:eastAsia="MS Mincho"/>
                <w:b/>
                <w:bCs/>
              </w:rPr>
              <w:t xml:space="preserve">Attribute </w:t>
            </w:r>
          </w:p>
        </w:tc>
        <w:tc>
          <w:tcPr>
            <w:tcW w:w="2420" w:type="dxa"/>
            <w:shd w:val="clear" w:color="auto" w:fill="D9D9D9"/>
          </w:tcPr>
          <w:p w14:paraId="576CFF72" w14:textId="77777777" w:rsidR="00EB540E" w:rsidRDefault="00EB540E" w:rsidP="00BD770A">
            <w:pPr>
              <w:jc w:val="center"/>
              <w:rPr>
                <w:rFonts w:eastAsia="MS Mincho"/>
                <w:b/>
                <w:bCs/>
              </w:rPr>
            </w:pPr>
            <w:r>
              <w:rPr>
                <w:rFonts w:eastAsia="MS Mincho"/>
                <w:b/>
                <w:bCs/>
              </w:rPr>
              <w:t>Description</w:t>
            </w:r>
          </w:p>
        </w:tc>
        <w:tc>
          <w:tcPr>
            <w:tcW w:w="1892" w:type="dxa"/>
            <w:shd w:val="clear" w:color="auto" w:fill="D9D9D9"/>
          </w:tcPr>
          <w:p w14:paraId="0B909ACC" w14:textId="77777777" w:rsidR="00EB540E" w:rsidRDefault="00EB540E" w:rsidP="00BD770A">
            <w:pPr>
              <w:jc w:val="center"/>
              <w:rPr>
                <w:rFonts w:eastAsia="MS Mincho"/>
                <w:b/>
                <w:bCs/>
              </w:rPr>
            </w:pPr>
            <w:r>
              <w:rPr>
                <w:rFonts w:eastAsia="MS Mincho"/>
                <w:b/>
                <w:bCs/>
              </w:rPr>
              <w:t>Type</w:t>
            </w:r>
          </w:p>
        </w:tc>
        <w:tc>
          <w:tcPr>
            <w:tcW w:w="2181" w:type="dxa"/>
            <w:shd w:val="clear" w:color="auto" w:fill="D9D9D9"/>
          </w:tcPr>
          <w:p w14:paraId="458F4A8B" w14:textId="77777777" w:rsidR="00EB540E" w:rsidRDefault="00EB540E" w:rsidP="00BD770A">
            <w:pPr>
              <w:pStyle w:val="Heading4"/>
            </w:pPr>
            <w:r>
              <w:t>Examples of values</w:t>
            </w:r>
          </w:p>
        </w:tc>
      </w:tr>
      <w:tr w:rsidR="00EB540E" w14:paraId="60693CF8" w14:textId="77777777" w:rsidTr="00BD770A">
        <w:trPr>
          <w:jc w:val="center"/>
        </w:trPr>
        <w:tc>
          <w:tcPr>
            <w:tcW w:w="2363" w:type="dxa"/>
          </w:tcPr>
          <w:p w14:paraId="11D195FD" w14:textId="77777777" w:rsidR="00EB540E" w:rsidRPr="00536C9C" w:rsidRDefault="00EB540E" w:rsidP="00BD770A">
            <w:pPr>
              <w:rPr>
                <w:rFonts w:eastAsia="MS Mincho"/>
                <w:b/>
              </w:rPr>
            </w:pPr>
            <w:r w:rsidRPr="00536C9C">
              <w:rPr>
                <w:rFonts w:eastAsia="MS Mincho"/>
                <w:b/>
              </w:rPr>
              <w:t>Id</w:t>
            </w:r>
          </w:p>
        </w:tc>
        <w:tc>
          <w:tcPr>
            <w:tcW w:w="2420" w:type="dxa"/>
          </w:tcPr>
          <w:p w14:paraId="3073C4D5" w14:textId="09CE6BED" w:rsidR="00EB540E" w:rsidRDefault="00EB540E" w:rsidP="00BD770A">
            <w:pPr>
              <w:jc w:val="center"/>
              <w:rPr>
                <w:rFonts w:eastAsia="MS Mincho"/>
              </w:rPr>
            </w:pPr>
            <w:r>
              <w:rPr>
                <w:rFonts w:eastAsia="MS Mincho"/>
              </w:rPr>
              <w:t xml:space="preserve">Id of a </w:t>
            </w:r>
            <w:r w:rsidR="00551E26">
              <w:rPr>
                <w:rFonts w:eastAsia="MS Mincho"/>
              </w:rPr>
              <w:t>date</w:t>
            </w:r>
          </w:p>
        </w:tc>
        <w:tc>
          <w:tcPr>
            <w:tcW w:w="1892" w:type="dxa"/>
          </w:tcPr>
          <w:p w14:paraId="6452E283" w14:textId="77777777" w:rsidR="00EB540E" w:rsidRDefault="00EB540E" w:rsidP="00BD770A">
            <w:pPr>
              <w:jc w:val="center"/>
              <w:rPr>
                <w:rFonts w:eastAsia="MS Mincho"/>
              </w:rPr>
            </w:pPr>
            <w:r>
              <w:rPr>
                <w:rFonts w:eastAsia="MS Mincho"/>
              </w:rPr>
              <w:t>integer</w:t>
            </w:r>
          </w:p>
        </w:tc>
        <w:tc>
          <w:tcPr>
            <w:tcW w:w="2181" w:type="dxa"/>
          </w:tcPr>
          <w:p w14:paraId="5AC8B233" w14:textId="77777777" w:rsidR="00EB540E" w:rsidRDefault="00EB540E" w:rsidP="00BD770A">
            <w:pPr>
              <w:jc w:val="center"/>
              <w:rPr>
                <w:rFonts w:eastAsia="MS Mincho"/>
              </w:rPr>
            </w:pPr>
            <w:r>
              <w:rPr>
                <w:rFonts w:eastAsia="MS Mincho"/>
              </w:rPr>
              <w:t>Between 1 and 999999999</w:t>
            </w:r>
          </w:p>
        </w:tc>
      </w:tr>
      <w:tr w:rsidR="00551E26" w14:paraId="6661477B" w14:textId="77777777" w:rsidTr="00BD770A">
        <w:trPr>
          <w:jc w:val="center"/>
        </w:trPr>
        <w:tc>
          <w:tcPr>
            <w:tcW w:w="2363" w:type="dxa"/>
          </w:tcPr>
          <w:p w14:paraId="7343DC63" w14:textId="50DAE3FB" w:rsidR="00551E26" w:rsidRPr="00536C9C" w:rsidRDefault="00551E26" w:rsidP="00BD770A">
            <w:pPr>
              <w:rPr>
                <w:rFonts w:eastAsia="MS Mincho"/>
                <w:b/>
              </w:rPr>
            </w:pPr>
            <w:r>
              <w:rPr>
                <w:rFonts w:eastAsia="MS Mincho"/>
                <w:b/>
              </w:rPr>
              <w:t>year</w:t>
            </w:r>
          </w:p>
        </w:tc>
        <w:tc>
          <w:tcPr>
            <w:tcW w:w="2420" w:type="dxa"/>
          </w:tcPr>
          <w:p w14:paraId="0D6AB608" w14:textId="05E9DC74" w:rsidR="00551E26" w:rsidRDefault="00551E26" w:rsidP="00BD770A">
            <w:pPr>
              <w:jc w:val="center"/>
              <w:rPr>
                <w:rFonts w:eastAsia="MS Mincho"/>
              </w:rPr>
            </w:pPr>
            <w:r>
              <w:rPr>
                <w:rFonts w:eastAsia="MS Mincho"/>
              </w:rPr>
              <w:t>The year of sales</w:t>
            </w:r>
          </w:p>
        </w:tc>
        <w:tc>
          <w:tcPr>
            <w:tcW w:w="1892" w:type="dxa"/>
          </w:tcPr>
          <w:p w14:paraId="51D61251" w14:textId="29D7CEC7" w:rsidR="00551E26" w:rsidRDefault="00551E26" w:rsidP="00BD770A">
            <w:pPr>
              <w:jc w:val="center"/>
              <w:rPr>
                <w:rFonts w:eastAsia="MS Mincho"/>
              </w:rPr>
            </w:pPr>
            <w:r>
              <w:rPr>
                <w:rFonts w:eastAsia="MS Mincho"/>
              </w:rPr>
              <w:t>Integer</w:t>
            </w:r>
          </w:p>
        </w:tc>
        <w:tc>
          <w:tcPr>
            <w:tcW w:w="2181" w:type="dxa"/>
          </w:tcPr>
          <w:p w14:paraId="1C899D39" w14:textId="01FD01C9" w:rsidR="00551E26" w:rsidRDefault="00551E26" w:rsidP="00BD770A">
            <w:pPr>
              <w:jc w:val="center"/>
              <w:rPr>
                <w:rFonts w:eastAsia="MS Mincho"/>
              </w:rPr>
            </w:pPr>
            <w:r>
              <w:rPr>
                <w:rFonts w:eastAsia="MS Mincho"/>
              </w:rPr>
              <w:t>2014</w:t>
            </w:r>
          </w:p>
        </w:tc>
      </w:tr>
      <w:tr w:rsidR="00551E26" w14:paraId="1B83EF6A" w14:textId="77777777" w:rsidTr="00BD770A">
        <w:trPr>
          <w:jc w:val="center"/>
        </w:trPr>
        <w:tc>
          <w:tcPr>
            <w:tcW w:w="2363" w:type="dxa"/>
          </w:tcPr>
          <w:p w14:paraId="0FA138F5" w14:textId="7450CBD3" w:rsidR="00551E26" w:rsidRPr="00536C9C" w:rsidRDefault="00551E26" w:rsidP="00BD770A">
            <w:pPr>
              <w:rPr>
                <w:rFonts w:eastAsia="MS Mincho"/>
                <w:b/>
              </w:rPr>
            </w:pPr>
            <w:r>
              <w:rPr>
                <w:rFonts w:eastAsia="MS Mincho"/>
                <w:b/>
              </w:rPr>
              <w:t>Month</w:t>
            </w:r>
          </w:p>
        </w:tc>
        <w:tc>
          <w:tcPr>
            <w:tcW w:w="2420" w:type="dxa"/>
          </w:tcPr>
          <w:p w14:paraId="3712C82D" w14:textId="66F4AE68" w:rsidR="00551E26" w:rsidRDefault="00551E26" w:rsidP="00BD770A">
            <w:pPr>
              <w:jc w:val="center"/>
              <w:rPr>
                <w:rFonts w:eastAsia="MS Mincho"/>
              </w:rPr>
            </w:pPr>
            <w:r>
              <w:rPr>
                <w:rFonts w:eastAsia="MS Mincho"/>
              </w:rPr>
              <w:t>The month of sales</w:t>
            </w:r>
          </w:p>
        </w:tc>
        <w:tc>
          <w:tcPr>
            <w:tcW w:w="1892" w:type="dxa"/>
          </w:tcPr>
          <w:p w14:paraId="66963086" w14:textId="1B5836B6" w:rsidR="00551E26" w:rsidRDefault="00551E26" w:rsidP="00BD770A">
            <w:pPr>
              <w:jc w:val="center"/>
              <w:rPr>
                <w:rFonts w:eastAsia="MS Mincho"/>
              </w:rPr>
            </w:pPr>
            <w:r>
              <w:rPr>
                <w:rFonts w:eastAsia="MS Mincho"/>
              </w:rPr>
              <w:t>Integer</w:t>
            </w:r>
          </w:p>
        </w:tc>
        <w:tc>
          <w:tcPr>
            <w:tcW w:w="2181" w:type="dxa"/>
          </w:tcPr>
          <w:p w14:paraId="2AD07E24" w14:textId="5DB89F06" w:rsidR="00551E26" w:rsidRDefault="00FA0E51" w:rsidP="00BD770A">
            <w:pPr>
              <w:jc w:val="center"/>
              <w:rPr>
                <w:rFonts w:eastAsia="MS Mincho"/>
              </w:rPr>
            </w:pPr>
            <w:r>
              <w:rPr>
                <w:rFonts w:eastAsia="MS Mincho"/>
              </w:rPr>
              <w:t>10</w:t>
            </w:r>
          </w:p>
        </w:tc>
      </w:tr>
      <w:tr w:rsidR="00551E26" w14:paraId="0671E6DB" w14:textId="77777777" w:rsidTr="00BD770A">
        <w:trPr>
          <w:jc w:val="center"/>
        </w:trPr>
        <w:tc>
          <w:tcPr>
            <w:tcW w:w="2363" w:type="dxa"/>
          </w:tcPr>
          <w:p w14:paraId="2246146B" w14:textId="0ACD0801" w:rsidR="00551E26" w:rsidRPr="00536C9C" w:rsidRDefault="00551E26" w:rsidP="00BD770A">
            <w:pPr>
              <w:rPr>
                <w:rFonts w:eastAsia="MS Mincho"/>
                <w:b/>
              </w:rPr>
            </w:pPr>
            <w:proofErr w:type="spellStart"/>
            <w:r>
              <w:rPr>
                <w:rFonts w:eastAsia="MS Mincho"/>
                <w:b/>
              </w:rPr>
              <w:t>Dayof</w:t>
            </w:r>
            <w:r w:rsidR="00FA0E51">
              <w:rPr>
                <w:rFonts w:eastAsia="MS Mincho"/>
                <w:b/>
              </w:rPr>
              <w:t>month</w:t>
            </w:r>
            <w:proofErr w:type="spellEnd"/>
          </w:p>
        </w:tc>
        <w:tc>
          <w:tcPr>
            <w:tcW w:w="2420" w:type="dxa"/>
          </w:tcPr>
          <w:p w14:paraId="758A06DD" w14:textId="0267485B" w:rsidR="00551E26" w:rsidRDefault="00551E26" w:rsidP="00BD770A">
            <w:pPr>
              <w:jc w:val="center"/>
              <w:rPr>
                <w:rFonts w:eastAsia="MS Mincho"/>
              </w:rPr>
            </w:pPr>
            <w:r>
              <w:rPr>
                <w:rFonts w:eastAsia="MS Mincho"/>
              </w:rPr>
              <w:t>The day of sales in week</w:t>
            </w:r>
          </w:p>
        </w:tc>
        <w:tc>
          <w:tcPr>
            <w:tcW w:w="1892" w:type="dxa"/>
          </w:tcPr>
          <w:p w14:paraId="4B363CC1" w14:textId="44AB2340" w:rsidR="00551E26" w:rsidRDefault="00551E26" w:rsidP="00BD770A">
            <w:pPr>
              <w:jc w:val="center"/>
              <w:rPr>
                <w:rFonts w:eastAsia="MS Mincho"/>
              </w:rPr>
            </w:pPr>
            <w:r>
              <w:rPr>
                <w:rFonts w:eastAsia="MS Mincho"/>
              </w:rPr>
              <w:t>Integer</w:t>
            </w:r>
          </w:p>
        </w:tc>
        <w:tc>
          <w:tcPr>
            <w:tcW w:w="2181" w:type="dxa"/>
          </w:tcPr>
          <w:p w14:paraId="7AC58450" w14:textId="7730E15C" w:rsidR="00551E26" w:rsidRDefault="00FA0E51" w:rsidP="00BD770A">
            <w:pPr>
              <w:jc w:val="center"/>
              <w:rPr>
                <w:rFonts w:eastAsia="MS Mincho"/>
              </w:rPr>
            </w:pPr>
            <w:r>
              <w:rPr>
                <w:rFonts w:eastAsia="MS Mincho"/>
              </w:rPr>
              <w:t>22</w:t>
            </w:r>
          </w:p>
        </w:tc>
      </w:tr>
      <w:tr w:rsidR="00551E26" w14:paraId="2E424099" w14:textId="77777777" w:rsidTr="00BD770A">
        <w:trPr>
          <w:jc w:val="center"/>
        </w:trPr>
        <w:tc>
          <w:tcPr>
            <w:tcW w:w="2363" w:type="dxa"/>
          </w:tcPr>
          <w:p w14:paraId="72BACCD5" w14:textId="0AC08717" w:rsidR="00551E26" w:rsidRPr="00536C9C" w:rsidRDefault="00551E26" w:rsidP="00BD770A">
            <w:pPr>
              <w:rPr>
                <w:rFonts w:eastAsia="MS Mincho"/>
                <w:b/>
              </w:rPr>
            </w:pPr>
            <w:proofErr w:type="spellStart"/>
            <w:r>
              <w:rPr>
                <w:rFonts w:eastAsia="MS Mincho"/>
                <w:b/>
              </w:rPr>
              <w:t>dayofyear</w:t>
            </w:r>
            <w:proofErr w:type="spellEnd"/>
          </w:p>
        </w:tc>
        <w:tc>
          <w:tcPr>
            <w:tcW w:w="2420" w:type="dxa"/>
          </w:tcPr>
          <w:p w14:paraId="0350EC50" w14:textId="464A65C5" w:rsidR="00551E26" w:rsidRDefault="00551E26" w:rsidP="00BD770A">
            <w:pPr>
              <w:jc w:val="center"/>
              <w:rPr>
                <w:rFonts w:eastAsia="MS Mincho"/>
              </w:rPr>
            </w:pPr>
            <w:r>
              <w:rPr>
                <w:rFonts w:eastAsia="MS Mincho"/>
              </w:rPr>
              <w:t>The day of sales in year</w:t>
            </w:r>
          </w:p>
        </w:tc>
        <w:tc>
          <w:tcPr>
            <w:tcW w:w="1892" w:type="dxa"/>
          </w:tcPr>
          <w:p w14:paraId="52865FF3" w14:textId="7EE91F10" w:rsidR="00551E26" w:rsidRDefault="00551E26" w:rsidP="00BD770A">
            <w:pPr>
              <w:jc w:val="center"/>
              <w:rPr>
                <w:rFonts w:eastAsia="MS Mincho"/>
              </w:rPr>
            </w:pPr>
            <w:r>
              <w:rPr>
                <w:rFonts w:eastAsia="MS Mincho"/>
              </w:rPr>
              <w:t>integer</w:t>
            </w:r>
          </w:p>
        </w:tc>
        <w:tc>
          <w:tcPr>
            <w:tcW w:w="2181" w:type="dxa"/>
          </w:tcPr>
          <w:p w14:paraId="081BD18A" w14:textId="408F7279" w:rsidR="00551E26" w:rsidRDefault="00FA0E51" w:rsidP="00BD770A">
            <w:pPr>
              <w:jc w:val="center"/>
              <w:rPr>
                <w:rFonts w:eastAsia="MS Mincho"/>
              </w:rPr>
            </w:pPr>
            <w:r>
              <w:rPr>
                <w:rFonts w:eastAsia="MS Mincho"/>
              </w:rPr>
              <w:t>234</w:t>
            </w:r>
          </w:p>
        </w:tc>
      </w:tr>
      <w:tr w:rsidR="00EB540E" w14:paraId="6C193B4C" w14:textId="77777777" w:rsidTr="00BD770A">
        <w:trPr>
          <w:jc w:val="center"/>
        </w:trPr>
        <w:tc>
          <w:tcPr>
            <w:tcW w:w="2363" w:type="dxa"/>
            <w:tcBorders>
              <w:bottom w:val="single" w:sz="4" w:space="0" w:color="auto"/>
            </w:tcBorders>
          </w:tcPr>
          <w:p w14:paraId="4054EC42" w14:textId="4621B506" w:rsidR="00EB540E" w:rsidRPr="00536C9C" w:rsidRDefault="00551E26" w:rsidP="00BD770A">
            <w:pPr>
              <w:rPr>
                <w:rFonts w:eastAsia="MS Mincho"/>
                <w:b/>
              </w:rPr>
            </w:pPr>
            <w:proofErr w:type="spellStart"/>
            <w:r>
              <w:rPr>
                <w:rFonts w:eastAsia="MS Mincho"/>
                <w:b/>
              </w:rPr>
              <w:t>rawdate</w:t>
            </w:r>
            <w:proofErr w:type="spellEnd"/>
          </w:p>
        </w:tc>
        <w:tc>
          <w:tcPr>
            <w:tcW w:w="2420" w:type="dxa"/>
          </w:tcPr>
          <w:p w14:paraId="14F8649D" w14:textId="742C74BC" w:rsidR="00EB540E" w:rsidRDefault="00551E26" w:rsidP="00BD770A">
            <w:pPr>
              <w:jc w:val="center"/>
              <w:rPr>
                <w:rFonts w:eastAsia="MS Mincho"/>
              </w:rPr>
            </w:pPr>
            <w:r>
              <w:rPr>
                <w:rFonts w:eastAsia="MS Mincho"/>
              </w:rPr>
              <w:t>The raw data of date</w:t>
            </w:r>
          </w:p>
        </w:tc>
        <w:tc>
          <w:tcPr>
            <w:tcW w:w="1892" w:type="dxa"/>
          </w:tcPr>
          <w:p w14:paraId="18389D33" w14:textId="5B32700A" w:rsidR="00EB540E" w:rsidRDefault="00551E26" w:rsidP="00BD770A">
            <w:pPr>
              <w:jc w:val="center"/>
              <w:rPr>
                <w:rFonts w:eastAsia="MS Mincho"/>
              </w:rPr>
            </w:pPr>
            <w:r>
              <w:rPr>
                <w:rFonts w:eastAsia="MS Mincho"/>
              </w:rPr>
              <w:t>date</w:t>
            </w:r>
          </w:p>
        </w:tc>
        <w:tc>
          <w:tcPr>
            <w:tcW w:w="2181" w:type="dxa"/>
          </w:tcPr>
          <w:p w14:paraId="4EF36FEA" w14:textId="39AC99C0" w:rsidR="00EB540E" w:rsidRDefault="00A836F2" w:rsidP="00BD770A">
            <w:pPr>
              <w:jc w:val="center"/>
              <w:rPr>
                <w:rFonts w:eastAsia="MS Mincho"/>
              </w:rPr>
            </w:pPr>
            <w:r>
              <w:rPr>
                <w:rFonts w:eastAsia="MS Mincho"/>
              </w:rPr>
              <w:t>2012/05/02</w:t>
            </w:r>
          </w:p>
        </w:tc>
      </w:tr>
      <w:tr w:rsidR="00EB540E" w14:paraId="60B551F1" w14:textId="77777777" w:rsidTr="00BD770A">
        <w:trPr>
          <w:cantSplit/>
          <w:jc w:val="center"/>
        </w:trPr>
        <w:tc>
          <w:tcPr>
            <w:tcW w:w="2363" w:type="dxa"/>
            <w:shd w:val="clear" w:color="auto" w:fill="D9D9D9"/>
          </w:tcPr>
          <w:p w14:paraId="1F04C3E7" w14:textId="77777777" w:rsidR="00EB540E" w:rsidRPr="00536C9C" w:rsidRDefault="00EB540E" w:rsidP="00BD770A">
            <w:pPr>
              <w:rPr>
                <w:b/>
              </w:rPr>
            </w:pPr>
            <w:r w:rsidRPr="00536C9C">
              <w:rPr>
                <w:b/>
              </w:rPr>
              <w:t>Primary Key</w:t>
            </w:r>
          </w:p>
        </w:tc>
        <w:tc>
          <w:tcPr>
            <w:tcW w:w="6493" w:type="dxa"/>
            <w:gridSpan w:val="3"/>
          </w:tcPr>
          <w:p w14:paraId="14DC40F9" w14:textId="77777777" w:rsidR="00EB540E" w:rsidRDefault="00EB540E" w:rsidP="00BD770A">
            <w:pPr>
              <w:rPr>
                <w:rFonts w:eastAsia="MS Mincho"/>
              </w:rPr>
            </w:pPr>
            <w:r>
              <w:rPr>
                <w:rFonts w:eastAsia="MS Mincho"/>
              </w:rPr>
              <w:t>id</w:t>
            </w:r>
          </w:p>
        </w:tc>
      </w:tr>
      <w:tr w:rsidR="00EB540E" w14:paraId="7185DD2F" w14:textId="77777777" w:rsidTr="00BD770A">
        <w:trPr>
          <w:cantSplit/>
          <w:jc w:val="center"/>
        </w:trPr>
        <w:tc>
          <w:tcPr>
            <w:tcW w:w="2363" w:type="dxa"/>
            <w:shd w:val="clear" w:color="auto" w:fill="D9D9D9"/>
          </w:tcPr>
          <w:p w14:paraId="27158150" w14:textId="77777777" w:rsidR="00EB540E" w:rsidRPr="00536C9C" w:rsidRDefault="00EB540E" w:rsidP="00BD770A">
            <w:pPr>
              <w:rPr>
                <w:b/>
              </w:rPr>
            </w:pPr>
            <w:r w:rsidRPr="00536C9C">
              <w:rPr>
                <w:b/>
              </w:rPr>
              <w:t>Foreign Keys</w:t>
            </w:r>
          </w:p>
        </w:tc>
        <w:tc>
          <w:tcPr>
            <w:tcW w:w="6493" w:type="dxa"/>
            <w:gridSpan w:val="3"/>
          </w:tcPr>
          <w:p w14:paraId="7F0EB014" w14:textId="77777777" w:rsidR="00EB540E" w:rsidRDefault="00EB540E" w:rsidP="00BD770A">
            <w:pPr>
              <w:rPr>
                <w:rFonts w:eastAsia="MS Mincho"/>
              </w:rPr>
            </w:pPr>
          </w:p>
        </w:tc>
      </w:tr>
    </w:tbl>
    <w:p w14:paraId="5CDB2DEF" w14:textId="40AD5E70" w:rsidR="006C5836" w:rsidRDefault="006C5836" w:rsidP="00EB540E"/>
    <w:p w14:paraId="560CCF45" w14:textId="77777777" w:rsidR="00A200E6" w:rsidRDefault="00A200E6" w:rsidP="00EB54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3"/>
        <w:gridCol w:w="2665"/>
        <w:gridCol w:w="1751"/>
        <w:gridCol w:w="2326"/>
      </w:tblGrid>
      <w:tr w:rsidR="00FA0E51" w14:paraId="4FC233AA" w14:textId="77777777" w:rsidTr="00724D39">
        <w:trPr>
          <w:jc w:val="center"/>
        </w:trPr>
        <w:tc>
          <w:tcPr>
            <w:tcW w:w="2613" w:type="dxa"/>
            <w:tcBorders>
              <w:bottom w:val="single" w:sz="4" w:space="0" w:color="auto"/>
              <w:right w:val="single" w:sz="4" w:space="0" w:color="auto"/>
            </w:tcBorders>
            <w:shd w:val="clear" w:color="auto" w:fill="B3B3B3"/>
          </w:tcPr>
          <w:p w14:paraId="748E7410" w14:textId="72449C5F" w:rsidR="00FA0E51" w:rsidRPr="00536C9C" w:rsidRDefault="00FA0E51" w:rsidP="00BD770A">
            <w:pPr>
              <w:rPr>
                <w:b/>
                <w:i/>
              </w:rPr>
            </w:pPr>
            <w:proofErr w:type="spellStart"/>
            <w:r>
              <w:rPr>
                <w:b/>
                <w:i/>
              </w:rPr>
              <w:t>annualsalesfact</w:t>
            </w:r>
            <w:proofErr w:type="spellEnd"/>
          </w:p>
        </w:tc>
        <w:tc>
          <w:tcPr>
            <w:tcW w:w="2665" w:type="dxa"/>
            <w:tcBorders>
              <w:top w:val="nil"/>
              <w:left w:val="single" w:sz="4" w:space="0" w:color="auto"/>
              <w:bottom w:val="single" w:sz="4" w:space="0" w:color="auto"/>
              <w:right w:val="nil"/>
            </w:tcBorders>
          </w:tcPr>
          <w:p w14:paraId="18078885" w14:textId="77777777" w:rsidR="00FA0E51" w:rsidRDefault="00FA0E51" w:rsidP="00BD770A">
            <w:pPr>
              <w:jc w:val="center"/>
              <w:rPr>
                <w:rFonts w:eastAsia="MS Mincho"/>
              </w:rPr>
            </w:pPr>
          </w:p>
        </w:tc>
        <w:tc>
          <w:tcPr>
            <w:tcW w:w="1751" w:type="dxa"/>
            <w:tcBorders>
              <w:top w:val="nil"/>
              <w:left w:val="nil"/>
              <w:bottom w:val="single" w:sz="4" w:space="0" w:color="auto"/>
              <w:right w:val="nil"/>
            </w:tcBorders>
          </w:tcPr>
          <w:p w14:paraId="740D0FC9" w14:textId="77777777" w:rsidR="00FA0E51" w:rsidRDefault="00FA0E51" w:rsidP="00BD770A">
            <w:pPr>
              <w:jc w:val="center"/>
              <w:rPr>
                <w:rFonts w:eastAsia="MS Mincho"/>
              </w:rPr>
            </w:pPr>
          </w:p>
        </w:tc>
        <w:tc>
          <w:tcPr>
            <w:tcW w:w="2326" w:type="dxa"/>
            <w:tcBorders>
              <w:top w:val="nil"/>
              <w:left w:val="nil"/>
              <w:bottom w:val="single" w:sz="4" w:space="0" w:color="auto"/>
              <w:right w:val="nil"/>
            </w:tcBorders>
          </w:tcPr>
          <w:p w14:paraId="34237813" w14:textId="77777777" w:rsidR="00FA0E51" w:rsidRDefault="00FA0E51" w:rsidP="00BD770A">
            <w:pPr>
              <w:jc w:val="center"/>
              <w:rPr>
                <w:rFonts w:eastAsia="MS Mincho"/>
              </w:rPr>
            </w:pPr>
          </w:p>
        </w:tc>
      </w:tr>
      <w:tr w:rsidR="00FA0E51" w14:paraId="7742A829" w14:textId="77777777" w:rsidTr="00724D39">
        <w:trPr>
          <w:cantSplit/>
          <w:jc w:val="center"/>
        </w:trPr>
        <w:tc>
          <w:tcPr>
            <w:tcW w:w="2613" w:type="dxa"/>
            <w:tcBorders>
              <w:bottom w:val="single" w:sz="4" w:space="0" w:color="auto"/>
            </w:tcBorders>
            <w:shd w:val="clear" w:color="auto" w:fill="E0E0E0"/>
          </w:tcPr>
          <w:p w14:paraId="6844D487" w14:textId="77777777" w:rsidR="00FA0E51" w:rsidRPr="00536C9C" w:rsidRDefault="00FA0E51" w:rsidP="00BD770A">
            <w:pPr>
              <w:rPr>
                <w:rFonts w:eastAsia="MS Mincho"/>
                <w:b/>
                <w:bCs/>
              </w:rPr>
            </w:pPr>
            <w:r w:rsidRPr="00536C9C">
              <w:rPr>
                <w:rFonts w:eastAsia="MS Mincho"/>
                <w:b/>
                <w:bCs/>
              </w:rPr>
              <w:t>Description</w:t>
            </w:r>
          </w:p>
        </w:tc>
        <w:tc>
          <w:tcPr>
            <w:tcW w:w="6742" w:type="dxa"/>
            <w:gridSpan w:val="3"/>
            <w:tcBorders>
              <w:top w:val="single" w:sz="4" w:space="0" w:color="auto"/>
              <w:bottom w:val="single" w:sz="4" w:space="0" w:color="auto"/>
            </w:tcBorders>
          </w:tcPr>
          <w:p w14:paraId="339A1BBB" w14:textId="5B224C89" w:rsidR="00FA0E51" w:rsidRDefault="00FA0E51" w:rsidP="00BD770A">
            <w:pPr>
              <w:rPr>
                <w:rFonts w:eastAsia="MS Mincho"/>
              </w:rPr>
            </w:pPr>
            <w:r>
              <w:rPr>
                <w:rFonts w:eastAsia="MS Mincho"/>
              </w:rPr>
              <w:t xml:space="preserve">This table describes the facts of the annual property sales </w:t>
            </w:r>
          </w:p>
          <w:p w14:paraId="3A26A2DC" w14:textId="77777777" w:rsidR="00FA0E51" w:rsidRDefault="00FA0E51" w:rsidP="00BD770A">
            <w:pPr>
              <w:jc w:val="center"/>
              <w:rPr>
                <w:rFonts w:eastAsia="MS Mincho"/>
              </w:rPr>
            </w:pPr>
          </w:p>
        </w:tc>
      </w:tr>
      <w:tr w:rsidR="00FA0E51" w14:paraId="7134012B" w14:textId="77777777" w:rsidTr="00724D39">
        <w:trPr>
          <w:jc w:val="center"/>
        </w:trPr>
        <w:tc>
          <w:tcPr>
            <w:tcW w:w="2613" w:type="dxa"/>
            <w:shd w:val="clear" w:color="auto" w:fill="D9D9D9"/>
          </w:tcPr>
          <w:p w14:paraId="533A2FB8" w14:textId="77777777" w:rsidR="00FA0E51" w:rsidRPr="00536C9C" w:rsidRDefault="00FA0E51" w:rsidP="00BD770A">
            <w:pPr>
              <w:rPr>
                <w:rFonts w:eastAsia="MS Mincho"/>
                <w:b/>
                <w:bCs/>
              </w:rPr>
            </w:pPr>
            <w:r w:rsidRPr="00536C9C">
              <w:rPr>
                <w:rFonts w:eastAsia="MS Mincho"/>
                <w:b/>
                <w:bCs/>
              </w:rPr>
              <w:t xml:space="preserve">Attribute </w:t>
            </w:r>
          </w:p>
        </w:tc>
        <w:tc>
          <w:tcPr>
            <w:tcW w:w="2665" w:type="dxa"/>
            <w:shd w:val="clear" w:color="auto" w:fill="D9D9D9"/>
          </w:tcPr>
          <w:p w14:paraId="7A458560" w14:textId="77777777" w:rsidR="00FA0E51" w:rsidRDefault="00FA0E51" w:rsidP="00BD770A">
            <w:pPr>
              <w:jc w:val="center"/>
              <w:rPr>
                <w:rFonts w:eastAsia="MS Mincho"/>
                <w:b/>
                <w:bCs/>
              </w:rPr>
            </w:pPr>
            <w:r>
              <w:rPr>
                <w:rFonts w:eastAsia="MS Mincho"/>
                <w:b/>
                <w:bCs/>
              </w:rPr>
              <w:t>Description</w:t>
            </w:r>
          </w:p>
        </w:tc>
        <w:tc>
          <w:tcPr>
            <w:tcW w:w="1751" w:type="dxa"/>
            <w:shd w:val="clear" w:color="auto" w:fill="D9D9D9"/>
          </w:tcPr>
          <w:p w14:paraId="581AA46B" w14:textId="77777777" w:rsidR="00FA0E51" w:rsidRDefault="00FA0E51" w:rsidP="00BD770A">
            <w:pPr>
              <w:jc w:val="center"/>
              <w:rPr>
                <w:rFonts w:eastAsia="MS Mincho"/>
                <w:b/>
                <w:bCs/>
              </w:rPr>
            </w:pPr>
            <w:r>
              <w:rPr>
                <w:rFonts w:eastAsia="MS Mincho"/>
                <w:b/>
                <w:bCs/>
              </w:rPr>
              <w:t>Type</w:t>
            </w:r>
          </w:p>
        </w:tc>
        <w:tc>
          <w:tcPr>
            <w:tcW w:w="2326" w:type="dxa"/>
            <w:shd w:val="clear" w:color="auto" w:fill="D9D9D9"/>
          </w:tcPr>
          <w:p w14:paraId="1122701F" w14:textId="77777777" w:rsidR="00FA0E51" w:rsidRDefault="00FA0E51" w:rsidP="00BD770A">
            <w:pPr>
              <w:pStyle w:val="Heading4"/>
            </w:pPr>
            <w:r>
              <w:t>Examples of values</w:t>
            </w:r>
          </w:p>
        </w:tc>
      </w:tr>
      <w:tr w:rsidR="00AE4B5B" w14:paraId="5D2B4D0C" w14:textId="77777777" w:rsidTr="00724D39">
        <w:trPr>
          <w:jc w:val="center"/>
        </w:trPr>
        <w:tc>
          <w:tcPr>
            <w:tcW w:w="2613" w:type="dxa"/>
          </w:tcPr>
          <w:p w14:paraId="3AB8EDCE" w14:textId="08909DAB" w:rsidR="00AE4B5B" w:rsidRPr="00536C9C" w:rsidRDefault="00AE4B5B" w:rsidP="00AE4B5B">
            <w:pPr>
              <w:rPr>
                <w:rFonts w:eastAsia="MS Mincho"/>
                <w:b/>
              </w:rPr>
            </w:pPr>
            <w:proofErr w:type="spellStart"/>
            <w:r w:rsidRPr="005A6A05">
              <w:rPr>
                <w:rFonts w:eastAsia="MS Mincho"/>
                <w:b/>
              </w:rPr>
              <w:t>buildingcategoryid</w:t>
            </w:r>
            <w:proofErr w:type="spellEnd"/>
          </w:p>
        </w:tc>
        <w:tc>
          <w:tcPr>
            <w:tcW w:w="2665" w:type="dxa"/>
          </w:tcPr>
          <w:p w14:paraId="6387CC21" w14:textId="4A69C9AC" w:rsidR="00AE4B5B" w:rsidRDefault="00AE4B5B" w:rsidP="00AE4B5B">
            <w:pPr>
              <w:jc w:val="center"/>
              <w:rPr>
                <w:rFonts w:eastAsia="MS Mincho"/>
              </w:rPr>
            </w:pPr>
            <w:r>
              <w:rPr>
                <w:rFonts w:eastAsia="MS Mincho"/>
              </w:rPr>
              <w:t>Id of a category</w:t>
            </w:r>
          </w:p>
        </w:tc>
        <w:tc>
          <w:tcPr>
            <w:tcW w:w="1751" w:type="dxa"/>
          </w:tcPr>
          <w:p w14:paraId="6BAEF516" w14:textId="77777777" w:rsidR="00AE4B5B" w:rsidRDefault="00AE4B5B" w:rsidP="00AE4B5B">
            <w:pPr>
              <w:jc w:val="center"/>
              <w:rPr>
                <w:rFonts w:eastAsia="MS Mincho"/>
              </w:rPr>
            </w:pPr>
            <w:r>
              <w:rPr>
                <w:rFonts w:eastAsia="MS Mincho"/>
              </w:rPr>
              <w:t>Integer</w:t>
            </w:r>
          </w:p>
        </w:tc>
        <w:tc>
          <w:tcPr>
            <w:tcW w:w="2326" w:type="dxa"/>
          </w:tcPr>
          <w:p w14:paraId="31FD4ACC" w14:textId="0137C61F" w:rsidR="00AE4B5B" w:rsidRDefault="00AE4B5B" w:rsidP="00AE4B5B">
            <w:pPr>
              <w:jc w:val="center"/>
              <w:rPr>
                <w:rFonts w:eastAsia="MS Mincho"/>
              </w:rPr>
            </w:pPr>
            <w:r>
              <w:rPr>
                <w:rFonts w:eastAsia="MS Mincho"/>
              </w:rPr>
              <w:t>Between 1 and 999999999</w:t>
            </w:r>
          </w:p>
        </w:tc>
      </w:tr>
      <w:tr w:rsidR="00AE4B5B" w14:paraId="3779F57D" w14:textId="77777777" w:rsidTr="00724D39">
        <w:trPr>
          <w:jc w:val="center"/>
        </w:trPr>
        <w:tc>
          <w:tcPr>
            <w:tcW w:w="2613" w:type="dxa"/>
            <w:tcBorders>
              <w:bottom w:val="single" w:sz="4" w:space="0" w:color="auto"/>
            </w:tcBorders>
          </w:tcPr>
          <w:p w14:paraId="18DF6C3A" w14:textId="501A9E13" w:rsidR="00AE4B5B" w:rsidRDefault="00AE4B5B" w:rsidP="00AE4B5B">
            <w:pPr>
              <w:rPr>
                <w:rFonts w:eastAsia="MS Mincho"/>
                <w:b/>
              </w:rPr>
            </w:pPr>
            <w:proofErr w:type="spellStart"/>
            <w:r w:rsidRPr="005A6A05">
              <w:rPr>
                <w:rFonts w:eastAsia="MS Mincho"/>
                <w:b/>
              </w:rPr>
              <w:t>buildingaddressid</w:t>
            </w:r>
            <w:proofErr w:type="spellEnd"/>
          </w:p>
        </w:tc>
        <w:tc>
          <w:tcPr>
            <w:tcW w:w="2665" w:type="dxa"/>
          </w:tcPr>
          <w:p w14:paraId="4E47B4ED" w14:textId="316ACB5E" w:rsidR="00AE4B5B" w:rsidRDefault="00AE4B5B" w:rsidP="00AE4B5B">
            <w:pPr>
              <w:jc w:val="center"/>
              <w:rPr>
                <w:rFonts w:eastAsia="MS Mincho"/>
              </w:rPr>
            </w:pPr>
            <w:r>
              <w:rPr>
                <w:rFonts w:eastAsia="MS Mincho"/>
              </w:rPr>
              <w:t>Id of an address</w:t>
            </w:r>
          </w:p>
        </w:tc>
        <w:tc>
          <w:tcPr>
            <w:tcW w:w="1751" w:type="dxa"/>
          </w:tcPr>
          <w:p w14:paraId="2FF4C95B" w14:textId="0F498D38" w:rsidR="00AE4B5B" w:rsidRDefault="00AE4B5B" w:rsidP="00AE4B5B">
            <w:pPr>
              <w:jc w:val="center"/>
              <w:rPr>
                <w:rFonts w:eastAsia="MS Mincho"/>
              </w:rPr>
            </w:pPr>
            <w:r>
              <w:rPr>
                <w:rFonts w:eastAsia="MS Mincho"/>
              </w:rPr>
              <w:t>integer</w:t>
            </w:r>
          </w:p>
        </w:tc>
        <w:tc>
          <w:tcPr>
            <w:tcW w:w="2326" w:type="dxa"/>
          </w:tcPr>
          <w:p w14:paraId="5CDD790E" w14:textId="300DE525" w:rsidR="00AE4B5B" w:rsidRDefault="00AE4B5B" w:rsidP="00AE4B5B">
            <w:pPr>
              <w:jc w:val="center"/>
              <w:rPr>
                <w:rFonts w:eastAsia="MS Mincho"/>
              </w:rPr>
            </w:pPr>
            <w:r>
              <w:rPr>
                <w:rFonts w:eastAsia="MS Mincho"/>
              </w:rPr>
              <w:t>Between 1 and 999999999</w:t>
            </w:r>
          </w:p>
        </w:tc>
      </w:tr>
      <w:tr w:rsidR="00AE4B5B" w14:paraId="42433267" w14:textId="77777777" w:rsidTr="00724D39">
        <w:trPr>
          <w:jc w:val="center"/>
        </w:trPr>
        <w:tc>
          <w:tcPr>
            <w:tcW w:w="2613" w:type="dxa"/>
            <w:tcBorders>
              <w:bottom w:val="single" w:sz="4" w:space="0" w:color="auto"/>
            </w:tcBorders>
          </w:tcPr>
          <w:p w14:paraId="145B21B6" w14:textId="5BBEC458" w:rsidR="00AE4B5B" w:rsidRDefault="007E5D1F" w:rsidP="00AE4B5B">
            <w:pPr>
              <w:rPr>
                <w:rFonts w:eastAsia="MS Mincho"/>
                <w:b/>
              </w:rPr>
            </w:pPr>
            <w:proofErr w:type="spellStart"/>
            <w:r>
              <w:rPr>
                <w:rFonts w:eastAsia="MS Mincho"/>
                <w:b/>
              </w:rPr>
              <w:t>addressextensionid</w:t>
            </w:r>
            <w:proofErr w:type="spellEnd"/>
          </w:p>
        </w:tc>
        <w:tc>
          <w:tcPr>
            <w:tcW w:w="2665" w:type="dxa"/>
          </w:tcPr>
          <w:p w14:paraId="072911B9" w14:textId="78C868CC" w:rsidR="00AE4B5B" w:rsidRDefault="00AE4B5B" w:rsidP="00AE4B5B">
            <w:pPr>
              <w:jc w:val="center"/>
              <w:rPr>
                <w:rFonts w:eastAsia="MS Mincho"/>
              </w:rPr>
            </w:pPr>
            <w:r>
              <w:rPr>
                <w:rFonts w:eastAsia="MS Mincho"/>
              </w:rPr>
              <w:t>Id of a</w:t>
            </w:r>
            <w:r w:rsidR="007E5D1F">
              <w:rPr>
                <w:rFonts w:eastAsia="MS Mincho"/>
              </w:rPr>
              <w:t xml:space="preserve">n </w:t>
            </w:r>
            <w:proofErr w:type="spellStart"/>
            <w:r w:rsidR="007E5D1F">
              <w:rPr>
                <w:rFonts w:eastAsia="MS Mincho"/>
              </w:rPr>
              <w:t>addressextensionid</w:t>
            </w:r>
            <w:proofErr w:type="spellEnd"/>
          </w:p>
        </w:tc>
        <w:tc>
          <w:tcPr>
            <w:tcW w:w="1751" w:type="dxa"/>
          </w:tcPr>
          <w:p w14:paraId="4D999F14" w14:textId="2A9A1C0A" w:rsidR="00AE4B5B" w:rsidRDefault="00AE4B5B" w:rsidP="00AE4B5B">
            <w:pPr>
              <w:jc w:val="center"/>
              <w:rPr>
                <w:rFonts w:eastAsia="MS Mincho"/>
              </w:rPr>
            </w:pPr>
            <w:r>
              <w:rPr>
                <w:rFonts w:eastAsia="MS Mincho"/>
              </w:rPr>
              <w:t>integer</w:t>
            </w:r>
          </w:p>
        </w:tc>
        <w:tc>
          <w:tcPr>
            <w:tcW w:w="2326" w:type="dxa"/>
          </w:tcPr>
          <w:p w14:paraId="197896F0" w14:textId="3F7F1418" w:rsidR="00AE4B5B" w:rsidRDefault="00AE4B5B" w:rsidP="00AE4B5B">
            <w:pPr>
              <w:jc w:val="center"/>
              <w:rPr>
                <w:rFonts w:eastAsia="MS Mincho"/>
              </w:rPr>
            </w:pPr>
            <w:r>
              <w:rPr>
                <w:rFonts w:eastAsia="MS Mincho"/>
              </w:rPr>
              <w:t>Between 1 and 999999999</w:t>
            </w:r>
          </w:p>
        </w:tc>
      </w:tr>
      <w:tr w:rsidR="00AE4B5B" w14:paraId="6E05EB44" w14:textId="77777777" w:rsidTr="00724D39">
        <w:trPr>
          <w:jc w:val="center"/>
        </w:trPr>
        <w:tc>
          <w:tcPr>
            <w:tcW w:w="2613" w:type="dxa"/>
            <w:tcBorders>
              <w:bottom w:val="single" w:sz="4" w:space="0" w:color="auto"/>
            </w:tcBorders>
          </w:tcPr>
          <w:p w14:paraId="09D04E6F" w14:textId="17F49F80" w:rsidR="00AE4B5B" w:rsidRDefault="00AE4B5B" w:rsidP="00AE4B5B">
            <w:pPr>
              <w:rPr>
                <w:rFonts w:eastAsia="MS Mincho"/>
                <w:b/>
              </w:rPr>
            </w:pPr>
            <w:proofErr w:type="spellStart"/>
            <w:r w:rsidRPr="005A6A05">
              <w:rPr>
                <w:rFonts w:eastAsia="MS Mincho"/>
                <w:b/>
              </w:rPr>
              <w:t>yearbuiltid</w:t>
            </w:r>
            <w:proofErr w:type="spellEnd"/>
          </w:p>
        </w:tc>
        <w:tc>
          <w:tcPr>
            <w:tcW w:w="2665" w:type="dxa"/>
          </w:tcPr>
          <w:p w14:paraId="175D9EB1" w14:textId="164F8F56" w:rsidR="00AE4B5B" w:rsidRDefault="00AE4B5B" w:rsidP="00AE4B5B">
            <w:pPr>
              <w:jc w:val="center"/>
              <w:rPr>
                <w:rFonts w:eastAsia="MS Mincho"/>
              </w:rPr>
            </w:pPr>
            <w:r>
              <w:rPr>
                <w:rFonts w:eastAsia="MS Mincho"/>
              </w:rPr>
              <w:t>Id of a year</w:t>
            </w:r>
          </w:p>
        </w:tc>
        <w:tc>
          <w:tcPr>
            <w:tcW w:w="1751" w:type="dxa"/>
          </w:tcPr>
          <w:p w14:paraId="7D9D9FC6" w14:textId="0F70E251" w:rsidR="00AE4B5B" w:rsidRDefault="00AE4B5B" w:rsidP="00AE4B5B">
            <w:pPr>
              <w:jc w:val="center"/>
              <w:rPr>
                <w:rFonts w:eastAsia="MS Mincho"/>
              </w:rPr>
            </w:pPr>
            <w:r>
              <w:rPr>
                <w:rFonts w:eastAsia="MS Mincho"/>
              </w:rPr>
              <w:t>integer</w:t>
            </w:r>
          </w:p>
        </w:tc>
        <w:tc>
          <w:tcPr>
            <w:tcW w:w="2326" w:type="dxa"/>
          </w:tcPr>
          <w:p w14:paraId="230766F8" w14:textId="1D1B3065" w:rsidR="00AE4B5B" w:rsidRDefault="00AE4B5B" w:rsidP="00AE4B5B">
            <w:pPr>
              <w:jc w:val="center"/>
              <w:rPr>
                <w:rFonts w:eastAsia="MS Mincho"/>
              </w:rPr>
            </w:pPr>
            <w:r>
              <w:rPr>
                <w:rFonts w:eastAsia="MS Mincho"/>
              </w:rPr>
              <w:t>Between 1 and 999999999</w:t>
            </w:r>
          </w:p>
        </w:tc>
      </w:tr>
      <w:tr w:rsidR="00AE4B5B" w14:paraId="30165589" w14:textId="77777777" w:rsidTr="00724D39">
        <w:trPr>
          <w:jc w:val="center"/>
        </w:trPr>
        <w:tc>
          <w:tcPr>
            <w:tcW w:w="2613" w:type="dxa"/>
            <w:tcBorders>
              <w:bottom w:val="single" w:sz="4" w:space="0" w:color="auto"/>
            </w:tcBorders>
          </w:tcPr>
          <w:p w14:paraId="4C23F7FB" w14:textId="33FB9B75" w:rsidR="00AE4B5B" w:rsidRDefault="00AE4B5B" w:rsidP="00AE4B5B">
            <w:pPr>
              <w:rPr>
                <w:rFonts w:eastAsia="MS Mincho"/>
                <w:b/>
              </w:rPr>
            </w:pPr>
            <w:proofErr w:type="spellStart"/>
            <w:r w:rsidRPr="005A6A05">
              <w:rPr>
                <w:rFonts w:eastAsia="MS Mincho"/>
                <w:b/>
              </w:rPr>
              <w:t>saledateid</w:t>
            </w:r>
            <w:proofErr w:type="spellEnd"/>
          </w:p>
        </w:tc>
        <w:tc>
          <w:tcPr>
            <w:tcW w:w="2665" w:type="dxa"/>
          </w:tcPr>
          <w:p w14:paraId="1AED37DF" w14:textId="7077D45D" w:rsidR="00AE4B5B" w:rsidRDefault="00AE4B5B" w:rsidP="00AE4B5B">
            <w:pPr>
              <w:jc w:val="center"/>
              <w:rPr>
                <w:rFonts w:eastAsia="MS Mincho"/>
              </w:rPr>
            </w:pPr>
            <w:r>
              <w:rPr>
                <w:rFonts w:eastAsia="MS Mincho"/>
              </w:rPr>
              <w:t>Id of a date</w:t>
            </w:r>
          </w:p>
        </w:tc>
        <w:tc>
          <w:tcPr>
            <w:tcW w:w="1751" w:type="dxa"/>
          </w:tcPr>
          <w:p w14:paraId="198517C4" w14:textId="1A8DD82F" w:rsidR="00AE4B5B" w:rsidRDefault="00AE4B5B" w:rsidP="00AE4B5B">
            <w:pPr>
              <w:jc w:val="center"/>
              <w:rPr>
                <w:rFonts w:eastAsia="MS Mincho"/>
              </w:rPr>
            </w:pPr>
            <w:r>
              <w:rPr>
                <w:rFonts w:eastAsia="MS Mincho"/>
              </w:rPr>
              <w:t>Integer</w:t>
            </w:r>
          </w:p>
        </w:tc>
        <w:tc>
          <w:tcPr>
            <w:tcW w:w="2326" w:type="dxa"/>
          </w:tcPr>
          <w:p w14:paraId="21ED850F" w14:textId="11F9ABBD" w:rsidR="00AE4B5B" w:rsidRDefault="00AE4B5B" w:rsidP="00AE4B5B">
            <w:pPr>
              <w:jc w:val="center"/>
              <w:rPr>
                <w:rFonts w:eastAsia="MS Mincho"/>
              </w:rPr>
            </w:pPr>
            <w:r>
              <w:rPr>
                <w:rFonts w:eastAsia="MS Mincho"/>
              </w:rPr>
              <w:t>Between 1 and 999999999</w:t>
            </w:r>
          </w:p>
        </w:tc>
      </w:tr>
      <w:tr w:rsidR="00AE4B5B" w14:paraId="47765D4F" w14:textId="77777777" w:rsidTr="00724D39">
        <w:trPr>
          <w:jc w:val="center"/>
        </w:trPr>
        <w:tc>
          <w:tcPr>
            <w:tcW w:w="2613" w:type="dxa"/>
            <w:tcBorders>
              <w:bottom w:val="single" w:sz="4" w:space="0" w:color="auto"/>
            </w:tcBorders>
          </w:tcPr>
          <w:p w14:paraId="01D34D6B" w14:textId="77935113" w:rsidR="00AE4B5B" w:rsidRDefault="00AE4B5B" w:rsidP="00AE4B5B">
            <w:pPr>
              <w:rPr>
                <w:rFonts w:eastAsia="MS Mincho"/>
                <w:b/>
              </w:rPr>
            </w:pPr>
            <w:proofErr w:type="spellStart"/>
            <w:r w:rsidRPr="005A6A05">
              <w:rPr>
                <w:rFonts w:eastAsia="MS Mincho"/>
                <w:b/>
              </w:rPr>
              <w:t>totalunit</w:t>
            </w:r>
            <w:proofErr w:type="spellEnd"/>
          </w:p>
        </w:tc>
        <w:tc>
          <w:tcPr>
            <w:tcW w:w="2665" w:type="dxa"/>
          </w:tcPr>
          <w:p w14:paraId="224DB1E7" w14:textId="2389839C" w:rsidR="00AE4B5B" w:rsidRDefault="00623024" w:rsidP="00AE4B5B">
            <w:pPr>
              <w:jc w:val="center"/>
              <w:rPr>
                <w:rFonts w:eastAsia="MS Mincho"/>
              </w:rPr>
            </w:pPr>
            <w:r>
              <w:rPr>
                <w:rFonts w:eastAsia="MS Mincho"/>
              </w:rPr>
              <w:t>Sum of residential unit and commercial unit</w:t>
            </w:r>
          </w:p>
        </w:tc>
        <w:tc>
          <w:tcPr>
            <w:tcW w:w="1751" w:type="dxa"/>
          </w:tcPr>
          <w:p w14:paraId="19AEAEF5" w14:textId="0095E1EC" w:rsidR="00AE4B5B" w:rsidRDefault="00AE4B5B" w:rsidP="00AE4B5B">
            <w:pPr>
              <w:jc w:val="center"/>
              <w:rPr>
                <w:rFonts w:eastAsia="MS Mincho"/>
              </w:rPr>
            </w:pPr>
            <w:r>
              <w:rPr>
                <w:rFonts w:eastAsia="MS Mincho"/>
              </w:rPr>
              <w:t>integer</w:t>
            </w:r>
          </w:p>
        </w:tc>
        <w:tc>
          <w:tcPr>
            <w:tcW w:w="2326" w:type="dxa"/>
          </w:tcPr>
          <w:p w14:paraId="5D7AB4C9" w14:textId="7E6CA499" w:rsidR="00AE4B5B" w:rsidRDefault="00623024" w:rsidP="00AE4B5B">
            <w:pPr>
              <w:jc w:val="center"/>
              <w:rPr>
                <w:rFonts w:eastAsia="MS Mincho"/>
              </w:rPr>
            </w:pPr>
            <w:r>
              <w:rPr>
                <w:rFonts w:eastAsia="MS Mincho"/>
              </w:rPr>
              <w:t>13</w:t>
            </w:r>
          </w:p>
        </w:tc>
      </w:tr>
      <w:tr w:rsidR="00AE4B5B" w14:paraId="02AD32E5" w14:textId="77777777" w:rsidTr="00724D39">
        <w:trPr>
          <w:jc w:val="center"/>
        </w:trPr>
        <w:tc>
          <w:tcPr>
            <w:tcW w:w="2613" w:type="dxa"/>
            <w:tcBorders>
              <w:bottom w:val="single" w:sz="4" w:space="0" w:color="auto"/>
            </w:tcBorders>
          </w:tcPr>
          <w:p w14:paraId="3AC41A7A" w14:textId="3D9D7FCE" w:rsidR="00AE4B5B" w:rsidRDefault="00AE4B5B" w:rsidP="00AE4B5B">
            <w:pPr>
              <w:rPr>
                <w:rFonts w:eastAsia="MS Mincho"/>
                <w:b/>
              </w:rPr>
            </w:pPr>
            <w:proofErr w:type="spellStart"/>
            <w:r w:rsidRPr="005A6A05">
              <w:rPr>
                <w:rFonts w:eastAsia="MS Mincho"/>
                <w:b/>
              </w:rPr>
              <w:t>landsqft</w:t>
            </w:r>
            <w:proofErr w:type="spellEnd"/>
          </w:p>
        </w:tc>
        <w:tc>
          <w:tcPr>
            <w:tcW w:w="2665" w:type="dxa"/>
          </w:tcPr>
          <w:p w14:paraId="1038864D" w14:textId="0960714B" w:rsidR="00AE4B5B" w:rsidRDefault="002F059A" w:rsidP="00AE4B5B">
            <w:pPr>
              <w:jc w:val="center"/>
              <w:rPr>
                <w:rFonts w:eastAsia="MS Mincho"/>
              </w:rPr>
            </w:pPr>
            <w:r>
              <w:rPr>
                <w:rFonts w:eastAsia="MS Mincho"/>
              </w:rPr>
              <w:t>Land square feet</w:t>
            </w:r>
          </w:p>
        </w:tc>
        <w:tc>
          <w:tcPr>
            <w:tcW w:w="1751" w:type="dxa"/>
          </w:tcPr>
          <w:p w14:paraId="6384F27D" w14:textId="3C431904" w:rsidR="00AE4B5B" w:rsidRDefault="00AE4B5B" w:rsidP="00AE4B5B">
            <w:pPr>
              <w:jc w:val="center"/>
              <w:rPr>
                <w:rFonts w:eastAsia="MS Mincho"/>
              </w:rPr>
            </w:pPr>
            <w:r>
              <w:rPr>
                <w:rFonts w:eastAsia="MS Mincho"/>
              </w:rPr>
              <w:t>integer</w:t>
            </w:r>
          </w:p>
        </w:tc>
        <w:tc>
          <w:tcPr>
            <w:tcW w:w="2326" w:type="dxa"/>
          </w:tcPr>
          <w:p w14:paraId="7E57A04A" w14:textId="59B3F4E6" w:rsidR="00AE4B5B" w:rsidRDefault="002F059A" w:rsidP="00AE4B5B">
            <w:pPr>
              <w:jc w:val="center"/>
              <w:rPr>
                <w:rFonts w:eastAsia="MS Mincho"/>
              </w:rPr>
            </w:pPr>
            <w:r>
              <w:rPr>
                <w:rFonts w:eastAsia="MS Mincho"/>
              </w:rPr>
              <w:t>2400</w:t>
            </w:r>
          </w:p>
        </w:tc>
      </w:tr>
      <w:tr w:rsidR="00AE4B5B" w14:paraId="34C23340" w14:textId="77777777" w:rsidTr="00724D39">
        <w:trPr>
          <w:jc w:val="center"/>
        </w:trPr>
        <w:tc>
          <w:tcPr>
            <w:tcW w:w="2613" w:type="dxa"/>
            <w:tcBorders>
              <w:bottom w:val="single" w:sz="4" w:space="0" w:color="auto"/>
            </w:tcBorders>
          </w:tcPr>
          <w:p w14:paraId="51DE0ED3" w14:textId="22CF789B" w:rsidR="00AE4B5B" w:rsidRDefault="00AE4B5B" w:rsidP="00AE4B5B">
            <w:pPr>
              <w:rPr>
                <w:rFonts w:eastAsia="MS Mincho"/>
                <w:b/>
              </w:rPr>
            </w:pPr>
            <w:proofErr w:type="spellStart"/>
            <w:r w:rsidRPr="005A6A05">
              <w:rPr>
                <w:rFonts w:eastAsia="MS Mincho"/>
                <w:b/>
              </w:rPr>
              <w:t>grosssqft</w:t>
            </w:r>
            <w:proofErr w:type="spellEnd"/>
          </w:p>
        </w:tc>
        <w:tc>
          <w:tcPr>
            <w:tcW w:w="2665" w:type="dxa"/>
          </w:tcPr>
          <w:p w14:paraId="4EEB8E31" w14:textId="40B2EC31" w:rsidR="00AE4B5B" w:rsidRDefault="002F059A" w:rsidP="00AE4B5B">
            <w:pPr>
              <w:jc w:val="center"/>
              <w:rPr>
                <w:rFonts w:eastAsia="MS Mincho"/>
              </w:rPr>
            </w:pPr>
            <w:r>
              <w:rPr>
                <w:rFonts w:eastAsia="MS Mincho"/>
              </w:rPr>
              <w:t>Gross square feet</w:t>
            </w:r>
          </w:p>
        </w:tc>
        <w:tc>
          <w:tcPr>
            <w:tcW w:w="1751" w:type="dxa"/>
          </w:tcPr>
          <w:p w14:paraId="3DBAC9F7" w14:textId="530872A4" w:rsidR="00AE4B5B" w:rsidRDefault="00AE4B5B" w:rsidP="00AE4B5B">
            <w:pPr>
              <w:jc w:val="center"/>
              <w:rPr>
                <w:rFonts w:eastAsia="MS Mincho"/>
              </w:rPr>
            </w:pPr>
            <w:r>
              <w:rPr>
                <w:rFonts w:eastAsia="MS Mincho"/>
              </w:rPr>
              <w:t>integer</w:t>
            </w:r>
          </w:p>
        </w:tc>
        <w:tc>
          <w:tcPr>
            <w:tcW w:w="2326" w:type="dxa"/>
          </w:tcPr>
          <w:p w14:paraId="41E2CC3E" w14:textId="1BE2E281" w:rsidR="00AE4B5B" w:rsidRDefault="002F059A" w:rsidP="00AE4B5B">
            <w:pPr>
              <w:jc w:val="center"/>
              <w:rPr>
                <w:rFonts w:eastAsia="MS Mincho"/>
              </w:rPr>
            </w:pPr>
            <w:r>
              <w:rPr>
                <w:rFonts w:eastAsia="MS Mincho"/>
              </w:rPr>
              <w:t>3800</w:t>
            </w:r>
          </w:p>
        </w:tc>
      </w:tr>
      <w:tr w:rsidR="00AE4B5B" w14:paraId="79F88DBD" w14:textId="77777777" w:rsidTr="00724D39">
        <w:trPr>
          <w:jc w:val="center"/>
        </w:trPr>
        <w:tc>
          <w:tcPr>
            <w:tcW w:w="2613" w:type="dxa"/>
            <w:tcBorders>
              <w:bottom w:val="single" w:sz="4" w:space="0" w:color="auto"/>
            </w:tcBorders>
          </w:tcPr>
          <w:p w14:paraId="1E76849B" w14:textId="10E8CF32" w:rsidR="00AE4B5B" w:rsidRDefault="00AE4B5B" w:rsidP="00AE4B5B">
            <w:pPr>
              <w:rPr>
                <w:rFonts w:eastAsia="MS Mincho"/>
                <w:b/>
              </w:rPr>
            </w:pPr>
            <w:r w:rsidRPr="005A6A05">
              <w:rPr>
                <w:rFonts w:eastAsia="MS Mincho"/>
                <w:b/>
              </w:rPr>
              <w:t>price</w:t>
            </w:r>
          </w:p>
        </w:tc>
        <w:tc>
          <w:tcPr>
            <w:tcW w:w="2665" w:type="dxa"/>
          </w:tcPr>
          <w:p w14:paraId="43C9E23C" w14:textId="772E60C8" w:rsidR="00AE4B5B" w:rsidRDefault="002F059A" w:rsidP="00AE4B5B">
            <w:pPr>
              <w:jc w:val="center"/>
              <w:rPr>
                <w:rFonts w:eastAsia="MS Mincho"/>
              </w:rPr>
            </w:pPr>
            <w:r>
              <w:rPr>
                <w:rFonts w:eastAsia="MS Mincho"/>
              </w:rPr>
              <w:t>Price of the property</w:t>
            </w:r>
          </w:p>
        </w:tc>
        <w:tc>
          <w:tcPr>
            <w:tcW w:w="1751" w:type="dxa"/>
          </w:tcPr>
          <w:p w14:paraId="32F8ECEB" w14:textId="2E27CAD3" w:rsidR="00AE4B5B" w:rsidRDefault="00AE4B5B" w:rsidP="00AE4B5B">
            <w:pPr>
              <w:jc w:val="center"/>
              <w:rPr>
                <w:rFonts w:eastAsia="MS Mincho"/>
              </w:rPr>
            </w:pPr>
            <w:r>
              <w:rPr>
                <w:rFonts w:eastAsia="MS Mincho"/>
              </w:rPr>
              <w:t>integer</w:t>
            </w:r>
          </w:p>
        </w:tc>
        <w:tc>
          <w:tcPr>
            <w:tcW w:w="2326" w:type="dxa"/>
          </w:tcPr>
          <w:p w14:paraId="12A5B40A" w14:textId="49855138" w:rsidR="00AE4B5B" w:rsidRDefault="002F059A" w:rsidP="00AE4B5B">
            <w:pPr>
              <w:jc w:val="center"/>
              <w:rPr>
                <w:rFonts w:eastAsia="MS Mincho"/>
              </w:rPr>
            </w:pPr>
            <w:r>
              <w:rPr>
                <w:rFonts w:eastAsia="MS Mincho"/>
              </w:rPr>
              <w:t>800000</w:t>
            </w:r>
          </w:p>
        </w:tc>
      </w:tr>
      <w:tr w:rsidR="007B5008" w14:paraId="5098C169" w14:textId="77777777" w:rsidTr="00724D39">
        <w:trPr>
          <w:jc w:val="center"/>
        </w:trPr>
        <w:tc>
          <w:tcPr>
            <w:tcW w:w="2613" w:type="dxa"/>
            <w:tcBorders>
              <w:bottom w:val="single" w:sz="4" w:space="0" w:color="auto"/>
            </w:tcBorders>
          </w:tcPr>
          <w:p w14:paraId="487EB438" w14:textId="33BF51E5" w:rsidR="007B5008" w:rsidRPr="005A6A05" w:rsidRDefault="007B5008" w:rsidP="00AE4B5B">
            <w:pPr>
              <w:rPr>
                <w:rFonts w:eastAsia="MS Mincho"/>
                <w:b/>
              </w:rPr>
            </w:pPr>
            <w:proofErr w:type="spellStart"/>
            <w:r>
              <w:rPr>
                <w:rFonts w:eastAsia="MS Mincho"/>
                <w:b/>
              </w:rPr>
              <w:t>factcount</w:t>
            </w:r>
            <w:proofErr w:type="spellEnd"/>
          </w:p>
        </w:tc>
        <w:tc>
          <w:tcPr>
            <w:tcW w:w="2665" w:type="dxa"/>
          </w:tcPr>
          <w:p w14:paraId="3FD4B4FD" w14:textId="03273EC4" w:rsidR="007B5008" w:rsidRDefault="007B5008" w:rsidP="00AE4B5B">
            <w:pPr>
              <w:jc w:val="center"/>
              <w:rPr>
                <w:rFonts w:eastAsia="MS Mincho"/>
              </w:rPr>
            </w:pPr>
            <w:r>
              <w:rPr>
                <w:rFonts w:eastAsia="MS Mincho"/>
              </w:rPr>
              <w:t>Count of the fact record</w:t>
            </w:r>
            <w:r w:rsidR="00277779">
              <w:rPr>
                <w:rFonts w:eastAsia="MS Mincho"/>
              </w:rPr>
              <w:t xml:space="preserve"> aggregation</w:t>
            </w:r>
          </w:p>
        </w:tc>
        <w:tc>
          <w:tcPr>
            <w:tcW w:w="1751" w:type="dxa"/>
          </w:tcPr>
          <w:p w14:paraId="5E303649" w14:textId="758B1DD2" w:rsidR="007B5008" w:rsidRDefault="007B5008" w:rsidP="00AE4B5B">
            <w:pPr>
              <w:jc w:val="center"/>
              <w:rPr>
                <w:rFonts w:eastAsia="MS Mincho"/>
              </w:rPr>
            </w:pPr>
            <w:r>
              <w:rPr>
                <w:rFonts w:eastAsia="MS Mincho"/>
              </w:rPr>
              <w:t>integer</w:t>
            </w:r>
          </w:p>
        </w:tc>
        <w:tc>
          <w:tcPr>
            <w:tcW w:w="2326" w:type="dxa"/>
          </w:tcPr>
          <w:p w14:paraId="7A9F6954" w14:textId="1E9B37B7" w:rsidR="007B5008" w:rsidRDefault="007B5008" w:rsidP="00AE4B5B">
            <w:pPr>
              <w:jc w:val="center"/>
              <w:rPr>
                <w:rFonts w:eastAsia="MS Mincho"/>
              </w:rPr>
            </w:pPr>
            <w:r>
              <w:rPr>
                <w:rFonts w:eastAsia="MS Mincho"/>
              </w:rPr>
              <w:t>Between 1 and 99999999</w:t>
            </w:r>
          </w:p>
        </w:tc>
      </w:tr>
      <w:tr w:rsidR="00AE4B5B" w14:paraId="021FC8DC" w14:textId="77777777" w:rsidTr="00724D39">
        <w:trPr>
          <w:cantSplit/>
          <w:jc w:val="center"/>
        </w:trPr>
        <w:tc>
          <w:tcPr>
            <w:tcW w:w="2613" w:type="dxa"/>
            <w:shd w:val="clear" w:color="auto" w:fill="D9D9D9"/>
          </w:tcPr>
          <w:p w14:paraId="5A58E6B2" w14:textId="77777777" w:rsidR="00AE4B5B" w:rsidRPr="00536C9C" w:rsidRDefault="00AE4B5B" w:rsidP="00AE4B5B">
            <w:pPr>
              <w:rPr>
                <w:b/>
              </w:rPr>
            </w:pPr>
            <w:r w:rsidRPr="00536C9C">
              <w:rPr>
                <w:b/>
              </w:rPr>
              <w:t>Primary Key</w:t>
            </w:r>
          </w:p>
        </w:tc>
        <w:tc>
          <w:tcPr>
            <w:tcW w:w="6742" w:type="dxa"/>
            <w:gridSpan w:val="3"/>
          </w:tcPr>
          <w:p w14:paraId="1F97157B" w14:textId="2CE6DB17" w:rsidR="00AE4B5B" w:rsidRPr="002F059A" w:rsidRDefault="007E5D1F" w:rsidP="002F059A">
            <w:proofErr w:type="spellStart"/>
            <w:proofErr w:type="gramStart"/>
            <w:r>
              <w:t>addressextensionid</w:t>
            </w:r>
            <w:r w:rsidR="00724D39" w:rsidRPr="002F059A">
              <w:t>,buildingcategoryid</w:t>
            </w:r>
            <w:proofErr w:type="spellEnd"/>
            <w:proofErr w:type="gramEnd"/>
            <w:r w:rsidR="00724D39" w:rsidRPr="002F059A">
              <w:t>,</w:t>
            </w:r>
            <w:r w:rsidR="00724D39" w:rsidRPr="002F059A">
              <w:tab/>
            </w:r>
            <w:proofErr w:type="spellStart"/>
            <w:r w:rsidR="00724D39" w:rsidRPr="002F059A">
              <w:t>buildingaddressid</w:t>
            </w:r>
            <w:proofErr w:type="spellEnd"/>
            <w:r w:rsidR="00724D39" w:rsidRPr="002F059A">
              <w:t>,</w:t>
            </w:r>
            <w:r w:rsidRPr="002F059A">
              <w:t xml:space="preserve"> </w:t>
            </w:r>
            <w:proofErr w:type="spellStart"/>
            <w:r w:rsidR="00724D39" w:rsidRPr="002F059A">
              <w:t>yearbuiltid,saledateid</w:t>
            </w:r>
            <w:proofErr w:type="spellEnd"/>
          </w:p>
        </w:tc>
      </w:tr>
      <w:tr w:rsidR="00AE4B5B" w14:paraId="72B6F9D0" w14:textId="77777777" w:rsidTr="00724D39">
        <w:trPr>
          <w:cantSplit/>
          <w:jc w:val="center"/>
        </w:trPr>
        <w:tc>
          <w:tcPr>
            <w:tcW w:w="2613" w:type="dxa"/>
            <w:shd w:val="clear" w:color="auto" w:fill="D9D9D9"/>
          </w:tcPr>
          <w:p w14:paraId="186943BE" w14:textId="77777777" w:rsidR="00AE4B5B" w:rsidRPr="00536C9C" w:rsidRDefault="00AE4B5B" w:rsidP="00AE4B5B">
            <w:pPr>
              <w:rPr>
                <w:b/>
              </w:rPr>
            </w:pPr>
            <w:r w:rsidRPr="00536C9C">
              <w:rPr>
                <w:b/>
              </w:rPr>
              <w:t>Foreign Keys</w:t>
            </w:r>
          </w:p>
        </w:tc>
        <w:tc>
          <w:tcPr>
            <w:tcW w:w="6742" w:type="dxa"/>
            <w:gridSpan w:val="3"/>
          </w:tcPr>
          <w:p w14:paraId="19587CC3" w14:textId="26FBD995" w:rsidR="00AE4B5B" w:rsidRDefault="007E5D1F" w:rsidP="00724D39">
            <w:pPr>
              <w:rPr>
                <w:rFonts w:eastAsia="MS Mincho"/>
              </w:rPr>
            </w:pPr>
            <w:proofErr w:type="spellStart"/>
            <w:proofErr w:type="gramStart"/>
            <w:r>
              <w:t>Addressextensionid,</w:t>
            </w:r>
            <w:r w:rsidR="002F059A" w:rsidRPr="002F059A">
              <w:t>buildingcategoryid</w:t>
            </w:r>
            <w:proofErr w:type="spellEnd"/>
            <w:proofErr w:type="gramEnd"/>
            <w:r w:rsidR="002F059A" w:rsidRPr="002F059A">
              <w:t>,</w:t>
            </w:r>
            <w:r w:rsidR="002F059A" w:rsidRPr="002F059A">
              <w:tab/>
            </w:r>
            <w:proofErr w:type="spellStart"/>
            <w:r w:rsidR="002F059A" w:rsidRPr="002F059A">
              <w:t>buildingaddressid</w:t>
            </w:r>
            <w:proofErr w:type="spellEnd"/>
            <w:r w:rsidR="002F059A" w:rsidRPr="002F059A">
              <w:t>,</w:t>
            </w:r>
            <w:r w:rsidRPr="002F059A">
              <w:t xml:space="preserve"> </w:t>
            </w:r>
            <w:proofErr w:type="spellStart"/>
            <w:r w:rsidR="002F059A" w:rsidRPr="002F059A">
              <w:t>yearbuiltid,saledateid</w:t>
            </w:r>
            <w:proofErr w:type="spellEnd"/>
          </w:p>
        </w:tc>
      </w:tr>
    </w:tbl>
    <w:p w14:paraId="209F5238" w14:textId="1B21FC7F" w:rsidR="002F059A" w:rsidRDefault="002F059A" w:rsidP="00EB540E"/>
    <w:p w14:paraId="01E058ED" w14:textId="5867371E" w:rsidR="002F059A" w:rsidRDefault="009A4FC4" w:rsidP="005057A3">
      <w:pPr>
        <w:ind w:firstLine="216"/>
      </w:pPr>
      <w:r>
        <w:lastRenderedPageBreak/>
        <w:t xml:space="preserve">After we made the tables, we looked onto the schema diagram. And the diagram follows star schema because the tables are centered on a fact diagram. </w:t>
      </w:r>
    </w:p>
    <w:p w14:paraId="5DF3BF68" w14:textId="6B02E93F" w:rsidR="002F059A" w:rsidRDefault="002F059A" w:rsidP="00EB540E"/>
    <w:p w14:paraId="3A098AD5" w14:textId="77777777" w:rsidR="009A4FC4" w:rsidRDefault="009A4FC4" w:rsidP="009A4FC4"/>
    <w:p w14:paraId="1B1FE7E5" w14:textId="77777777" w:rsidR="009A4FC4" w:rsidRDefault="009A4FC4" w:rsidP="009A4FC4"/>
    <w:p w14:paraId="320FFFDA" w14:textId="16867A9D" w:rsidR="009A4FC4" w:rsidRDefault="009A4FC4" w:rsidP="009A4FC4">
      <w:r>
        <w:t xml:space="preserve">Diagram for the fact and dimension tables: </w:t>
      </w:r>
    </w:p>
    <w:p w14:paraId="2AD728DC" w14:textId="77777777" w:rsidR="009A4FC4" w:rsidRDefault="009A4FC4" w:rsidP="009A4FC4"/>
    <w:p w14:paraId="1B475185" w14:textId="0EC589E4" w:rsidR="009A4FC4" w:rsidRPr="006B1CCD" w:rsidRDefault="007B5008" w:rsidP="009A4FC4">
      <w:r w:rsidRPr="007B5008">
        <w:rPr>
          <w:noProof/>
        </w:rPr>
        <w:drawing>
          <wp:inline distT="0" distB="0" distL="0" distR="0" wp14:anchorId="4B4798F7" wp14:editId="14C40ADC">
            <wp:extent cx="5249008" cy="4953691"/>
            <wp:effectExtent l="0" t="0" r="889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8"/>
                    <a:stretch>
                      <a:fillRect/>
                    </a:stretch>
                  </pic:blipFill>
                  <pic:spPr>
                    <a:xfrm>
                      <a:off x="0" y="0"/>
                      <a:ext cx="5249008" cy="4953691"/>
                    </a:xfrm>
                    <a:prstGeom prst="rect">
                      <a:avLst/>
                    </a:prstGeom>
                  </pic:spPr>
                </pic:pic>
              </a:graphicData>
            </a:graphic>
          </wp:inline>
        </w:drawing>
      </w:r>
    </w:p>
    <w:p w14:paraId="11C16B56" w14:textId="443F7318" w:rsidR="006C5836" w:rsidRDefault="006C5836" w:rsidP="00EB540E"/>
    <w:p w14:paraId="3B1E2F04" w14:textId="7DE33EAF" w:rsidR="00EB540E" w:rsidRDefault="00EB540E" w:rsidP="00FC4FDB">
      <w:pPr>
        <w:pStyle w:val="Heading2"/>
      </w:pPr>
    </w:p>
    <w:p w14:paraId="11E8B630" w14:textId="27A21798" w:rsidR="007E5D1F" w:rsidRDefault="007E5D1F" w:rsidP="007E5D1F"/>
    <w:p w14:paraId="106FF8FD" w14:textId="32AFC26D" w:rsidR="007E5D1F" w:rsidRDefault="007E5D1F" w:rsidP="007E5D1F"/>
    <w:p w14:paraId="1BC29223" w14:textId="126D0795" w:rsidR="007E5D1F" w:rsidRDefault="007E5D1F" w:rsidP="007E5D1F"/>
    <w:p w14:paraId="2D13DB1F" w14:textId="1EB54158" w:rsidR="007E5D1F" w:rsidRDefault="007E5D1F" w:rsidP="007E5D1F"/>
    <w:p w14:paraId="2A989C9F" w14:textId="77777777" w:rsidR="00277779" w:rsidRPr="007E5D1F" w:rsidRDefault="00277779" w:rsidP="007E5D1F"/>
    <w:p w14:paraId="542BFD0D" w14:textId="699E929B" w:rsidR="008C60D7" w:rsidRDefault="00FC4FDB" w:rsidP="00FC4FDB">
      <w:pPr>
        <w:pStyle w:val="Heading2"/>
      </w:pPr>
      <w:r>
        <w:lastRenderedPageBreak/>
        <w:t>2.2 Hadoop Implementation</w:t>
      </w:r>
    </w:p>
    <w:p w14:paraId="036B3BF9" w14:textId="43E87601" w:rsidR="005A6B8C" w:rsidRDefault="005A6B8C" w:rsidP="005A6B8C"/>
    <w:p w14:paraId="4803E732" w14:textId="0F430FFC" w:rsidR="005A6B8C" w:rsidRDefault="005A6B8C" w:rsidP="005A6B8C"/>
    <w:p w14:paraId="0FFD74AD" w14:textId="77777777" w:rsidR="000E5540" w:rsidRDefault="007260BD" w:rsidP="00630FA4">
      <w:pPr>
        <w:ind w:firstLine="216"/>
      </w:pPr>
      <w:r>
        <w:t xml:space="preserve">For Hadoop implementation, we created </w:t>
      </w:r>
      <w:r w:rsidR="00630FA4">
        <w:t>one fact table to contain all the records from the datasets. Based on the analytics we did from the previous section.</w:t>
      </w:r>
      <w:r w:rsidR="000E5540">
        <w:t xml:space="preserve"> The columns used are:</w:t>
      </w:r>
    </w:p>
    <w:p w14:paraId="5306CFBC" w14:textId="77777777" w:rsidR="000E5540" w:rsidRDefault="000E5540" w:rsidP="000E5540"/>
    <w:tbl>
      <w:tblPr>
        <w:tblW w:w="3340" w:type="dxa"/>
        <w:tblLook w:val="04A0" w:firstRow="1" w:lastRow="0" w:firstColumn="1" w:lastColumn="0" w:noHBand="0" w:noVBand="1"/>
      </w:tblPr>
      <w:tblGrid>
        <w:gridCol w:w="3340"/>
      </w:tblGrid>
      <w:tr w:rsidR="000E5540" w:rsidRPr="00702D72" w14:paraId="36B87485" w14:textId="77777777" w:rsidTr="00E472A7">
        <w:trPr>
          <w:trHeight w:val="300"/>
        </w:trPr>
        <w:tc>
          <w:tcPr>
            <w:tcW w:w="3340" w:type="dxa"/>
            <w:tcBorders>
              <w:top w:val="nil"/>
              <w:left w:val="nil"/>
              <w:bottom w:val="nil"/>
              <w:right w:val="nil"/>
            </w:tcBorders>
            <w:shd w:val="clear" w:color="auto" w:fill="auto"/>
            <w:noWrap/>
            <w:vAlign w:val="bottom"/>
            <w:hideMark/>
          </w:tcPr>
          <w:p w14:paraId="475C305F" w14:textId="77777777" w:rsidR="000E5540" w:rsidRPr="00702D72" w:rsidRDefault="000E5540" w:rsidP="00E472A7">
            <w:pPr>
              <w:rPr>
                <w:rFonts w:ascii="Calibri" w:hAnsi="Calibri" w:cs="Calibri"/>
                <w:color w:val="000000"/>
                <w:szCs w:val="22"/>
              </w:rPr>
            </w:pPr>
            <w:r>
              <w:rPr>
                <w:rFonts w:ascii="Calibri" w:hAnsi="Calibri" w:cs="Calibri"/>
                <w:color w:val="000000"/>
                <w:szCs w:val="22"/>
              </w:rPr>
              <w:t>-</w:t>
            </w:r>
            <w:r w:rsidRPr="00702D72">
              <w:rPr>
                <w:rFonts w:ascii="Calibri" w:hAnsi="Calibri" w:cs="Calibri"/>
                <w:color w:val="000000"/>
                <w:szCs w:val="22"/>
              </w:rPr>
              <w:t>BOROUGH</w:t>
            </w:r>
          </w:p>
        </w:tc>
      </w:tr>
      <w:tr w:rsidR="000E5540" w:rsidRPr="00702D72" w14:paraId="01960990" w14:textId="77777777" w:rsidTr="00E472A7">
        <w:trPr>
          <w:trHeight w:val="300"/>
        </w:trPr>
        <w:tc>
          <w:tcPr>
            <w:tcW w:w="3340" w:type="dxa"/>
            <w:tcBorders>
              <w:top w:val="nil"/>
              <w:left w:val="nil"/>
              <w:bottom w:val="nil"/>
              <w:right w:val="nil"/>
            </w:tcBorders>
            <w:shd w:val="clear" w:color="auto" w:fill="auto"/>
            <w:noWrap/>
            <w:vAlign w:val="bottom"/>
            <w:hideMark/>
          </w:tcPr>
          <w:p w14:paraId="5D5ADB25" w14:textId="77777777" w:rsidR="000E5540" w:rsidRPr="00702D72" w:rsidRDefault="000E5540" w:rsidP="00E472A7">
            <w:pPr>
              <w:rPr>
                <w:rFonts w:ascii="Calibri" w:hAnsi="Calibri" w:cs="Calibri"/>
                <w:color w:val="000000"/>
                <w:szCs w:val="22"/>
              </w:rPr>
            </w:pPr>
            <w:r>
              <w:rPr>
                <w:rFonts w:ascii="Calibri" w:hAnsi="Calibri" w:cs="Calibri"/>
                <w:color w:val="000000"/>
                <w:szCs w:val="22"/>
              </w:rPr>
              <w:t>-</w:t>
            </w:r>
            <w:r w:rsidRPr="00702D72">
              <w:rPr>
                <w:rFonts w:ascii="Calibri" w:hAnsi="Calibri" w:cs="Calibri"/>
                <w:color w:val="000000"/>
                <w:szCs w:val="22"/>
              </w:rPr>
              <w:t>NEIGHBORHOOD</w:t>
            </w:r>
          </w:p>
        </w:tc>
      </w:tr>
      <w:tr w:rsidR="000E5540" w:rsidRPr="00702D72" w14:paraId="49BFFA5B" w14:textId="77777777" w:rsidTr="00E472A7">
        <w:trPr>
          <w:trHeight w:val="300"/>
        </w:trPr>
        <w:tc>
          <w:tcPr>
            <w:tcW w:w="3340" w:type="dxa"/>
            <w:tcBorders>
              <w:top w:val="nil"/>
              <w:left w:val="nil"/>
              <w:bottom w:val="nil"/>
              <w:right w:val="nil"/>
            </w:tcBorders>
            <w:shd w:val="clear" w:color="auto" w:fill="auto"/>
            <w:noWrap/>
            <w:vAlign w:val="bottom"/>
            <w:hideMark/>
          </w:tcPr>
          <w:p w14:paraId="73F99B19" w14:textId="77777777" w:rsidR="000E5540" w:rsidRPr="00702D72" w:rsidRDefault="000E5540" w:rsidP="00E472A7">
            <w:pPr>
              <w:rPr>
                <w:rFonts w:ascii="Calibri" w:hAnsi="Calibri" w:cs="Calibri"/>
                <w:color w:val="000000"/>
                <w:szCs w:val="22"/>
              </w:rPr>
            </w:pPr>
            <w:r>
              <w:rPr>
                <w:rFonts w:ascii="Calibri" w:hAnsi="Calibri" w:cs="Calibri"/>
                <w:color w:val="000000"/>
                <w:szCs w:val="22"/>
              </w:rPr>
              <w:t>-</w:t>
            </w:r>
            <w:r w:rsidRPr="00702D72">
              <w:rPr>
                <w:rFonts w:ascii="Calibri" w:hAnsi="Calibri" w:cs="Calibri"/>
                <w:color w:val="000000"/>
                <w:szCs w:val="22"/>
              </w:rPr>
              <w:t>BUILDING CLASS CATEGORY</w:t>
            </w:r>
          </w:p>
        </w:tc>
      </w:tr>
      <w:tr w:rsidR="000E5540" w:rsidRPr="00702D72" w14:paraId="0A362E3B" w14:textId="77777777" w:rsidTr="00E472A7">
        <w:trPr>
          <w:trHeight w:val="300"/>
        </w:trPr>
        <w:tc>
          <w:tcPr>
            <w:tcW w:w="3340" w:type="dxa"/>
            <w:tcBorders>
              <w:top w:val="nil"/>
              <w:left w:val="nil"/>
              <w:bottom w:val="nil"/>
              <w:right w:val="nil"/>
            </w:tcBorders>
            <w:shd w:val="clear" w:color="auto" w:fill="auto"/>
            <w:noWrap/>
            <w:vAlign w:val="bottom"/>
            <w:hideMark/>
          </w:tcPr>
          <w:p w14:paraId="64F44634" w14:textId="77777777" w:rsidR="000E5540" w:rsidRPr="00702D72" w:rsidRDefault="000E5540" w:rsidP="00E472A7">
            <w:pPr>
              <w:rPr>
                <w:rFonts w:ascii="Calibri" w:hAnsi="Calibri" w:cs="Calibri"/>
                <w:color w:val="000000"/>
                <w:szCs w:val="22"/>
              </w:rPr>
            </w:pPr>
            <w:r>
              <w:rPr>
                <w:rFonts w:ascii="Calibri" w:hAnsi="Calibri" w:cs="Calibri"/>
                <w:color w:val="000000"/>
                <w:szCs w:val="22"/>
              </w:rPr>
              <w:t>-</w:t>
            </w:r>
            <w:r w:rsidRPr="00702D72">
              <w:rPr>
                <w:rFonts w:ascii="Calibri" w:hAnsi="Calibri" w:cs="Calibri"/>
                <w:color w:val="000000"/>
                <w:szCs w:val="22"/>
              </w:rPr>
              <w:t>ADDRESS</w:t>
            </w:r>
          </w:p>
        </w:tc>
      </w:tr>
      <w:tr w:rsidR="000E5540" w:rsidRPr="00702D72" w14:paraId="7D941E91" w14:textId="77777777" w:rsidTr="00E472A7">
        <w:trPr>
          <w:trHeight w:val="300"/>
        </w:trPr>
        <w:tc>
          <w:tcPr>
            <w:tcW w:w="3340" w:type="dxa"/>
            <w:tcBorders>
              <w:top w:val="nil"/>
              <w:left w:val="nil"/>
              <w:bottom w:val="nil"/>
              <w:right w:val="nil"/>
            </w:tcBorders>
            <w:shd w:val="clear" w:color="auto" w:fill="auto"/>
            <w:noWrap/>
            <w:vAlign w:val="bottom"/>
            <w:hideMark/>
          </w:tcPr>
          <w:p w14:paraId="5B985224" w14:textId="77777777" w:rsidR="000E5540" w:rsidRPr="00702D72" w:rsidRDefault="000E5540" w:rsidP="00E472A7">
            <w:pPr>
              <w:rPr>
                <w:rFonts w:ascii="Calibri" w:hAnsi="Calibri" w:cs="Calibri"/>
                <w:color w:val="000000"/>
                <w:szCs w:val="22"/>
              </w:rPr>
            </w:pPr>
            <w:r>
              <w:rPr>
                <w:rFonts w:ascii="Calibri" w:hAnsi="Calibri" w:cs="Calibri"/>
                <w:color w:val="000000"/>
                <w:szCs w:val="22"/>
              </w:rPr>
              <w:t>-</w:t>
            </w:r>
            <w:r w:rsidRPr="00702D72">
              <w:rPr>
                <w:rFonts w:ascii="Calibri" w:hAnsi="Calibri" w:cs="Calibri"/>
                <w:color w:val="000000"/>
                <w:szCs w:val="22"/>
              </w:rPr>
              <w:t>ZIP CODE</w:t>
            </w:r>
          </w:p>
        </w:tc>
      </w:tr>
      <w:tr w:rsidR="000E5540" w:rsidRPr="00702D72" w14:paraId="757796DC" w14:textId="77777777" w:rsidTr="00E472A7">
        <w:trPr>
          <w:trHeight w:val="300"/>
        </w:trPr>
        <w:tc>
          <w:tcPr>
            <w:tcW w:w="3340" w:type="dxa"/>
            <w:tcBorders>
              <w:top w:val="nil"/>
              <w:left w:val="nil"/>
              <w:bottom w:val="nil"/>
              <w:right w:val="nil"/>
            </w:tcBorders>
            <w:shd w:val="clear" w:color="auto" w:fill="auto"/>
            <w:noWrap/>
            <w:vAlign w:val="bottom"/>
            <w:hideMark/>
          </w:tcPr>
          <w:p w14:paraId="3665ABAB" w14:textId="77777777" w:rsidR="000E5540" w:rsidRPr="00702D72" w:rsidRDefault="000E5540" w:rsidP="00E472A7">
            <w:pPr>
              <w:rPr>
                <w:rFonts w:ascii="Calibri" w:hAnsi="Calibri" w:cs="Calibri"/>
                <w:color w:val="000000"/>
                <w:szCs w:val="22"/>
              </w:rPr>
            </w:pPr>
            <w:r>
              <w:rPr>
                <w:rFonts w:ascii="Calibri" w:hAnsi="Calibri" w:cs="Calibri"/>
                <w:color w:val="000000"/>
                <w:szCs w:val="22"/>
              </w:rPr>
              <w:t>-</w:t>
            </w:r>
            <w:r w:rsidRPr="00702D72">
              <w:rPr>
                <w:rFonts w:ascii="Calibri" w:hAnsi="Calibri" w:cs="Calibri"/>
                <w:color w:val="000000"/>
                <w:szCs w:val="22"/>
              </w:rPr>
              <w:t>TOTAL UNITS</w:t>
            </w:r>
          </w:p>
        </w:tc>
      </w:tr>
      <w:tr w:rsidR="000E5540" w:rsidRPr="00702D72" w14:paraId="3A7FAF3C" w14:textId="77777777" w:rsidTr="00E472A7">
        <w:trPr>
          <w:trHeight w:val="300"/>
        </w:trPr>
        <w:tc>
          <w:tcPr>
            <w:tcW w:w="3340" w:type="dxa"/>
            <w:tcBorders>
              <w:top w:val="nil"/>
              <w:left w:val="nil"/>
              <w:bottom w:val="nil"/>
              <w:right w:val="nil"/>
            </w:tcBorders>
            <w:shd w:val="clear" w:color="auto" w:fill="auto"/>
            <w:noWrap/>
            <w:vAlign w:val="bottom"/>
            <w:hideMark/>
          </w:tcPr>
          <w:p w14:paraId="07E36AAA" w14:textId="77777777" w:rsidR="000E5540" w:rsidRPr="00702D72" w:rsidRDefault="000E5540" w:rsidP="00E472A7">
            <w:pPr>
              <w:rPr>
                <w:rFonts w:ascii="Calibri" w:hAnsi="Calibri" w:cs="Calibri"/>
                <w:color w:val="000000"/>
                <w:szCs w:val="22"/>
              </w:rPr>
            </w:pPr>
            <w:r>
              <w:rPr>
                <w:rFonts w:ascii="Calibri" w:hAnsi="Calibri" w:cs="Calibri"/>
                <w:color w:val="000000"/>
                <w:szCs w:val="22"/>
              </w:rPr>
              <w:t>-</w:t>
            </w:r>
            <w:r w:rsidRPr="00702D72">
              <w:rPr>
                <w:rFonts w:ascii="Calibri" w:hAnsi="Calibri" w:cs="Calibri"/>
                <w:color w:val="000000"/>
                <w:szCs w:val="22"/>
              </w:rPr>
              <w:t>LAND SQUARE FEET</w:t>
            </w:r>
          </w:p>
        </w:tc>
      </w:tr>
      <w:tr w:rsidR="000E5540" w:rsidRPr="00702D72" w14:paraId="72386EFB" w14:textId="77777777" w:rsidTr="00E472A7">
        <w:trPr>
          <w:trHeight w:val="300"/>
        </w:trPr>
        <w:tc>
          <w:tcPr>
            <w:tcW w:w="3340" w:type="dxa"/>
            <w:tcBorders>
              <w:top w:val="nil"/>
              <w:left w:val="nil"/>
              <w:bottom w:val="nil"/>
              <w:right w:val="nil"/>
            </w:tcBorders>
            <w:shd w:val="clear" w:color="auto" w:fill="auto"/>
            <w:noWrap/>
            <w:vAlign w:val="bottom"/>
            <w:hideMark/>
          </w:tcPr>
          <w:p w14:paraId="4F726278" w14:textId="77777777" w:rsidR="000E5540" w:rsidRPr="00702D72" w:rsidRDefault="000E5540" w:rsidP="00E472A7">
            <w:pPr>
              <w:rPr>
                <w:rFonts w:ascii="Calibri" w:hAnsi="Calibri" w:cs="Calibri"/>
                <w:color w:val="000000"/>
                <w:szCs w:val="22"/>
              </w:rPr>
            </w:pPr>
            <w:r>
              <w:rPr>
                <w:rFonts w:ascii="Calibri" w:hAnsi="Calibri" w:cs="Calibri"/>
                <w:color w:val="000000"/>
                <w:szCs w:val="22"/>
              </w:rPr>
              <w:t>-</w:t>
            </w:r>
            <w:r w:rsidRPr="00702D72">
              <w:rPr>
                <w:rFonts w:ascii="Calibri" w:hAnsi="Calibri" w:cs="Calibri"/>
                <w:color w:val="000000"/>
                <w:szCs w:val="22"/>
              </w:rPr>
              <w:t>GROSS SQUARE FEET</w:t>
            </w:r>
          </w:p>
        </w:tc>
      </w:tr>
      <w:tr w:rsidR="000E5540" w:rsidRPr="00702D72" w14:paraId="679382AE" w14:textId="77777777" w:rsidTr="00E472A7">
        <w:trPr>
          <w:trHeight w:val="300"/>
        </w:trPr>
        <w:tc>
          <w:tcPr>
            <w:tcW w:w="3340" w:type="dxa"/>
            <w:tcBorders>
              <w:top w:val="nil"/>
              <w:left w:val="nil"/>
              <w:bottom w:val="nil"/>
              <w:right w:val="nil"/>
            </w:tcBorders>
            <w:shd w:val="clear" w:color="auto" w:fill="auto"/>
            <w:noWrap/>
            <w:vAlign w:val="bottom"/>
            <w:hideMark/>
          </w:tcPr>
          <w:p w14:paraId="7A0687C5" w14:textId="77777777" w:rsidR="000E5540" w:rsidRPr="00702D72" w:rsidRDefault="000E5540" w:rsidP="00E472A7">
            <w:pPr>
              <w:rPr>
                <w:rFonts w:ascii="Calibri" w:hAnsi="Calibri" w:cs="Calibri"/>
                <w:color w:val="000000"/>
                <w:szCs w:val="22"/>
              </w:rPr>
            </w:pPr>
            <w:r>
              <w:rPr>
                <w:rFonts w:ascii="Calibri" w:hAnsi="Calibri" w:cs="Calibri"/>
                <w:color w:val="000000"/>
                <w:szCs w:val="22"/>
              </w:rPr>
              <w:t>-</w:t>
            </w:r>
            <w:r w:rsidRPr="00702D72">
              <w:rPr>
                <w:rFonts w:ascii="Calibri" w:hAnsi="Calibri" w:cs="Calibri"/>
                <w:color w:val="000000"/>
                <w:szCs w:val="22"/>
              </w:rPr>
              <w:t>YEAR BUILT</w:t>
            </w:r>
          </w:p>
        </w:tc>
      </w:tr>
      <w:tr w:rsidR="000E5540" w:rsidRPr="00702D72" w14:paraId="7ADAC4F9" w14:textId="77777777" w:rsidTr="00E472A7">
        <w:trPr>
          <w:trHeight w:val="300"/>
        </w:trPr>
        <w:tc>
          <w:tcPr>
            <w:tcW w:w="3340" w:type="dxa"/>
            <w:tcBorders>
              <w:top w:val="nil"/>
              <w:left w:val="nil"/>
              <w:bottom w:val="nil"/>
              <w:right w:val="nil"/>
            </w:tcBorders>
            <w:shd w:val="clear" w:color="auto" w:fill="auto"/>
            <w:noWrap/>
            <w:vAlign w:val="bottom"/>
            <w:hideMark/>
          </w:tcPr>
          <w:p w14:paraId="21093FA1" w14:textId="77777777" w:rsidR="000E5540" w:rsidRPr="00702D72" w:rsidRDefault="000E5540" w:rsidP="00E472A7">
            <w:pPr>
              <w:rPr>
                <w:rFonts w:ascii="Calibri" w:hAnsi="Calibri" w:cs="Calibri"/>
                <w:color w:val="000000"/>
                <w:szCs w:val="22"/>
              </w:rPr>
            </w:pPr>
            <w:r>
              <w:rPr>
                <w:rFonts w:ascii="Calibri" w:hAnsi="Calibri" w:cs="Calibri"/>
                <w:color w:val="000000"/>
                <w:szCs w:val="22"/>
              </w:rPr>
              <w:t>-</w:t>
            </w:r>
            <w:r w:rsidRPr="00702D72">
              <w:rPr>
                <w:rFonts w:ascii="Calibri" w:hAnsi="Calibri" w:cs="Calibri"/>
                <w:color w:val="000000"/>
                <w:szCs w:val="22"/>
              </w:rPr>
              <w:t>SALE PRICE</w:t>
            </w:r>
          </w:p>
        </w:tc>
      </w:tr>
      <w:tr w:rsidR="000E5540" w:rsidRPr="00702D72" w14:paraId="275AE970" w14:textId="77777777" w:rsidTr="00E472A7">
        <w:trPr>
          <w:trHeight w:val="70"/>
        </w:trPr>
        <w:tc>
          <w:tcPr>
            <w:tcW w:w="3340" w:type="dxa"/>
            <w:tcBorders>
              <w:top w:val="nil"/>
              <w:left w:val="nil"/>
              <w:bottom w:val="nil"/>
              <w:right w:val="nil"/>
            </w:tcBorders>
            <w:shd w:val="clear" w:color="auto" w:fill="auto"/>
            <w:noWrap/>
            <w:vAlign w:val="bottom"/>
            <w:hideMark/>
          </w:tcPr>
          <w:p w14:paraId="35C37B38" w14:textId="77777777" w:rsidR="000E5540" w:rsidRPr="00702D72" w:rsidRDefault="000E5540" w:rsidP="00E472A7">
            <w:pPr>
              <w:rPr>
                <w:rFonts w:ascii="Calibri" w:hAnsi="Calibri" w:cs="Calibri"/>
                <w:color w:val="000000"/>
                <w:szCs w:val="22"/>
              </w:rPr>
            </w:pPr>
            <w:r>
              <w:rPr>
                <w:rFonts w:ascii="Calibri" w:hAnsi="Calibri" w:cs="Calibri"/>
                <w:color w:val="000000"/>
                <w:szCs w:val="22"/>
              </w:rPr>
              <w:t>-</w:t>
            </w:r>
            <w:r w:rsidRPr="00702D72">
              <w:rPr>
                <w:rFonts w:ascii="Calibri" w:hAnsi="Calibri" w:cs="Calibri"/>
                <w:color w:val="000000"/>
                <w:szCs w:val="22"/>
              </w:rPr>
              <w:t>SALE DATE</w:t>
            </w:r>
          </w:p>
        </w:tc>
      </w:tr>
    </w:tbl>
    <w:p w14:paraId="6B158660" w14:textId="77777777" w:rsidR="000E5540" w:rsidRDefault="000E5540" w:rsidP="00630FA4">
      <w:pPr>
        <w:ind w:firstLine="216"/>
      </w:pPr>
    </w:p>
    <w:p w14:paraId="1F747DB2" w14:textId="77777777" w:rsidR="000E5540" w:rsidRDefault="000E5540" w:rsidP="000E5540"/>
    <w:p w14:paraId="1AC8F3EA" w14:textId="6F836988" w:rsidR="007260BD" w:rsidRPr="005A6B8C" w:rsidRDefault="00630FA4" w:rsidP="000E5540">
      <w:r>
        <w:t>The table created looks like this:</w:t>
      </w:r>
    </w:p>
    <w:p w14:paraId="124B30DF" w14:textId="77777777" w:rsidR="005A6B8C" w:rsidRPr="005A6B8C" w:rsidRDefault="005A6B8C" w:rsidP="005A6B8C"/>
    <w:p w14:paraId="44E871BC" w14:textId="5A3CCC60" w:rsidR="00FC4FDB" w:rsidRDefault="009109FD" w:rsidP="00FC4FDB">
      <w:r w:rsidRPr="009109FD">
        <w:rPr>
          <w:noProof/>
        </w:rPr>
        <w:drawing>
          <wp:inline distT="0" distB="0" distL="0" distR="0" wp14:anchorId="6979691F" wp14:editId="4E4BC1D7">
            <wp:extent cx="5943600" cy="310578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9"/>
                    <a:stretch>
                      <a:fillRect/>
                    </a:stretch>
                  </pic:blipFill>
                  <pic:spPr>
                    <a:xfrm>
                      <a:off x="0" y="0"/>
                      <a:ext cx="5943600" cy="3105785"/>
                    </a:xfrm>
                    <a:prstGeom prst="rect">
                      <a:avLst/>
                    </a:prstGeom>
                  </pic:spPr>
                </pic:pic>
              </a:graphicData>
            </a:graphic>
          </wp:inline>
        </w:drawing>
      </w:r>
    </w:p>
    <w:p w14:paraId="26E2CA3A" w14:textId="6574EA0F" w:rsidR="00AC0BE9" w:rsidRDefault="00AC0BE9" w:rsidP="00FC4FDB"/>
    <w:p w14:paraId="51443D3B" w14:textId="24EC8B8A" w:rsidR="00AC0BE9" w:rsidRDefault="00AC0BE9" w:rsidP="00FC4FDB"/>
    <w:p w14:paraId="7E57F867" w14:textId="63D2FB6F" w:rsidR="00B55546" w:rsidRDefault="00B55546" w:rsidP="00FC4FDB"/>
    <w:p w14:paraId="30F3CA9F" w14:textId="77777777" w:rsidR="000E5540" w:rsidRDefault="000E5540" w:rsidP="00FC4FDB"/>
    <w:p w14:paraId="4B17E5D2" w14:textId="3115EB62" w:rsidR="00B55546" w:rsidRDefault="00B55546" w:rsidP="00FC4FDB">
      <w:r>
        <w:lastRenderedPageBreak/>
        <w:t>Detail for fact table:</w:t>
      </w:r>
    </w:p>
    <w:p w14:paraId="03A6F51A" w14:textId="77777777" w:rsidR="00B55546" w:rsidRDefault="00B55546" w:rsidP="00FC4FDB"/>
    <w:p w14:paraId="5D42FC72" w14:textId="259EB35D" w:rsidR="00AC0BE9" w:rsidRDefault="009109FD" w:rsidP="00FC4FDB">
      <w:r w:rsidRPr="009109FD">
        <w:rPr>
          <w:noProof/>
        </w:rPr>
        <w:drawing>
          <wp:inline distT="0" distB="0" distL="0" distR="0" wp14:anchorId="5453AC6F" wp14:editId="143BAA1A">
            <wp:extent cx="5943600" cy="3264535"/>
            <wp:effectExtent l="0" t="0" r="0" b="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10"/>
                    <a:stretch>
                      <a:fillRect/>
                    </a:stretch>
                  </pic:blipFill>
                  <pic:spPr>
                    <a:xfrm>
                      <a:off x="0" y="0"/>
                      <a:ext cx="5943600" cy="3264535"/>
                    </a:xfrm>
                    <a:prstGeom prst="rect">
                      <a:avLst/>
                    </a:prstGeom>
                  </pic:spPr>
                </pic:pic>
              </a:graphicData>
            </a:graphic>
          </wp:inline>
        </w:drawing>
      </w:r>
    </w:p>
    <w:p w14:paraId="1757DA0C" w14:textId="12EB6EC4" w:rsidR="00A162D4" w:rsidRDefault="00A162D4" w:rsidP="00FC4FDB"/>
    <w:p w14:paraId="6D05144A" w14:textId="77777777" w:rsidR="00B55546" w:rsidRDefault="00B55546" w:rsidP="00FC4FDB"/>
    <w:p w14:paraId="6062293F" w14:textId="66A95578" w:rsidR="00971592" w:rsidRDefault="00630FA4" w:rsidP="0030699A">
      <w:r>
        <w:t xml:space="preserve">Query for create table: </w:t>
      </w:r>
    </w:p>
    <w:p w14:paraId="0940B84F" w14:textId="77777777" w:rsidR="00B55546" w:rsidRDefault="00B55546" w:rsidP="0030699A"/>
    <w:p w14:paraId="75F693BD" w14:textId="11E02E70" w:rsidR="0030699A" w:rsidRDefault="0030699A" w:rsidP="00630FA4">
      <w:pPr>
        <w:ind w:firstLine="216"/>
      </w:pPr>
      <w:r>
        <w:t xml:space="preserve">create table </w:t>
      </w:r>
      <w:proofErr w:type="spellStart"/>
      <w:proofErr w:type="gramStart"/>
      <w:r>
        <w:t>annualsalesfacts</w:t>
      </w:r>
      <w:proofErr w:type="spellEnd"/>
      <w:r>
        <w:t>(</w:t>
      </w:r>
      <w:proofErr w:type="gramEnd"/>
    </w:p>
    <w:p w14:paraId="0F8EC1E2" w14:textId="55008F9C" w:rsidR="0030699A" w:rsidRDefault="0030699A" w:rsidP="00630FA4">
      <w:pPr>
        <w:ind w:left="216" w:firstLine="216"/>
      </w:pPr>
      <w:r>
        <w:t xml:space="preserve">borough </w:t>
      </w:r>
      <w:proofErr w:type="gramStart"/>
      <w:r>
        <w:t>varchar(</w:t>
      </w:r>
      <w:proofErr w:type="gramEnd"/>
      <w:r>
        <w:t>50),</w:t>
      </w:r>
    </w:p>
    <w:p w14:paraId="72B0B744" w14:textId="11923F0C" w:rsidR="0030699A" w:rsidRDefault="0030699A" w:rsidP="00630FA4">
      <w:pPr>
        <w:ind w:left="216" w:firstLine="216"/>
      </w:pPr>
      <w:r>
        <w:t xml:space="preserve">neighborhood </w:t>
      </w:r>
      <w:proofErr w:type="gramStart"/>
      <w:r>
        <w:t>varchar(</w:t>
      </w:r>
      <w:proofErr w:type="gramEnd"/>
      <w:r>
        <w:t>50),</w:t>
      </w:r>
    </w:p>
    <w:p w14:paraId="0073A671" w14:textId="32896E00" w:rsidR="0030699A" w:rsidRDefault="0030699A" w:rsidP="00630FA4">
      <w:pPr>
        <w:ind w:left="216" w:firstLine="216"/>
      </w:pPr>
      <w:proofErr w:type="spellStart"/>
      <w:r>
        <w:t>zipcode</w:t>
      </w:r>
      <w:proofErr w:type="spellEnd"/>
      <w:r>
        <w:t xml:space="preserve"> </w:t>
      </w:r>
      <w:proofErr w:type="gramStart"/>
      <w:r>
        <w:t>char(</w:t>
      </w:r>
      <w:proofErr w:type="gramEnd"/>
      <w:r>
        <w:t>5),</w:t>
      </w:r>
    </w:p>
    <w:p w14:paraId="6FC4DE8B" w14:textId="241705D1" w:rsidR="0030699A" w:rsidRDefault="0030699A" w:rsidP="00630FA4">
      <w:pPr>
        <w:ind w:left="216" w:firstLine="216"/>
      </w:pPr>
      <w:r>
        <w:t xml:space="preserve">address </w:t>
      </w:r>
      <w:proofErr w:type="gramStart"/>
      <w:r>
        <w:t>varchar(</w:t>
      </w:r>
      <w:proofErr w:type="gramEnd"/>
      <w:r>
        <w:t>50),</w:t>
      </w:r>
    </w:p>
    <w:p w14:paraId="6E9A5BC0" w14:textId="0C0AD833" w:rsidR="0030699A" w:rsidRDefault="0030699A" w:rsidP="00630FA4">
      <w:pPr>
        <w:ind w:left="216" w:firstLine="216"/>
      </w:pPr>
      <w:proofErr w:type="spellStart"/>
      <w:r>
        <w:t>buildingcategory</w:t>
      </w:r>
      <w:proofErr w:type="spellEnd"/>
      <w:r>
        <w:t xml:space="preserve"> </w:t>
      </w:r>
      <w:proofErr w:type="gramStart"/>
      <w:r>
        <w:t>varchar(</w:t>
      </w:r>
      <w:proofErr w:type="gramEnd"/>
      <w:r>
        <w:t>50),</w:t>
      </w:r>
    </w:p>
    <w:p w14:paraId="32BED7A7" w14:textId="3E6A389E" w:rsidR="0030699A" w:rsidRDefault="0030699A" w:rsidP="00630FA4">
      <w:pPr>
        <w:ind w:left="216" w:firstLine="216"/>
      </w:pPr>
      <w:proofErr w:type="spellStart"/>
      <w:r>
        <w:t>yearbuilt</w:t>
      </w:r>
      <w:proofErr w:type="spellEnd"/>
      <w:r>
        <w:t xml:space="preserve"> int,</w:t>
      </w:r>
    </w:p>
    <w:p w14:paraId="5E63E1BB" w14:textId="748A601C" w:rsidR="0030699A" w:rsidRDefault="0030699A" w:rsidP="00630FA4">
      <w:pPr>
        <w:ind w:left="216" w:firstLine="216"/>
      </w:pPr>
      <w:proofErr w:type="spellStart"/>
      <w:r>
        <w:t>saledate</w:t>
      </w:r>
      <w:proofErr w:type="spellEnd"/>
      <w:r>
        <w:t xml:space="preserve"> </w:t>
      </w:r>
      <w:r w:rsidR="009109FD">
        <w:t>date</w:t>
      </w:r>
      <w:r>
        <w:t>,</w:t>
      </w:r>
    </w:p>
    <w:p w14:paraId="38D7A863" w14:textId="5C1609FA" w:rsidR="0030699A" w:rsidRDefault="0030699A" w:rsidP="00630FA4">
      <w:pPr>
        <w:ind w:left="216" w:firstLine="216"/>
      </w:pPr>
      <w:proofErr w:type="spellStart"/>
      <w:r>
        <w:t>totalunit</w:t>
      </w:r>
      <w:proofErr w:type="spellEnd"/>
      <w:r>
        <w:t xml:space="preserve"> int,</w:t>
      </w:r>
    </w:p>
    <w:p w14:paraId="4463B58E" w14:textId="639B66D5" w:rsidR="0030699A" w:rsidRDefault="0030699A" w:rsidP="00630FA4">
      <w:pPr>
        <w:ind w:left="216" w:firstLine="216"/>
      </w:pPr>
      <w:proofErr w:type="spellStart"/>
      <w:r>
        <w:t>landsqft</w:t>
      </w:r>
      <w:proofErr w:type="spellEnd"/>
      <w:r>
        <w:t xml:space="preserve"> int,</w:t>
      </w:r>
    </w:p>
    <w:p w14:paraId="4038EF63" w14:textId="2C8DDDE5" w:rsidR="0030699A" w:rsidRDefault="0030699A" w:rsidP="00630FA4">
      <w:pPr>
        <w:ind w:left="216" w:firstLine="216"/>
      </w:pPr>
      <w:proofErr w:type="spellStart"/>
      <w:r>
        <w:t>grosssqft</w:t>
      </w:r>
      <w:proofErr w:type="spellEnd"/>
      <w:r>
        <w:t xml:space="preserve"> int,</w:t>
      </w:r>
    </w:p>
    <w:p w14:paraId="63448AE5" w14:textId="62994235" w:rsidR="0030699A" w:rsidRDefault="0030699A" w:rsidP="00630FA4">
      <w:pPr>
        <w:ind w:left="216" w:firstLine="216"/>
      </w:pPr>
      <w:proofErr w:type="spellStart"/>
      <w:r>
        <w:t>saleprice</w:t>
      </w:r>
      <w:proofErr w:type="spellEnd"/>
      <w:r>
        <w:t xml:space="preserve"> int</w:t>
      </w:r>
    </w:p>
    <w:p w14:paraId="57915C8A" w14:textId="585A4E04" w:rsidR="0030699A" w:rsidRDefault="0030699A" w:rsidP="0030699A">
      <w:r>
        <w:t xml:space="preserve"> </w:t>
      </w:r>
      <w:r w:rsidR="00630FA4">
        <w:tab/>
      </w:r>
      <w:r>
        <w:t>)</w:t>
      </w:r>
    </w:p>
    <w:p w14:paraId="7E9802CE" w14:textId="153FA6D4" w:rsidR="0030699A" w:rsidRDefault="0030699A" w:rsidP="00630FA4">
      <w:pPr>
        <w:ind w:firstLine="216"/>
      </w:pPr>
      <w:r>
        <w:t>ROW FORMAT</w:t>
      </w:r>
    </w:p>
    <w:p w14:paraId="28B08F86" w14:textId="39127C84" w:rsidR="0030699A" w:rsidRDefault="0030699A" w:rsidP="00630FA4">
      <w:pPr>
        <w:ind w:firstLine="216"/>
      </w:pPr>
      <w:r>
        <w:t>DELIMITED FIELDS TERMINATED BY ','</w:t>
      </w:r>
    </w:p>
    <w:p w14:paraId="4F41D76F" w14:textId="2EE281DF" w:rsidR="0030699A" w:rsidRDefault="0030699A" w:rsidP="00630FA4">
      <w:pPr>
        <w:ind w:firstLine="216"/>
      </w:pPr>
      <w:r>
        <w:t xml:space="preserve">STORED AS </w:t>
      </w:r>
      <w:proofErr w:type="gramStart"/>
      <w:r>
        <w:t>TEXTFILE;</w:t>
      </w:r>
      <w:proofErr w:type="gramEnd"/>
    </w:p>
    <w:p w14:paraId="18276F32" w14:textId="3BE18A69" w:rsidR="0030699A" w:rsidRDefault="0030699A" w:rsidP="00FC4FDB"/>
    <w:p w14:paraId="2D04F284" w14:textId="401E7B8C" w:rsidR="008F46C2" w:rsidRDefault="008F46C2" w:rsidP="00FC4FDB"/>
    <w:p w14:paraId="6C7691EF" w14:textId="1BC96321" w:rsidR="008F46C2" w:rsidRDefault="008F46C2" w:rsidP="00FC4FDB"/>
    <w:p w14:paraId="17ECB2A5" w14:textId="6E8E2C9F" w:rsidR="008F46C2" w:rsidRDefault="008F46C2" w:rsidP="00FC4FDB"/>
    <w:p w14:paraId="5F52B0F1" w14:textId="025AFE06" w:rsidR="008F46C2" w:rsidRDefault="008F46C2" w:rsidP="00FC4FDB"/>
    <w:p w14:paraId="77CFD1F1" w14:textId="2CA3406A" w:rsidR="008F46C2" w:rsidRDefault="00C7478F" w:rsidP="00E06868">
      <w:pPr>
        <w:ind w:firstLine="216"/>
      </w:pPr>
      <w:r>
        <w:t>After that. We make directory in HDFS under root named ‘</w:t>
      </w:r>
      <w:proofErr w:type="spellStart"/>
      <w:r>
        <w:t>nysales</w:t>
      </w:r>
      <w:proofErr w:type="spellEnd"/>
      <w:r>
        <w:t xml:space="preserve">’. And creating the input and output directories. These directories are for containing the input and output data. </w:t>
      </w:r>
    </w:p>
    <w:p w14:paraId="322C94CB" w14:textId="7354FD25" w:rsidR="008F46C2" w:rsidRDefault="008F46C2" w:rsidP="00FC4FDB"/>
    <w:p w14:paraId="1E8066A2" w14:textId="3EEE27CC" w:rsidR="008F46C2" w:rsidRDefault="008F46C2" w:rsidP="00FC4FDB"/>
    <w:p w14:paraId="517999DF" w14:textId="2129B4EB" w:rsidR="008F46C2" w:rsidRDefault="008F46C2" w:rsidP="00FC4FDB">
      <w:r w:rsidRPr="008F46C2">
        <w:rPr>
          <w:noProof/>
        </w:rPr>
        <w:drawing>
          <wp:inline distT="0" distB="0" distL="0" distR="0" wp14:anchorId="580E62ED" wp14:editId="55BD73BF">
            <wp:extent cx="5943600" cy="149479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5943600" cy="1494790"/>
                    </a:xfrm>
                    <a:prstGeom prst="rect">
                      <a:avLst/>
                    </a:prstGeom>
                  </pic:spPr>
                </pic:pic>
              </a:graphicData>
            </a:graphic>
          </wp:inline>
        </w:drawing>
      </w:r>
    </w:p>
    <w:p w14:paraId="3DC49A67" w14:textId="3A643E41" w:rsidR="008F46C2" w:rsidRDefault="008F46C2" w:rsidP="00FC4FDB"/>
    <w:p w14:paraId="32B51F7A" w14:textId="1D456453" w:rsidR="008F46C2" w:rsidRDefault="00C7478F" w:rsidP="00FC4FDB">
      <w:r>
        <w:t>Inside of Input directory:</w:t>
      </w:r>
    </w:p>
    <w:p w14:paraId="6081BD5D" w14:textId="6C4A77DE" w:rsidR="008F46C2" w:rsidRDefault="008F46C2" w:rsidP="00FC4FDB"/>
    <w:p w14:paraId="7FE56CBE" w14:textId="77777777" w:rsidR="008F46C2" w:rsidRDefault="008F46C2" w:rsidP="00FC4FDB"/>
    <w:p w14:paraId="5AA0261E" w14:textId="76D31739" w:rsidR="008F46C2" w:rsidRDefault="008F46C2" w:rsidP="00FC4FDB">
      <w:r w:rsidRPr="008F46C2">
        <w:rPr>
          <w:noProof/>
        </w:rPr>
        <w:drawing>
          <wp:inline distT="0" distB="0" distL="0" distR="0" wp14:anchorId="1B2EDEDE" wp14:editId="14227CA9">
            <wp:extent cx="5922335" cy="181800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stretch>
                      <a:fillRect/>
                    </a:stretch>
                  </pic:blipFill>
                  <pic:spPr>
                    <a:xfrm>
                      <a:off x="0" y="0"/>
                      <a:ext cx="5939479" cy="1823268"/>
                    </a:xfrm>
                    <a:prstGeom prst="rect">
                      <a:avLst/>
                    </a:prstGeom>
                  </pic:spPr>
                </pic:pic>
              </a:graphicData>
            </a:graphic>
          </wp:inline>
        </w:drawing>
      </w:r>
    </w:p>
    <w:p w14:paraId="41940F5C" w14:textId="681E03C0" w:rsidR="008F46C2" w:rsidRDefault="008F46C2" w:rsidP="00FC4FDB"/>
    <w:p w14:paraId="1DA6D5E6" w14:textId="1282C8E2" w:rsidR="008F46C2" w:rsidRDefault="00C7478F" w:rsidP="00FC4FDB">
      <w:r>
        <w:t>Inside of Output directory:</w:t>
      </w:r>
    </w:p>
    <w:p w14:paraId="5B1891D5" w14:textId="589F8EB1" w:rsidR="008F46C2" w:rsidRDefault="008F46C2" w:rsidP="00FC4FDB"/>
    <w:p w14:paraId="7C31EEDE" w14:textId="5134C751" w:rsidR="008F46C2" w:rsidRDefault="008F46C2" w:rsidP="00FC4FDB">
      <w:r w:rsidRPr="008F46C2">
        <w:rPr>
          <w:noProof/>
        </w:rPr>
        <w:drawing>
          <wp:inline distT="0" distB="0" distL="0" distR="0" wp14:anchorId="70CF5992" wp14:editId="138A6A58">
            <wp:extent cx="5943600" cy="1115060"/>
            <wp:effectExtent l="0" t="0" r="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1115060"/>
                    </a:xfrm>
                    <a:prstGeom prst="rect">
                      <a:avLst/>
                    </a:prstGeom>
                  </pic:spPr>
                </pic:pic>
              </a:graphicData>
            </a:graphic>
          </wp:inline>
        </w:drawing>
      </w:r>
    </w:p>
    <w:p w14:paraId="4BF543D2" w14:textId="1B37A682" w:rsidR="008F46C2" w:rsidRDefault="008F46C2" w:rsidP="00FC4FDB"/>
    <w:p w14:paraId="40FB8D30" w14:textId="0D643A9D" w:rsidR="008F46C2" w:rsidRDefault="008F46C2" w:rsidP="00FC4FDB"/>
    <w:p w14:paraId="59295A26" w14:textId="227437BA" w:rsidR="008F46C2" w:rsidRDefault="008F46C2" w:rsidP="00FC4FDB"/>
    <w:p w14:paraId="5F8A9ED4" w14:textId="63FC170F" w:rsidR="008F46C2" w:rsidRDefault="008F46C2" w:rsidP="00FC4FDB"/>
    <w:p w14:paraId="1FE5F714" w14:textId="77777777" w:rsidR="008F46C2" w:rsidRDefault="008F46C2" w:rsidP="00FC4FDB"/>
    <w:p w14:paraId="161DD9FB" w14:textId="77777777" w:rsidR="00FC4FDB" w:rsidRPr="00FC4FDB" w:rsidRDefault="00FC4FDB" w:rsidP="00FC4FDB">
      <w:pPr>
        <w:pStyle w:val="Heading2"/>
      </w:pPr>
      <w:r>
        <w:lastRenderedPageBreak/>
        <w:t>2.3 Reflective analysis of using a data warehouse vs Hadoop.</w:t>
      </w:r>
    </w:p>
    <w:p w14:paraId="1DC0C638" w14:textId="12863D6A" w:rsidR="008C0EBE" w:rsidRDefault="008C0EBE" w:rsidP="008D3754">
      <w:pPr>
        <w:rPr>
          <w:szCs w:val="22"/>
        </w:rPr>
      </w:pPr>
      <w:bookmarkStart w:id="33" w:name="_Toc457330114"/>
    </w:p>
    <w:p w14:paraId="6994F340" w14:textId="1244D35E" w:rsidR="00FF274B" w:rsidRDefault="00FF274B" w:rsidP="4A631FCB">
      <w:pPr>
        <w:rPr>
          <w:szCs w:val="22"/>
        </w:rPr>
      </w:pPr>
    </w:p>
    <w:p w14:paraId="756D6CF3" w14:textId="5F62E801" w:rsidR="00FF274B" w:rsidRDefault="00C7478F" w:rsidP="4A631FCB">
      <w:pPr>
        <w:rPr>
          <w:szCs w:val="22"/>
        </w:rPr>
      </w:pPr>
      <w:r>
        <w:rPr>
          <w:szCs w:val="22"/>
        </w:rPr>
        <w:t>Data Warehouse:</w:t>
      </w:r>
    </w:p>
    <w:p w14:paraId="706B5550" w14:textId="77777777" w:rsidR="003E119C" w:rsidRDefault="003E119C" w:rsidP="4A631FCB">
      <w:pPr>
        <w:rPr>
          <w:szCs w:val="22"/>
        </w:rPr>
      </w:pPr>
    </w:p>
    <w:p w14:paraId="1A53F52F" w14:textId="3B986126" w:rsidR="00C7478F" w:rsidRDefault="003E119C" w:rsidP="4A631FCB">
      <w:pPr>
        <w:rPr>
          <w:szCs w:val="22"/>
        </w:rPr>
      </w:pPr>
      <w:r>
        <w:rPr>
          <w:szCs w:val="22"/>
        </w:rPr>
        <w:tab/>
        <w:t>Using data warehouse for data architecture is quite time consuming as we must set the tables for the determined dimensions. And the margin of error from this process is quite large.</w:t>
      </w:r>
      <w:r w:rsidR="00AE4D87">
        <w:rPr>
          <w:szCs w:val="22"/>
        </w:rPr>
        <w:t xml:space="preserve"> It needs precision to </w:t>
      </w:r>
      <w:r w:rsidR="008C7813">
        <w:rPr>
          <w:szCs w:val="22"/>
        </w:rPr>
        <w:t xml:space="preserve">determine which column is needed and which column is not needed. </w:t>
      </w:r>
      <w:r w:rsidR="00AE4D87">
        <w:rPr>
          <w:szCs w:val="22"/>
        </w:rPr>
        <w:t xml:space="preserve"> And due to the aggregation of data, we </w:t>
      </w:r>
      <w:proofErr w:type="gramStart"/>
      <w:r w:rsidR="00AE4D87">
        <w:rPr>
          <w:szCs w:val="22"/>
        </w:rPr>
        <w:t>have to</w:t>
      </w:r>
      <w:proofErr w:type="gramEnd"/>
      <w:r w:rsidR="00AE4D87">
        <w:rPr>
          <w:szCs w:val="22"/>
        </w:rPr>
        <w:t xml:space="preserve"> add count to the fact table. </w:t>
      </w:r>
      <w:r w:rsidR="008C7813">
        <w:rPr>
          <w:szCs w:val="22"/>
        </w:rPr>
        <w:t xml:space="preserve">The count is to mark which record is incorporated with the fact records. For this project, the final tables created for data warehouse are 6. Consisting of 5 dimensions and 1 fact table. </w:t>
      </w:r>
      <w:r w:rsidR="00110415">
        <w:rPr>
          <w:szCs w:val="22"/>
        </w:rPr>
        <w:t xml:space="preserve">And from 21 columns that are available from the datasets, we are using 11 columns for the analytics. For the final design on fact table, we created 10 attributes. </w:t>
      </w:r>
      <w:r w:rsidR="005854EA">
        <w:rPr>
          <w:szCs w:val="22"/>
        </w:rPr>
        <w:t xml:space="preserve">And we only store the ID and the numeric fact for the fact table. </w:t>
      </w:r>
    </w:p>
    <w:p w14:paraId="558A30A6" w14:textId="31792C18" w:rsidR="00C7478F" w:rsidRDefault="00C7478F" w:rsidP="4A631FCB">
      <w:pPr>
        <w:rPr>
          <w:szCs w:val="22"/>
        </w:rPr>
      </w:pPr>
    </w:p>
    <w:p w14:paraId="109D5BC1" w14:textId="60B4CDEE" w:rsidR="00C7478F" w:rsidRDefault="00C7478F" w:rsidP="4A631FCB">
      <w:pPr>
        <w:rPr>
          <w:szCs w:val="22"/>
        </w:rPr>
      </w:pPr>
      <w:r>
        <w:rPr>
          <w:szCs w:val="22"/>
        </w:rPr>
        <w:t xml:space="preserve">Hadoop: </w:t>
      </w:r>
    </w:p>
    <w:p w14:paraId="134D04A5" w14:textId="77777777" w:rsidR="003E119C" w:rsidRDefault="003E119C" w:rsidP="4A631FCB">
      <w:pPr>
        <w:rPr>
          <w:szCs w:val="22"/>
        </w:rPr>
      </w:pPr>
    </w:p>
    <w:p w14:paraId="147AE923" w14:textId="0609A7A8" w:rsidR="00FF274B" w:rsidRDefault="003E119C" w:rsidP="4A631FCB">
      <w:pPr>
        <w:rPr>
          <w:szCs w:val="22"/>
        </w:rPr>
      </w:pPr>
      <w:r>
        <w:rPr>
          <w:szCs w:val="22"/>
        </w:rPr>
        <w:tab/>
        <w:t xml:space="preserve">Creating data architecture for Hadoop system is more straightforward than data warehouse. </w:t>
      </w:r>
      <w:r w:rsidR="00021C52">
        <w:rPr>
          <w:szCs w:val="22"/>
        </w:rPr>
        <w:t>We only need to create one fact table for the analyzed columns. This makes the error possibility is less likely than the case of relational database. As the architectural is parallel, the engine works independently a</w:t>
      </w:r>
      <w:r w:rsidR="00511E0C">
        <w:rPr>
          <w:szCs w:val="22"/>
        </w:rPr>
        <w:t>nd making data manipulation is easier than data warehouse. For our project, we created one fact table in Hive based on the analyzed colu</w:t>
      </w:r>
      <w:r w:rsidR="00FC675B">
        <w:rPr>
          <w:szCs w:val="22"/>
        </w:rPr>
        <w:t>mn</w:t>
      </w:r>
      <w:r w:rsidR="00511E0C">
        <w:rPr>
          <w:szCs w:val="22"/>
        </w:rPr>
        <w:t xml:space="preserve">s. </w:t>
      </w:r>
      <w:r w:rsidR="005854EA">
        <w:rPr>
          <w:szCs w:val="22"/>
        </w:rPr>
        <w:t xml:space="preserve">Total columns created are 11 columns. And we store the whole data from the dataset.  </w:t>
      </w:r>
      <w:proofErr w:type="gramStart"/>
      <w:r w:rsidR="005854EA">
        <w:rPr>
          <w:szCs w:val="22"/>
        </w:rPr>
        <w:t>Due to the fact that</w:t>
      </w:r>
      <w:proofErr w:type="gramEnd"/>
      <w:r w:rsidR="005854EA">
        <w:rPr>
          <w:szCs w:val="22"/>
        </w:rPr>
        <w:t xml:space="preserve"> we only have one table</w:t>
      </w:r>
      <w:r w:rsidR="00681691">
        <w:rPr>
          <w:szCs w:val="22"/>
        </w:rPr>
        <w:t xml:space="preserve"> and storing the whole dataset</w:t>
      </w:r>
      <w:r w:rsidR="005854EA">
        <w:rPr>
          <w:szCs w:val="22"/>
        </w:rPr>
        <w:t xml:space="preserve">, we predict that the fact table will be bigger than the fact table in data warehouse. </w:t>
      </w:r>
    </w:p>
    <w:p w14:paraId="483E141B" w14:textId="42EED1A4" w:rsidR="00FF274B" w:rsidRDefault="003E119C" w:rsidP="4A631FCB">
      <w:pPr>
        <w:rPr>
          <w:szCs w:val="22"/>
        </w:rPr>
      </w:pPr>
      <w:r>
        <w:rPr>
          <w:szCs w:val="22"/>
        </w:rPr>
        <w:tab/>
      </w:r>
    </w:p>
    <w:p w14:paraId="6AB4A364" w14:textId="2EED18B5" w:rsidR="00FF274B" w:rsidRDefault="00FF274B" w:rsidP="4A631FCB">
      <w:pPr>
        <w:rPr>
          <w:szCs w:val="22"/>
        </w:rPr>
      </w:pPr>
    </w:p>
    <w:p w14:paraId="58D9A860" w14:textId="311D55CD" w:rsidR="00FF274B" w:rsidRDefault="00FF274B" w:rsidP="4A631FCB">
      <w:pPr>
        <w:rPr>
          <w:szCs w:val="22"/>
        </w:rPr>
      </w:pPr>
    </w:p>
    <w:p w14:paraId="4D7154AA" w14:textId="0FC9EAA2" w:rsidR="00FF274B" w:rsidRDefault="00FF274B" w:rsidP="4A631FCB">
      <w:pPr>
        <w:rPr>
          <w:szCs w:val="22"/>
        </w:rPr>
      </w:pPr>
    </w:p>
    <w:p w14:paraId="503AF968" w14:textId="017ED93C" w:rsidR="00FF274B" w:rsidRDefault="00FF274B" w:rsidP="4A631FCB">
      <w:pPr>
        <w:rPr>
          <w:szCs w:val="22"/>
        </w:rPr>
      </w:pPr>
    </w:p>
    <w:p w14:paraId="7A608D16" w14:textId="65119155" w:rsidR="00FF274B" w:rsidRDefault="00FF274B" w:rsidP="4A631FCB">
      <w:pPr>
        <w:rPr>
          <w:szCs w:val="22"/>
        </w:rPr>
      </w:pPr>
    </w:p>
    <w:p w14:paraId="6E01577F" w14:textId="44869960" w:rsidR="00FF274B" w:rsidRDefault="00FF274B" w:rsidP="4A631FCB">
      <w:pPr>
        <w:rPr>
          <w:szCs w:val="22"/>
        </w:rPr>
      </w:pPr>
    </w:p>
    <w:p w14:paraId="7AB6C3A0" w14:textId="507BC377" w:rsidR="00FF274B" w:rsidRDefault="00FF274B" w:rsidP="4A631FCB">
      <w:pPr>
        <w:rPr>
          <w:szCs w:val="22"/>
        </w:rPr>
      </w:pPr>
    </w:p>
    <w:p w14:paraId="37068D43" w14:textId="116625CC" w:rsidR="00FF274B" w:rsidRDefault="00FF274B" w:rsidP="4A631FCB">
      <w:pPr>
        <w:rPr>
          <w:szCs w:val="22"/>
        </w:rPr>
      </w:pPr>
    </w:p>
    <w:p w14:paraId="16C4D083" w14:textId="177FFD6C" w:rsidR="00FF274B" w:rsidRDefault="00FF274B" w:rsidP="4A631FCB">
      <w:pPr>
        <w:rPr>
          <w:szCs w:val="22"/>
        </w:rPr>
      </w:pPr>
    </w:p>
    <w:p w14:paraId="2429C4D2" w14:textId="717062AF" w:rsidR="00FF274B" w:rsidRDefault="00FF274B" w:rsidP="4A631FCB">
      <w:pPr>
        <w:rPr>
          <w:szCs w:val="22"/>
        </w:rPr>
      </w:pPr>
    </w:p>
    <w:p w14:paraId="7F86CED4" w14:textId="71B99393" w:rsidR="00FF274B" w:rsidRDefault="00FF274B" w:rsidP="4A631FCB">
      <w:pPr>
        <w:rPr>
          <w:szCs w:val="22"/>
        </w:rPr>
      </w:pPr>
    </w:p>
    <w:p w14:paraId="775F5247" w14:textId="1EE472F1" w:rsidR="00FF274B" w:rsidRDefault="00FF274B" w:rsidP="4A631FCB">
      <w:pPr>
        <w:rPr>
          <w:szCs w:val="22"/>
        </w:rPr>
      </w:pPr>
    </w:p>
    <w:p w14:paraId="3D1A58D9" w14:textId="36CF59BE" w:rsidR="00FF274B" w:rsidRDefault="00FF274B" w:rsidP="4A631FCB">
      <w:pPr>
        <w:rPr>
          <w:szCs w:val="22"/>
        </w:rPr>
      </w:pPr>
    </w:p>
    <w:p w14:paraId="4BB2B0DA" w14:textId="21378B71" w:rsidR="00FF274B" w:rsidRDefault="00FF274B" w:rsidP="4A631FCB">
      <w:pPr>
        <w:rPr>
          <w:szCs w:val="22"/>
        </w:rPr>
      </w:pPr>
    </w:p>
    <w:p w14:paraId="6AED2545" w14:textId="26BBC340" w:rsidR="00FF274B" w:rsidRDefault="00FF274B" w:rsidP="4A631FCB">
      <w:pPr>
        <w:rPr>
          <w:szCs w:val="22"/>
        </w:rPr>
      </w:pPr>
    </w:p>
    <w:p w14:paraId="0C3E3968" w14:textId="00912275" w:rsidR="00FF274B" w:rsidRDefault="00FF274B" w:rsidP="4A631FCB">
      <w:pPr>
        <w:rPr>
          <w:szCs w:val="22"/>
        </w:rPr>
      </w:pPr>
    </w:p>
    <w:p w14:paraId="3C340F5D" w14:textId="343E344F" w:rsidR="00FF274B" w:rsidRDefault="00FF274B" w:rsidP="4A631FCB">
      <w:pPr>
        <w:rPr>
          <w:szCs w:val="22"/>
        </w:rPr>
      </w:pPr>
    </w:p>
    <w:p w14:paraId="59535F27" w14:textId="0FE7ED4F" w:rsidR="00F13DBB" w:rsidRDefault="00F13DBB" w:rsidP="4A631FCB">
      <w:pPr>
        <w:rPr>
          <w:szCs w:val="22"/>
        </w:rPr>
      </w:pPr>
    </w:p>
    <w:p w14:paraId="4F87B90E" w14:textId="24D32142" w:rsidR="000D3AC0" w:rsidRDefault="000D3AC0" w:rsidP="4A631FCB">
      <w:pPr>
        <w:rPr>
          <w:szCs w:val="22"/>
        </w:rPr>
      </w:pPr>
    </w:p>
    <w:p w14:paraId="4BDBB15C" w14:textId="462FE6AC" w:rsidR="00F13DBB" w:rsidRDefault="00F13DBB" w:rsidP="4A631FCB">
      <w:pPr>
        <w:rPr>
          <w:szCs w:val="22"/>
        </w:rPr>
      </w:pPr>
    </w:p>
    <w:p w14:paraId="6992F1E5" w14:textId="77777777" w:rsidR="00FC4FDB" w:rsidRDefault="00D94205" w:rsidP="00B119F8">
      <w:pPr>
        <w:pStyle w:val="Head1H-net"/>
      </w:pPr>
      <w:r>
        <w:lastRenderedPageBreak/>
        <w:t xml:space="preserve">3. </w:t>
      </w:r>
      <w:r w:rsidR="00FC4FDB">
        <w:t>Data Preparation</w:t>
      </w:r>
    </w:p>
    <w:p w14:paraId="7C249963" w14:textId="77777777" w:rsidR="00B119F8" w:rsidRDefault="008B26D2" w:rsidP="008B26D2">
      <w:pPr>
        <w:pStyle w:val="Heading2"/>
      </w:pPr>
      <w:r>
        <w:t xml:space="preserve">3.1 </w:t>
      </w:r>
      <w:bookmarkEnd w:id="33"/>
      <w:r>
        <w:t>Relational Data Warehouse</w:t>
      </w:r>
      <w:r w:rsidR="003C6A0C">
        <w:t xml:space="preserve"> Implementation</w:t>
      </w:r>
    </w:p>
    <w:p w14:paraId="641C8CA5" w14:textId="77777777" w:rsidR="00B119F8" w:rsidRDefault="001245C6" w:rsidP="001245C6">
      <w:pPr>
        <w:pStyle w:val="Heading2"/>
      </w:pPr>
      <w:bookmarkStart w:id="34" w:name="_Toc457330115"/>
      <w:r>
        <w:t>ETL considerations</w:t>
      </w:r>
      <w:bookmarkEnd w:id="34"/>
    </w:p>
    <w:p w14:paraId="144A5D23" w14:textId="77777777" w:rsidR="001245C6" w:rsidRDefault="001245C6" w:rsidP="001245C6"/>
    <w:p w14:paraId="719C54B5" w14:textId="46DD9EAB" w:rsidR="001245C6" w:rsidRDefault="001245C6" w:rsidP="001245C6">
      <w:pPr>
        <w:pStyle w:val="Heading2"/>
      </w:pPr>
      <w:bookmarkStart w:id="35" w:name="_Toc457330116"/>
      <w:r>
        <w:t>ETL Process Flow with description</w:t>
      </w:r>
      <w:bookmarkEnd w:id="35"/>
    </w:p>
    <w:p w14:paraId="3F1CD4F2" w14:textId="77777777" w:rsidR="006A2AD1" w:rsidRPr="006A2AD1" w:rsidRDefault="006A2AD1" w:rsidP="006A2AD1"/>
    <w:p w14:paraId="3B40A31B" w14:textId="35B54C5D" w:rsidR="00FF274B" w:rsidRDefault="006A2AD1" w:rsidP="00FF274B">
      <w:r>
        <w:t>General flow of the ETL:</w:t>
      </w:r>
    </w:p>
    <w:p w14:paraId="48F43518" w14:textId="77777777" w:rsidR="006A2AD1" w:rsidRDefault="006A2AD1" w:rsidP="00FF274B"/>
    <w:p w14:paraId="4B80B372" w14:textId="4ECA7E95" w:rsidR="00FF274B" w:rsidRDefault="00D773F9" w:rsidP="00FF274B">
      <w:r w:rsidRPr="00D773F9">
        <w:rPr>
          <w:noProof/>
        </w:rPr>
        <w:drawing>
          <wp:inline distT="0" distB="0" distL="0" distR="0" wp14:anchorId="49670739" wp14:editId="5C0279FF">
            <wp:extent cx="5943600" cy="4183380"/>
            <wp:effectExtent l="0" t="0" r="0" b="762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4"/>
                    <a:stretch>
                      <a:fillRect/>
                    </a:stretch>
                  </pic:blipFill>
                  <pic:spPr>
                    <a:xfrm>
                      <a:off x="0" y="0"/>
                      <a:ext cx="5943600" cy="4183380"/>
                    </a:xfrm>
                    <a:prstGeom prst="rect">
                      <a:avLst/>
                    </a:prstGeom>
                  </pic:spPr>
                </pic:pic>
              </a:graphicData>
            </a:graphic>
          </wp:inline>
        </w:drawing>
      </w:r>
    </w:p>
    <w:p w14:paraId="3E9B792F" w14:textId="6D84D4F7" w:rsidR="00FF274B" w:rsidRDefault="00FF274B" w:rsidP="00FF274B"/>
    <w:p w14:paraId="042983E9" w14:textId="77777777" w:rsidR="00115BAB" w:rsidRDefault="006A2AD1" w:rsidP="005057A3">
      <w:pPr>
        <w:ind w:firstLine="216"/>
      </w:pPr>
      <w:r>
        <w:t xml:space="preserve">The ETL </w:t>
      </w:r>
      <w:r w:rsidR="00115BAB">
        <w:t xml:space="preserve">flow consists of 4 steps. That are DB connection and data source setting, data extraction, loading dimensions’ data, and loading the facts’ data. First, we connect the flow to the target DB by putting the hostname, database name, and the credentials. And then, we select the data we want to load to the database in the excel reader node. After selecting the data, we move on to the extraction </w:t>
      </w:r>
      <w:proofErr w:type="spellStart"/>
      <w:r w:rsidR="00115BAB">
        <w:t>metanode</w:t>
      </w:r>
      <w:proofErr w:type="spellEnd"/>
      <w:r w:rsidR="00115BAB">
        <w:t xml:space="preserve">. </w:t>
      </w:r>
    </w:p>
    <w:p w14:paraId="3251ECC2" w14:textId="77777777" w:rsidR="00115BAB" w:rsidRDefault="00115BAB" w:rsidP="00FF274B"/>
    <w:p w14:paraId="7CFA1EBC" w14:textId="77777777" w:rsidR="00115BAB" w:rsidRDefault="00115BAB" w:rsidP="00FF274B"/>
    <w:p w14:paraId="3F89513B" w14:textId="77777777" w:rsidR="00115BAB" w:rsidRDefault="00115BAB" w:rsidP="00FF274B"/>
    <w:p w14:paraId="2E9C5586" w14:textId="77777777" w:rsidR="00F776F5" w:rsidRDefault="00F776F5" w:rsidP="00FF274B"/>
    <w:p w14:paraId="511165DA" w14:textId="61C0702D" w:rsidR="00115BAB" w:rsidRDefault="00115BAB" w:rsidP="00FF274B">
      <w:r>
        <w:lastRenderedPageBreak/>
        <w:t xml:space="preserve">Inside the extraction </w:t>
      </w:r>
      <w:proofErr w:type="spellStart"/>
      <w:r>
        <w:t>metanode</w:t>
      </w:r>
      <w:proofErr w:type="spellEnd"/>
      <w:r>
        <w:t xml:space="preserve">: </w:t>
      </w:r>
    </w:p>
    <w:p w14:paraId="17A570E4" w14:textId="77777777" w:rsidR="00115BAB" w:rsidRDefault="00115BAB" w:rsidP="00FF274B"/>
    <w:p w14:paraId="4ABB00ED" w14:textId="689F3982" w:rsidR="00115BAB" w:rsidRDefault="00D773F9" w:rsidP="00FF274B">
      <w:r w:rsidRPr="00D773F9">
        <w:rPr>
          <w:noProof/>
        </w:rPr>
        <w:drawing>
          <wp:inline distT="0" distB="0" distL="0" distR="0" wp14:anchorId="3F6E17B4" wp14:editId="48335A9B">
            <wp:extent cx="5943600" cy="2690495"/>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15"/>
                    <a:stretch>
                      <a:fillRect/>
                    </a:stretch>
                  </pic:blipFill>
                  <pic:spPr>
                    <a:xfrm>
                      <a:off x="0" y="0"/>
                      <a:ext cx="5943600" cy="2690495"/>
                    </a:xfrm>
                    <a:prstGeom prst="rect">
                      <a:avLst/>
                    </a:prstGeom>
                  </pic:spPr>
                </pic:pic>
              </a:graphicData>
            </a:graphic>
          </wp:inline>
        </w:drawing>
      </w:r>
      <w:r w:rsidR="00115BAB">
        <w:t xml:space="preserve"> </w:t>
      </w:r>
    </w:p>
    <w:p w14:paraId="677FF98B" w14:textId="77777777" w:rsidR="00115BAB" w:rsidRDefault="00115BAB" w:rsidP="00FF274B"/>
    <w:p w14:paraId="24980EE8" w14:textId="32639AC4" w:rsidR="006A2AD1" w:rsidRDefault="006A2AD1" w:rsidP="00FF274B"/>
    <w:p w14:paraId="1649E2C4" w14:textId="1DFF8C85" w:rsidR="005057A3" w:rsidRDefault="005057A3" w:rsidP="005057A3">
      <w:pPr>
        <w:ind w:firstLine="216"/>
      </w:pPr>
      <w:r>
        <w:t xml:space="preserve">We filter the row on the date column and then set it to exclude rows by attribute value and by only missing values match in the matching criteria. And then we use string to date and time node to change the type of the date column into date type. After that, we filter the column based on the used columns and unused columns from the previous insight. </w:t>
      </w:r>
      <w:r w:rsidR="00D773F9">
        <w:t xml:space="preserve">Then, we used Rule Engine node. This is for replacing values in borough column to the name of the borough. After that, we use </w:t>
      </w:r>
      <w:r w:rsidR="00143143">
        <w:t>C</w:t>
      </w:r>
      <w:r w:rsidR="00D773F9">
        <w:t xml:space="preserve">olumn </w:t>
      </w:r>
      <w:proofErr w:type="spellStart"/>
      <w:r w:rsidR="00143143">
        <w:t>R</w:t>
      </w:r>
      <w:r w:rsidR="00D773F9">
        <w:t>esorter</w:t>
      </w:r>
      <w:proofErr w:type="spellEnd"/>
      <w:r w:rsidR="00D773F9">
        <w:t xml:space="preserve"> to </w:t>
      </w:r>
      <w:r w:rsidR="00A24B4C">
        <w:t xml:space="preserve">change the order of the column. Next, we use string manipulation to remove blank spaces for come column. Then, we use column aggregator to combine neighborhood, borough, and </w:t>
      </w:r>
      <w:proofErr w:type="spellStart"/>
      <w:r w:rsidR="00A24B4C">
        <w:t>zipcode</w:t>
      </w:r>
      <w:proofErr w:type="spellEnd"/>
      <w:r w:rsidR="00A24B4C">
        <w:t xml:space="preserve"> columns into one column. Then, we use column rename node to rename the column into ‘Extension’ column.</w:t>
      </w:r>
      <w:r w:rsidR="00D773F9">
        <w:t xml:space="preserve"> </w:t>
      </w:r>
    </w:p>
    <w:p w14:paraId="630BD477" w14:textId="5B9FDF65" w:rsidR="005057A3" w:rsidRDefault="005057A3" w:rsidP="00FF274B"/>
    <w:p w14:paraId="1F4A06F3" w14:textId="75F96946" w:rsidR="00D773F9" w:rsidRDefault="00D773F9" w:rsidP="00FF274B"/>
    <w:p w14:paraId="7C4889D4" w14:textId="05DC7D56" w:rsidR="00D773F9" w:rsidRDefault="00D773F9" w:rsidP="00FF274B"/>
    <w:p w14:paraId="76C0EE55" w14:textId="62842584" w:rsidR="00D773F9" w:rsidRDefault="00D773F9" w:rsidP="00FF274B"/>
    <w:p w14:paraId="02A035DD" w14:textId="573F0AE4" w:rsidR="00D773F9" w:rsidRDefault="00D773F9" w:rsidP="00FF274B"/>
    <w:p w14:paraId="2891C218" w14:textId="7ACFE776" w:rsidR="00D773F9" w:rsidRDefault="00D773F9" w:rsidP="00FF274B"/>
    <w:p w14:paraId="14EF846B" w14:textId="43B7BBBC" w:rsidR="00D773F9" w:rsidRDefault="00D773F9" w:rsidP="00FF274B"/>
    <w:p w14:paraId="7AAA0458" w14:textId="67759722" w:rsidR="00D773F9" w:rsidRDefault="00D773F9" w:rsidP="00FF274B"/>
    <w:p w14:paraId="2533D43C" w14:textId="5061D651" w:rsidR="00D773F9" w:rsidRDefault="00D773F9" w:rsidP="00FF274B"/>
    <w:p w14:paraId="5467B711" w14:textId="29E6F89E" w:rsidR="00D773F9" w:rsidRDefault="00D773F9" w:rsidP="00FF274B"/>
    <w:p w14:paraId="1CDC9F64" w14:textId="3E89D417" w:rsidR="00D773F9" w:rsidRDefault="00D773F9" w:rsidP="00FF274B"/>
    <w:p w14:paraId="489A4B19" w14:textId="01C8B580" w:rsidR="00F776F5" w:rsidRDefault="00F776F5" w:rsidP="00FF274B"/>
    <w:p w14:paraId="0BE7938B" w14:textId="4E13FD23" w:rsidR="007B7ED9" w:rsidRDefault="007B7ED9" w:rsidP="00FF274B"/>
    <w:p w14:paraId="327CC01C" w14:textId="77777777" w:rsidR="007B7ED9" w:rsidRDefault="007B7ED9" w:rsidP="00FF274B"/>
    <w:p w14:paraId="091AB06E" w14:textId="77777777" w:rsidR="00F776F5" w:rsidRDefault="00F776F5" w:rsidP="00FF274B"/>
    <w:p w14:paraId="506FE1DF" w14:textId="77777777" w:rsidR="00D773F9" w:rsidRDefault="00D773F9" w:rsidP="00FF274B"/>
    <w:p w14:paraId="3235214D" w14:textId="735BF9FB" w:rsidR="00115BAB" w:rsidRDefault="005057A3" w:rsidP="005057A3">
      <w:pPr>
        <w:ind w:firstLine="216"/>
      </w:pPr>
      <w:r>
        <w:lastRenderedPageBreak/>
        <w:t>Next, we move on to the dimension data steps.</w:t>
      </w:r>
      <w:r w:rsidR="00626424">
        <w:t xml:space="preserve"> We have </w:t>
      </w:r>
      <w:proofErr w:type="gramStart"/>
      <w:r w:rsidR="00626424">
        <w:t>7 dimension</w:t>
      </w:r>
      <w:proofErr w:type="gramEnd"/>
      <w:r w:rsidR="00626424">
        <w:t xml:space="preserve"> tables. First, we look inside </w:t>
      </w:r>
      <w:proofErr w:type="spellStart"/>
      <w:r w:rsidR="00D773F9">
        <w:t>addressextension</w:t>
      </w:r>
      <w:proofErr w:type="spellEnd"/>
      <w:r w:rsidR="00D773F9">
        <w:t xml:space="preserve">, address, </w:t>
      </w:r>
      <w:proofErr w:type="spellStart"/>
      <w:r w:rsidR="00D773F9">
        <w:t>yearbuilt</w:t>
      </w:r>
      <w:proofErr w:type="spellEnd"/>
      <w:r w:rsidR="00D773F9">
        <w:t>, category</w:t>
      </w:r>
      <w:r w:rsidR="00626424">
        <w:t xml:space="preserve"> </w:t>
      </w:r>
      <w:proofErr w:type="spellStart"/>
      <w:r w:rsidR="00626424">
        <w:t>metanode</w:t>
      </w:r>
      <w:proofErr w:type="spellEnd"/>
      <w:r w:rsidR="00626424">
        <w:t>:</w:t>
      </w:r>
    </w:p>
    <w:p w14:paraId="18364337" w14:textId="5CEBCCAC" w:rsidR="00626424" w:rsidRDefault="00626424" w:rsidP="00D773F9"/>
    <w:p w14:paraId="69FFF47A" w14:textId="77777777" w:rsidR="00626424" w:rsidRDefault="00626424" w:rsidP="00626424"/>
    <w:p w14:paraId="54ADC05B" w14:textId="581C8FFA" w:rsidR="00626424" w:rsidRDefault="00DC635E" w:rsidP="00626424">
      <w:r w:rsidRPr="00DC635E">
        <w:rPr>
          <w:noProof/>
        </w:rPr>
        <w:drawing>
          <wp:inline distT="0" distB="0" distL="0" distR="0" wp14:anchorId="5ACC42FC" wp14:editId="5648F859">
            <wp:extent cx="5943600" cy="3822065"/>
            <wp:effectExtent l="0" t="0" r="0" b="6985"/>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16"/>
                    <a:stretch>
                      <a:fillRect/>
                    </a:stretch>
                  </pic:blipFill>
                  <pic:spPr>
                    <a:xfrm>
                      <a:off x="0" y="0"/>
                      <a:ext cx="5943600" cy="3822065"/>
                    </a:xfrm>
                    <a:prstGeom prst="rect">
                      <a:avLst/>
                    </a:prstGeom>
                  </pic:spPr>
                </pic:pic>
              </a:graphicData>
            </a:graphic>
          </wp:inline>
        </w:drawing>
      </w:r>
    </w:p>
    <w:p w14:paraId="5B9B041C" w14:textId="64F9870D" w:rsidR="00DC635E" w:rsidRDefault="00DC635E" w:rsidP="00626424"/>
    <w:p w14:paraId="53BEF89B" w14:textId="7E199FE3" w:rsidR="00DC635E" w:rsidRDefault="00E107E2" w:rsidP="00E107E2">
      <w:pPr>
        <w:ind w:firstLine="216"/>
      </w:pPr>
      <w:r>
        <w:t xml:space="preserve">We get the column of the respective nodes by the column filter. Then, we group by the column, so that only unique non repetitive values that can get into the tables. And then, we treat the missing values in missing value node. We decide to treat missing values of integer by putting the most frequent value. For string data type, we decide to put fix value ‘UNKNOWN’. After that, we rename the column according to the column name in the table using column rename node. After that, the DB query reader node reads the target table to be referenced in the flow. After the flow read the table, the empty table switch read the data. If there is nothing readable from the reader, the </w:t>
      </w:r>
      <w:r w:rsidR="00F92F9D">
        <w:t>switch directed the flow immediately to the top reference row filter. Reference row filter node is for matching the data table column and reference column. After that, we load the data to the target table using DB Writer node. If the empty table switch node reads some data from DB query reader node, that makes the target table is not empty. Thus, running the bottom flow. We use joiner node to get distinct values of the data. The flow joins the target table and the data. Then, we get the distinct values by getting the left unmatched rows. And then we only load the distinct values to the target table.</w:t>
      </w:r>
    </w:p>
    <w:p w14:paraId="3817C9D7" w14:textId="018C01C1" w:rsidR="00220F3B" w:rsidRDefault="00220F3B" w:rsidP="00E107E2">
      <w:pPr>
        <w:ind w:firstLine="216"/>
      </w:pPr>
    </w:p>
    <w:p w14:paraId="608B4568" w14:textId="499C5A9D" w:rsidR="00220F3B" w:rsidRDefault="00220F3B" w:rsidP="00767EA1"/>
    <w:p w14:paraId="0E4D0398" w14:textId="77777777" w:rsidR="00767EA1" w:rsidRDefault="00767EA1" w:rsidP="00767EA1"/>
    <w:p w14:paraId="3C788FF7" w14:textId="10171202" w:rsidR="00220F3B" w:rsidRDefault="00220F3B" w:rsidP="00E107E2">
      <w:pPr>
        <w:ind w:firstLine="216"/>
      </w:pPr>
      <w:r>
        <w:lastRenderedPageBreak/>
        <w:t xml:space="preserve">After that, we look inside the </w:t>
      </w:r>
      <w:proofErr w:type="spellStart"/>
      <w:r>
        <w:t>metanode</w:t>
      </w:r>
      <w:proofErr w:type="spellEnd"/>
      <w:r>
        <w:t xml:space="preserve"> of </w:t>
      </w:r>
      <w:proofErr w:type="spellStart"/>
      <w:r>
        <w:t>saledate</w:t>
      </w:r>
      <w:proofErr w:type="spellEnd"/>
      <w:r>
        <w:t>:</w:t>
      </w:r>
    </w:p>
    <w:p w14:paraId="601A913E" w14:textId="7642F267" w:rsidR="00220F3B" w:rsidRDefault="00220F3B" w:rsidP="00220F3B"/>
    <w:p w14:paraId="015A556E" w14:textId="563BAB25" w:rsidR="00220F3B" w:rsidRDefault="00220F3B" w:rsidP="00220F3B">
      <w:r w:rsidRPr="00220F3B">
        <w:rPr>
          <w:noProof/>
        </w:rPr>
        <w:drawing>
          <wp:inline distT="0" distB="0" distL="0" distR="0" wp14:anchorId="4A21A16D" wp14:editId="21518818">
            <wp:extent cx="5943600" cy="3463925"/>
            <wp:effectExtent l="0" t="0" r="0" b="317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7"/>
                    <a:stretch>
                      <a:fillRect/>
                    </a:stretch>
                  </pic:blipFill>
                  <pic:spPr>
                    <a:xfrm>
                      <a:off x="0" y="0"/>
                      <a:ext cx="5943600" cy="3463925"/>
                    </a:xfrm>
                    <a:prstGeom prst="rect">
                      <a:avLst/>
                    </a:prstGeom>
                  </pic:spPr>
                </pic:pic>
              </a:graphicData>
            </a:graphic>
          </wp:inline>
        </w:drawing>
      </w:r>
    </w:p>
    <w:p w14:paraId="64DDDB2C" w14:textId="77777777" w:rsidR="00626424" w:rsidRDefault="00626424" w:rsidP="00626424"/>
    <w:p w14:paraId="3B3AB2C4" w14:textId="381C94B5" w:rsidR="00626424" w:rsidRDefault="00220F3B" w:rsidP="00626424">
      <w:r>
        <w:tab/>
        <w:t xml:space="preserve">The flow is generally the same as the other dimensions. The only difference is that there is an extract date and time fields node. That is to get the year, month, and day of the date. We also treat the missing values of date type by putting the previous value of the date. </w:t>
      </w:r>
    </w:p>
    <w:p w14:paraId="2597F4C5" w14:textId="5B664052" w:rsidR="00220F3B" w:rsidRDefault="00220F3B" w:rsidP="00626424"/>
    <w:p w14:paraId="7CBE82A5" w14:textId="33A6F39F" w:rsidR="004F7340" w:rsidRDefault="004F7340" w:rsidP="00626424"/>
    <w:p w14:paraId="26DCE205" w14:textId="02D7A9B2" w:rsidR="004F7340" w:rsidRDefault="004F7340" w:rsidP="00626424"/>
    <w:p w14:paraId="2695B6E8" w14:textId="5896A053" w:rsidR="004F7340" w:rsidRDefault="004F7340" w:rsidP="00626424"/>
    <w:p w14:paraId="259169EB" w14:textId="56992713" w:rsidR="004F7340" w:rsidRDefault="004F7340" w:rsidP="00626424"/>
    <w:p w14:paraId="4C7CE16A" w14:textId="6DE06D5B" w:rsidR="004F7340" w:rsidRDefault="004F7340" w:rsidP="00626424"/>
    <w:p w14:paraId="55D031B2" w14:textId="2F0F5A66" w:rsidR="004F7340" w:rsidRDefault="004F7340" w:rsidP="00626424"/>
    <w:p w14:paraId="7B0BC1A2" w14:textId="0D10681A" w:rsidR="004F7340" w:rsidRDefault="004F7340" w:rsidP="00626424"/>
    <w:p w14:paraId="497677D9" w14:textId="60E0A7D5" w:rsidR="004F7340" w:rsidRDefault="004F7340" w:rsidP="00626424"/>
    <w:p w14:paraId="259374B7" w14:textId="24F15E42" w:rsidR="004F7340" w:rsidRDefault="004F7340" w:rsidP="00626424"/>
    <w:p w14:paraId="5AB9D248" w14:textId="25C4F8DD" w:rsidR="004F7340" w:rsidRDefault="004F7340" w:rsidP="00626424"/>
    <w:p w14:paraId="108BEE8F" w14:textId="634BA73C" w:rsidR="004F7340" w:rsidRDefault="004F7340" w:rsidP="00626424"/>
    <w:p w14:paraId="685B86FB" w14:textId="1A563163" w:rsidR="004F7340" w:rsidRDefault="004F7340" w:rsidP="00626424"/>
    <w:p w14:paraId="77B17382" w14:textId="6DA94C8B" w:rsidR="004F7340" w:rsidRDefault="004F7340" w:rsidP="00626424"/>
    <w:p w14:paraId="12EA5654" w14:textId="42FE824C" w:rsidR="004F7340" w:rsidRDefault="004F7340" w:rsidP="00626424"/>
    <w:p w14:paraId="38D976C6" w14:textId="09AE699E" w:rsidR="004F7340" w:rsidRDefault="004F7340" w:rsidP="00626424"/>
    <w:p w14:paraId="03168428" w14:textId="11D89706" w:rsidR="004F7340" w:rsidRDefault="004F7340" w:rsidP="00626424"/>
    <w:p w14:paraId="3D268644" w14:textId="09F9BB51" w:rsidR="004F7340" w:rsidRDefault="004F7340" w:rsidP="00626424"/>
    <w:p w14:paraId="4C93D962" w14:textId="77777777" w:rsidR="004F7340" w:rsidRDefault="004F7340" w:rsidP="00626424"/>
    <w:p w14:paraId="795678C7" w14:textId="028070BC" w:rsidR="00220F3B" w:rsidRDefault="00220F3B" w:rsidP="00626424">
      <w:r>
        <w:lastRenderedPageBreak/>
        <w:t xml:space="preserve"> </w:t>
      </w:r>
      <w:r>
        <w:tab/>
        <w:t xml:space="preserve">Finally, we move on to the facts loading step. Here is the inside of the facts </w:t>
      </w:r>
      <w:proofErr w:type="spellStart"/>
      <w:r>
        <w:t>metanode</w:t>
      </w:r>
      <w:proofErr w:type="spellEnd"/>
      <w:r>
        <w:t>:</w:t>
      </w:r>
    </w:p>
    <w:p w14:paraId="7E2DF694" w14:textId="6163AA99" w:rsidR="00220F3B" w:rsidRDefault="00220F3B" w:rsidP="00626424"/>
    <w:p w14:paraId="47949050" w14:textId="25BFEDD0" w:rsidR="00220F3B" w:rsidRDefault="00D773F9" w:rsidP="00626424">
      <w:r w:rsidRPr="00D773F9">
        <w:rPr>
          <w:noProof/>
        </w:rPr>
        <w:drawing>
          <wp:inline distT="0" distB="0" distL="0" distR="0" wp14:anchorId="4F130321" wp14:editId="1BD9577A">
            <wp:extent cx="5943600" cy="350901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stretch>
                      <a:fillRect/>
                    </a:stretch>
                  </pic:blipFill>
                  <pic:spPr>
                    <a:xfrm>
                      <a:off x="0" y="0"/>
                      <a:ext cx="5943600" cy="3509010"/>
                    </a:xfrm>
                    <a:prstGeom prst="rect">
                      <a:avLst/>
                    </a:prstGeom>
                  </pic:spPr>
                </pic:pic>
              </a:graphicData>
            </a:graphic>
          </wp:inline>
        </w:drawing>
      </w:r>
    </w:p>
    <w:p w14:paraId="32C9D941" w14:textId="77777777" w:rsidR="00220F3B" w:rsidRDefault="00220F3B" w:rsidP="00626424"/>
    <w:p w14:paraId="49CD9902" w14:textId="2E2E247E" w:rsidR="00626424" w:rsidRDefault="00626424" w:rsidP="00626424">
      <w:r>
        <w:t xml:space="preserve"> </w:t>
      </w:r>
    </w:p>
    <w:p w14:paraId="79FC95E1" w14:textId="1DCBBF7E" w:rsidR="00626424" w:rsidRDefault="004F7340" w:rsidP="003F0CD0">
      <w:pPr>
        <w:ind w:firstLine="216"/>
      </w:pPr>
      <w:r>
        <w:t xml:space="preserve">In this </w:t>
      </w:r>
      <w:proofErr w:type="spellStart"/>
      <w:r>
        <w:t>metanode</w:t>
      </w:r>
      <w:proofErr w:type="spellEnd"/>
      <w:r>
        <w:t xml:space="preserve">, we try to join the extracted data and the data from the dimension tables that were loaded previously so that we can get the id from each of the columns. </w:t>
      </w:r>
      <w:r w:rsidR="00210473">
        <w:t xml:space="preserve">We use inner join matching rows for the values. And then we select the id column only. Next, we convert the price column to string and convert it back to integer number. And if there’s missing values, we put the maximum number of prices to the missing value. This process is </w:t>
      </w:r>
      <w:proofErr w:type="gramStart"/>
      <w:r w:rsidR="00210473">
        <w:t>due to the fact that</w:t>
      </w:r>
      <w:proofErr w:type="gramEnd"/>
      <w:r w:rsidR="00210473">
        <w:t xml:space="preserve"> there’s some row that the number is too big. That it change</w:t>
      </w:r>
      <w:r w:rsidR="00D4688C">
        <w:t>s</w:t>
      </w:r>
      <w:r w:rsidR="00210473">
        <w:t xml:space="preserve"> the data type of the price column from integer to long type. And we can’t sum the price because of that. Making the loaded price to become missing. Finally, we group by the data by all of the collected </w:t>
      </w:r>
      <w:proofErr w:type="gramStart"/>
      <w:r w:rsidR="00210473">
        <w:t>id’s</w:t>
      </w:r>
      <w:proofErr w:type="gramEnd"/>
      <w:r w:rsidR="00210473">
        <w:t xml:space="preserve">, and then we sum the total units, land square feet, gross square feet, and the price. Rename the column according to the target table’s column. And finally load the facts to the facts table. </w:t>
      </w:r>
    </w:p>
    <w:p w14:paraId="38D305D1" w14:textId="2048C62E" w:rsidR="004F7340" w:rsidRDefault="004F7340" w:rsidP="003C6A0C"/>
    <w:p w14:paraId="2D538D3A" w14:textId="795DC388" w:rsidR="004F7340" w:rsidRDefault="004F7340" w:rsidP="003C6A0C"/>
    <w:p w14:paraId="1D2333F7" w14:textId="6A8D526F" w:rsidR="004F7340" w:rsidRDefault="004F7340" w:rsidP="003C6A0C"/>
    <w:p w14:paraId="4AA06602" w14:textId="067633F8" w:rsidR="004F7340" w:rsidRDefault="004F7340" w:rsidP="003C6A0C"/>
    <w:p w14:paraId="7FB47161" w14:textId="486E9099" w:rsidR="004F7340" w:rsidRDefault="004F7340" w:rsidP="003C6A0C"/>
    <w:p w14:paraId="54AE08E2" w14:textId="3397B4FF" w:rsidR="004F7340" w:rsidRDefault="004F7340" w:rsidP="003C6A0C"/>
    <w:p w14:paraId="5E076DE1" w14:textId="5E0F495F" w:rsidR="004F7340" w:rsidRDefault="004F7340" w:rsidP="003C6A0C"/>
    <w:p w14:paraId="0B7EAC4A" w14:textId="15A44024" w:rsidR="004F7340" w:rsidRDefault="004F7340" w:rsidP="003C6A0C"/>
    <w:p w14:paraId="3806CE1D" w14:textId="77777777" w:rsidR="004F7340" w:rsidRDefault="004F7340" w:rsidP="003C6A0C"/>
    <w:p w14:paraId="679078E9" w14:textId="466EAA4D" w:rsidR="003C6A0C" w:rsidRDefault="003C6A0C" w:rsidP="003C6A0C">
      <w:pPr>
        <w:pStyle w:val="Heading2"/>
      </w:pPr>
      <w:r>
        <w:lastRenderedPageBreak/>
        <w:t>3.2 Hadoop Implementation</w:t>
      </w:r>
    </w:p>
    <w:p w14:paraId="1E88140E" w14:textId="65762CE2" w:rsidR="00D25A4F" w:rsidRDefault="00D25A4F" w:rsidP="00D25A4F"/>
    <w:p w14:paraId="01A4C51A" w14:textId="56AEB8E2" w:rsidR="00D25A4F" w:rsidRDefault="00D25A4F" w:rsidP="00D25A4F"/>
    <w:p w14:paraId="07F79F4E" w14:textId="3398301D" w:rsidR="00390D74" w:rsidRDefault="00390D74" w:rsidP="00AC107C">
      <w:pPr>
        <w:ind w:firstLine="216"/>
      </w:pPr>
      <w:r>
        <w:t xml:space="preserve">For Hadoop ETL process, we first need to extract </w:t>
      </w:r>
      <w:proofErr w:type="gramStart"/>
      <w:r>
        <w:t>all of</w:t>
      </w:r>
      <w:proofErr w:type="gramEnd"/>
      <w:r>
        <w:t xml:space="preserve"> the files and save it in one folder. Here, we save it in C:\Users\USER-PC\documents\nysales:</w:t>
      </w:r>
    </w:p>
    <w:p w14:paraId="0A9379A7" w14:textId="77777777" w:rsidR="00390D74" w:rsidRPr="00D25A4F" w:rsidRDefault="00390D74" w:rsidP="00D25A4F"/>
    <w:p w14:paraId="59001025" w14:textId="72784311" w:rsidR="00B6606A" w:rsidRDefault="00B6606A" w:rsidP="00B6606A"/>
    <w:p w14:paraId="0AB1DC0A" w14:textId="4B1F923F" w:rsidR="00B6606A" w:rsidRPr="00B6606A" w:rsidRDefault="00B6606A" w:rsidP="00B6606A">
      <w:r w:rsidRPr="00B6606A">
        <w:rPr>
          <w:noProof/>
        </w:rPr>
        <w:drawing>
          <wp:inline distT="0" distB="0" distL="0" distR="0" wp14:anchorId="153A5A80" wp14:editId="44322615">
            <wp:extent cx="5943600" cy="3552825"/>
            <wp:effectExtent l="0" t="0" r="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9"/>
                    <a:stretch>
                      <a:fillRect/>
                    </a:stretch>
                  </pic:blipFill>
                  <pic:spPr>
                    <a:xfrm>
                      <a:off x="0" y="0"/>
                      <a:ext cx="5943600" cy="3552825"/>
                    </a:xfrm>
                    <a:prstGeom prst="rect">
                      <a:avLst/>
                    </a:prstGeom>
                  </pic:spPr>
                </pic:pic>
              </a:graphicData>
            </a:graphic>
          </wp:inline>
        </w:drawing>
      </w:r>
    </w:p>
    <w:p w14:paraId="2A4E05CF" w14:textId="012C08FB" w:rsidR="00C05D39" w:rsidRDefault="00C05D39" w:rsidP="00C05D39"/>
    <w:p w14:paraId="116136DD" w14:textId="5982802C" w:rsidR="00AC107C" w:rsidRDefault="00AC107C" w:rsidP="00C05D39"/>
    <w:p w14:paraId="7E7BECB0" w14:textId="55F37CCD" w:rsidR="00AC107C" w:rsidRDefault="001974CB" w:rsidP="00F278EE">
      <w:pPr>
        <w:ind w:firstLine="216"/>
      </w:pPr>
      <w:r>
        <w:t xml:space="preserve">We also created mapper csv file to convert the borough code into borough name. </w:t>
      </w:r>
      <w:r w:rsidR="00F278EE">
        <w:t>inside of the mapper:</w:t>
      </w:r>
    </w:p>
    <w:p w14:paraId="30454CF8" w14:textId="6DA68BD9" w:rsidR="00AC107C" w:rsidRDefault="00AC107C" w:rsidP="00C05D39"/>
    <w:p w14:paraId="29500828" w14:textId="70E1E965" w:rsidR="00AC107C" w:rsidRDefault="00F278EE" w:rsidP="00F278EE">
      <w:pPr>
        <w:ind w:firstLine="216"/>
      </w:pPr>
      <w:r w:rsidRPr="00F278EE">
        <w:rPr>
          <w:noProof/>
        </w:rPr>
        <w:drawing>
          <wp:inline distT="0" distB="0" distL="0" distR="0" wp14:anchorId="25C3B3BD" wp14:editId="5FD330CD">
            <wp:extent cx="1829055" cy="1247949"/>
            <wp:effectExtent l="0" t="0" r="0" b="9525"/>
            <wp:docPr id="50" name="Picture 5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table, Excel&#10;&#10;Description automatically generated"/>
                    <pic:cNvPicPr/>
                  </pic:nvPicPr>
                  <pic:blipFill>
                    <a:blip r:embed="rId20"/>
                    <a:stretch>
                      <a:fillRect/>
                    </a:stretch>
                  </pic:blipFill>
                  <pic:spPr>
                    <a:xfrm>
                      <a:off x="0" y="0"/>
                      <a:ext cx="1829055" cy="1247949"/>
                    </a:xfrm>
                    <a:prstGeom prst="rect">
                      <a:avLst/>
                    </a:prstGeom>
                  </pic:spPr>
                </pic:pic>
              </a:graphicData>
            </a:graphic>
          </wp:inline>
        </w:drawing>
      </w:r>
    </w:p>
    <w:p w14:paraId="397FDCAB" w14:textId="794166DB" w:rsidR="00AC107C" w:rsidRDefault="00AC107C" w:rsidP="00C05D39"/>
    <w:p w14:paraId="5D13DE7C" w14:textId="5E4B2FDC" w:rsidR="00AC107C" w:rsidRDefault="00AC107C" w:rsidP="00C05D39"/>
    <w:p w14:paraId="0577EB95" w14:textId="649572BE" w:rsidR="00AC107C" w:rsidRDefault="00AC107C" w:rsidP="00C05D39"/>
    <w:p w14:paraId="561DEA9F" w14:textId="54BEC7CD" w:rsidR="00AC107C" w:rsidRDefault="00AC107C" w:rsidP="00C05D39"/>
    <w:p w14:paraId="3603EED9" w14:textId="26923487" w:rsidR="00AC107C" w:rsidRDefault="00AC107C" w:rsidP="00AC107C">
      <w:pPr>
        <w:ind w:firstLine="216"/>
      </w:pPr>
      <w:r>
        <w:lastRenderedPageBreak/>
        <w:t>After that, we move the files into temporary folder in the container using docker cp command.  Then, we access the container and check if the files are already there. The result is the following:</w:t>
      </w:r>
    </w:p>
    <w:p w14:paraId="5746E607" w14:textId="55F37654" w:rsidR="00AC107C" w:rsidRDefault="00AC107C" w:rsidP="00C05D39"/>
    <w:p w14:paraId="780F61E8" w14:textId="77777777" w:rsidR="00AC107C" w:rsidRDefault="00AC107C" w:rsidP="00C05D39"/>
    <w:p w14:paraId="09787C65" w14:textId="41D44341" w:rsidR="00C05D39" w:rsidRDefault="00C05D39" w:rsidP="00C05D39">
      <w:r w:rsidRPr="00C05D39">
        <w:rPr>
          <w:noProof/>
        </w:rPr>
        <w:drawing>
          <wp:inline distT="0" distB="0" distL="0" distR="0" wp14:anchorId="79EA695A" wp14:editId="4D61860C">
            <wp:extent cx="4005618" cy="3444310"/>
            <wp:effectExtent l="0" t="0" r="0" b="381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1"/>
                    <a:stretch>
                      <a:fillRect/>
                    </a:stretch>
                  </pic:blipFill>
                  <pic:spPr>
                    <a:xfrm>
                      <a:off x="0" y="0"/>
                      <a:ext cx="4005618" cy="3444310"/>
                    </a:xfrm>
                    <a:prstGeom prst="rect">
                      <a:avLst/>
                    </a:prstGeom>
                  </pic:spPr>
                </pic:pic>
              </a:graphicData>
            </a:graphic>
          </wp:inline>
        </w:drawing>
      </w:r>
    </w:p>
    <w:p w14:paraId="0724DB0D" w14:textId="77777777" w:rsidR="008B2DDF" w:rsidRDefault="008B2DDF" w:rsidP="00C05D39"/>
    <w:p w14:paraId="4C71A17A" w14:textId="3E4C9CFD" w:rsidR="008B2DDF" w:rsidRDefault="008B2DDF" w:rsidP="00C05D39"/>
    <w:p w14:paraId="1C2F5D52" w14:textId="2C6F386C" w:rsidR="008B2DDF" w:rsidRDefault="008B2DDF" w:rsidP="008B2DDF">
      <w:pPr>
        <w:ind w:firstLine="216"/>
      </w:pPr>
      <w:r>
        <w:t xml:space="preserve">After making sure that the files are already in the </w:t>
      </w:r>
      <w:proofErr w:type="spellStart"/>
      <w:r>
        <w:t>tmp</w:t>
      </w:r>
      <w:proofErr w:type="spellEnd"/>
      <w:r>
        <w:t xml:space="preserve"> folder. We make folder in HDFS using   -</w:t>
      </w:r>
      <w:proofErr w:type="spellStart"/>
      <w:r>
        <w:t>mkdir</w:t>
      </w:r>
      <w:proofErr w:type="spellEnd"/>
      <w:r>
        <w:t xml:space="preserve"> command. Here. The folder created is </w:t>
      </w:r>
      <w:proofErr w:type="spellStart"/>
      <w:r>
        <w:t>nysales</w:t>
      </w:r>
      <w:proofErr w:type="spellEnd"/>
      <w:r>
        <w:t xml:space="preserve">. And then, we create the input folder inside it. Next, we put the files from the </w:t>
      </w:r>
      <w:proofErr w:type="spellStart"/>
      <w:r>
        <w:t>tmp</w:t>
      </w:r>
      <w:proofErr w:type="spellEnd"/>
      <w:r>
        <w:t xml:space="preserve"> folder into the created folder in HDFS using -put command. Then, we check if the files are correctly put into the folder. The result is following:</w:t>
      </w:r>
    </w:p>
    <w:p w14:paraId="7A1B0B90" w14:textId="77777777" w:rsidR="00C05D39" w:rsidRDefault="00C05D39" w:rsidP="00C05D39"/>
    <w:p w14:paraId="7C8F637F" w14:textId="0BD1841A" w:rsidR="00C05D39" w:rsidRDefault="00C05D39" w:rsidP="00C05D39">
      <w:r w:rsidRPr="00C05D39">
        <w:rPr>
          <w:noProof/>
        </w:rPr>
        <w:drawing>
          <wp:inline distT="0" distB="0" distL="0" distR="0" wp14:anchorId="7FC57EFB" wp14:editId="61FDE354">
            <wp:extent cx="6124575" cy="1656271"/>
            <wp:effectExtent l="0" t="0" r="0" b="127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22"/>
                    <a:stretch>
                      <a:fillRect/>
                    </a:stretch>
                  </pic:blipFill>
                  <pic:spPr>
                    <a:xfrm>
                      <a:off x="0" y="0"/>
                      <a:ext cx="6142519" cy="1661124"/>
                    </a:xfrm>
                    <a:prstGeom prst="rect">
                      <a:avLst/>
                    </a:prstGeom>
                  </pic:spPr>
                </pic:pic>
              </a:graphicData>
            </a:graphic>
          </wp:inline>
        </w:drawing>
      </w:r>
    </w:p>
    <w:p w14:paraId="3D72F486" w14:textId="7E1B92BD" w:rsidR="00C05D39" w:rsidRDefault="00C05D39" w:rsidP="00C05D39"/>
    <w:p w14:paraId="60B5D0AD" w14:textId="01F7F14E" w:rsidR="00C05D39" w:rsidRPr="003E0124" w:rsidRDefault="00C05D39" w:rsidP="00C05D39">
      <w:pPr>
        <w:rPr>
          <w:u w:val="single"/>
        </w:rPr>
      </w:pPr>
    </w:p>
    <w:p w14:paraId="1FF0F9A8" w14:textId="09E76148" w:rsidR="003E0124" w:rsidRPr="003E0124" w:rsidRDefault="003E0124" w:rsidP="00C05D39">
      <w:pPr>
        <w:rPr>
          <w:u w:val="single"/>
        </w:rPr>
      </w:pPr>
      <w:r w:rsidRPr="003E0124">
        <w:rPr>
          <w:u w:val="single"/>
        </w:rPr>
        <w:lastRenderedPageBreak/>
        <w:t>ETL using Apache Pig</w:t>
      </w:r>
    </w:p>
    <w:p w14:paraId="17D3D75B" w14:textId="72D332A4" w:rsidR="00C05D39" w:rsidRDefault="00C05D39" w:rsidP="00C05D39"/>
    <w:p w14:paraId="2B4AB7CA" w14:textId="7B37AB3D" w:rsidR="003E0124" w:rsidRDefault="00C90B81" w:rsidP="00C05D39">
      <w:r>
        <w:t xml:space="preserve">For this process, we chose to use the Apache Pig. First, we access the pig using pig command. And after that, we load the CSV loader to the pig using this command: </w:t>
      </w:r>
    </w:p>
    <w:p w14:paraId="0D80946E" w14:textId="57080702" w:rsidR="007236C0" w:rsidRDefault="007236C0" w:rsidP="00F360F9"/>
    <w:p w14:paraId="6A01ABA5" w14:textId="1FAC4BCB" w:rsidR="00F36361" w:rsidRDefault="00F36361" w:rsidP="00C90B81">
      <w:pPr>
        <w:ind w:firstLine="216"/>
      </w:pPr>
      <w:r w:rsidRPr="00F36361">
        <w:t xml:space="preserve">DEFINE </w:t>
      </w:r>
      <w:proofErr w:type="spellStart"/>
      <w:r w:rsidRPr="00F36361">
        <w:t>CSVLoader</w:t>
      </w:r>
      <w:proofErr w:type="spellEnd"/>
      <w:r w:rsidRPr="00F36361">
        <w:t xml:space="preserve"> </w:t>
      </w:r>
      <w:proofErr w:type="spellStart"/>
      <w:proofErr w:type="gramStart"/>
      <w:r w:rsidRPr="00F36361">
        <w:t>org.apache.pig.piggybank</w:t>
      </w:r>
      <w:proofErr w:type="gramEnd"/>
      <w:r w:rsidRPr="00F36361">
        <w:t>.storage.CSVLoader</w:t>
      </w:r>
      <w:proofErr w:type="spellEnd"/>
      <w:r w:rsidRPr="00F36361">
        <w:t>();</w:t>
      </w:r>
    </w:p>
    <w:p w14:paraId="1BC07FD3" w14:textId="21B12CE3" w:rsidR="00F36361" w:rsidRDefault="00F36361" w:rsidP="00F360F9"/>
    <w:p w14:paraId="2513BF55" w14:textId="019FE292" w:rsidR="00C90B81" w:rsidRDefault="00C90B81" w:rsidP="00F360F9"/>
    <w:p w14:paraId="6DC3A17A" w14:textId="4BD9D1C6" w:rsidR="00C90B81" w:rsidRDefault="001974CB" w:rsidP="00F360F9">
      <w:r>
        <w:t xml:space="preserve">After that, we load all the csv files to the pig. And then we declare all the columns that the loader can read. </w:t>
      </w:r>
      <w:r w:rsidR="003C507A">
        <w:t>We name the data ‘</w:t>
      </w:r>
      <w:proofErr w:type="spellStart"/>
      <w:r w:rsidR="003C507A">
        <w:t>nysales</w:t>
      </w:r>
      <w:proofErr w:type="spellEnd"/>
      <w:r w:rsidR="003C507A">
        <w:t xml:space="preserve">’. </w:t>
      </w:r>
      <w:r>
        <w:t>The command used is following:</w:t>
      </w:r>
    </w:p>
    <w:p w14:paraId="45C5E321" w14:textId="77777777" w:rsidR="001974CB" w:rsidRDefault="001974CB" w:rsidP="00F360F9"/>
    <w:p w14:paraId="3EA48D72" w14:textId="00159529" w:rsidR="007236C0" w:rsidRDefault="00F36361" w:rsidP="00C90B81">
      <w:pPr>
        <w:ind w:left="216"/>
      </w:pPr>
      <w:proofErr w:type="spellStart"/>
      <w:r w:rsidRPr="00F36361">
        <w:t>nysales</w:t>
      </w:r>
      <w:proofErr w:type="spellEnd"/>
      <w:r w:rsidRPr="00F36361">
        <w:t xml:space="preserve"> = load'/user/root/</w:t>
      </w:r>
      <w:proofErr w:type="spellStart"/>
      <w:r w:rsidRPr="00F36361">
        <w:t>nysales</w:t>
      </w:r>
      <w:proofErr w:type="spellEnd"/>
      <w:r w:rsidRPr="00F36361">
        <w:t xml:space="preserve">/input/*.csv' using </w:t>
      </w:r>
      <w:proofErr w:type="spellStart"/>
      <w:proofErr w:type="gramStart"/>
      <w:r w:rsidRPr="00F36361">
        <w:t>CSVLoader</w:t>
      </w:r>
      <w:proofErr w:type="spellEnd"/>
      <w:r w:rsidRPr="00F36361">
        <w:t>(</w:t>
      </w:r>
      <w:proofErr w:type="gramEnd"/>
      <w:r w:rsidRPr="00F36361">
        <w:t>',') AS (</w:t>
      </w:r>
      <w:proofErr w:type="spellStart"/>
      <w:r w:rsidRPr="00F36361">
        <w:t>borough:chararray</w:t>
      </w:r>
      <w:proofErr w:type="spellEnd"/>
      <w:r w:rsidRPr="00F36361">
        <w:t xml:space="preserve">, </w:t>
      </w:r>
      <w:proofErr w:type="spellStart"/>
      <w:r w:rsidRPr="00F36361">
        <w:t>neighborhood:chararray</w:t>
      </w:r>
      <w:proofErr w:type="spellEnd"/>
      <w:r w:rsidRPr="00F36361">
        <w:t xml:space="preserve">, </w:t>
      </w:r>
      <w:proofErr w:type="spellStart"/>
      <w:r w:rsidRPr="00F36361">
        <w:t>buildingcategory:chararray</w:t>
      </w:r>
      <w:proofErr w:type="spellEnd"/>
      <w:r w:rsidRPr="00F36361">
        <w:t xml:space="preserve">, </w:t>
      </w:r>
      <w:proofErr w:type="spellStart"/>
      <w:r w:rsidRPr="00F36361">
        <w:t>tcp:chararray</w:t>
      </w:r>
      <w:proofErr w:type="spellEnd"/>
      <w:r w:rsidRPr="00F36361">
        <w:t xml:space="preserve">, </w:t>
      </w:r>
      <w:proofErr w:type="spellStart"/>
      <w:r w:rsidRPr="00F36361">
        <w:t>bl:chararray</w:t>
      </w:r>
      <w:proofErr w:type="spellEnd"/>
      <w:r w:rsidRPr="00F36361">
        <w:t xml:space="preserve">, </w:t>
      </w:r>
      <w:proofErr w:type="spellStart"/>
      <w:r w:rsidRPr="00F36361">
        <w:t>lt:chararray</w:t>
      </w:r>
      <w:proofErr w:type="spellEnd"/>
      <w:r w:rsidRPr="00F36361">
        <w:t xml:space="preserve">, </w:t>
      </w:r>
      <w:proofErr w:type="spellStart"/>
      <w:r w:rsidRPr="00F36361">
        <w:t>em:chararray</w:t>
      </w:r>
      <w:proofErr w:type="spellEnd"/>
      <w:r w:rsidRPr="00F36361">
        <w:t xml:space="preserve">, </w:t>
      </w:r>
      <w:proofErr w:type="spellStart"/>
      <w:r w:rsidRPr="00F36361">
        <w:t>bcp:chararray</w:t>
      </w:r>
      <w:proofErr w:type="spellEnd"/>
      <w:r w:rsidRPr="00F36361">
        <w:t xml:space="preserve">, </w:t>
      </w:r>
      <w:proofErr w:type="spellStart"/>
      <w:r w:rsidRPr="00F36361">
        <w:t>address:chararray</w:t>
      </w:r>
      <w:proofErr w:type="spellEnd"/>
      <w:r w:rsidRPr="00F36361">
        <w:t xml:space="preserve">, </w:t>
      </w:r>
      <w:proofErr w:type="spellStart"/>
      <w:r w:rsidRPr="00F36361">
        <w:t>an:chararray</w:t>
      </w:r>
      <w:proofErr w:type="spellEnd"/>
      <w:r w:rsidRPr="00F36361">
        <w:t xml:space="preserve">, </w:t>
      </w:r>
      <w:proofErr w:type="spellStart"/>
      <w:r w:rsidRPr="00F36361">
        <w:t>zipcode:chararray</w:t>
      </w:r>
      <w:proofErr w:type="spellEnd"/>
      <w:r w:rsidRPr="00F36361">
        <w:t xml:space="preserve">, </w:t>
      </w:r>
      <w:proofErr w:type="spellStart"/>
      <w:r w:rsidRPr="00F36361">
        <w:t>ru:chararray</w:t>
      </w:r>
      <w:proofErr w:type="spellEnd"/>
      <w:r w:rsidRPr="00F36361">
        <w:t xml:space="preserve">, </w:t>
      </w:r>
      <w:proofErr w:type="spellStart"/>
      <w:r w:rsidRPr="00F36361">
        <w:t>cu:chararray</w:t>
      </w:r>
      <w:proofErr w:type="spellEnd"/>
      <w:r w:rsidRPr="00F36361">
        <w:t xml:space="preserve">, </w:t>
      </w:r>
      <w:proofErr w:type="spellStart"/>
      <w:r w:rsidRPr="00F36361">
        <w:t>totalunits:chararray</w:t>
      </w:r>
      <w:proofErr w:type="spellEnd"/>
      <w:r w:rsidRPr="00F36361">
        <w:t xml:space="preserve">, </w:t>
      </w:r>
      <w:proofErr w:type="spellStart"/>
      <w:r w:rsidRPr="00F36361">
        <w:t>landsqft:chararray</w:t>
      </w:r>
      <w:proofErr w:type="spellEnd"/>
      <w:r w:rsidRPr="00F36361">
        <w:t xml:space="preserve">, </w:t>
      </w:r>
      <w:proofErr w:type="spellStart"/>
      <w:r w:rsidRPr="00F36361">
        <w:t>grosssqft:chararray</w:t>
      </w:r>
      <w:proofErr w:type="spellEnd"/>
      <w:r w:rsidRPr="00F36361">
        <w:t xml:space="preserve">, </w:t>
      </w:r>
      <w:proofErr w:type="spellStart"/>
      <w:r w:rsidRPr="00F36361">
        <w:t>yearbuilt:chararray</w:t>
      </w:r>
      <w:proofErr w:type="spellEnd"/>
      <w:r w:rsidRPr="00F36361">
        <w:t xml:space="preserve">, </w:t>
      </w:r>
      <w:proofErr w:type="spellStart"/>
      <w:r w:rsidRPr="00F36361">
        <w:t>ts:chararray</w:t>
      </w:r>
      <w:proofErr w:type="spellEnd"/>
      <w:r w:rsidRPr="00F36361">
        <w:t xml:space="preserve">, </w:t>
      </w:r>
      <w:proofErr w:type="spellStart"/>
      <w:r w:rsidRPr="00F36361">
        <w:t>bs:chararray</w:t>
      </w:r>
      <w:proofErr w:type="spellEnd"/>
      <w:r w:rsidRPr="00F36361">
        <w:t xml:space="preserve">, </w:t>
      </w:r>
      <w:proofErr w:type="spellStart"/>
      <w:r w:rsidRPr="00F36361">
        <w:t>saleprice:chararray</w:t>
      </w:r>
      <w:proofErr w:type="spellEnd"/>
      <w:r w:rsidRPr="00F36361">
        <w:t xml:space="preserve">, </w:t>
      </w:r>
      <w:proofErr w:type="spellStart"/>
      <w:r w:rsidRPr="00F36361">
        <w:t>saledate:chararray</w:t>
      </w:r>
      <w:proofErr w:type="spellEnd"/>
      <w:r w:rsidRPr="00F36361">
        <w:t>);</w:t>
      </w:r>
    </w:p>
    <w:p w14:paraId="418BBC04" w14:textId="7C66BE54" w:rsidR="007236C0" w:rsidRDefault="007236C0" w:rsidP="00F360F9"/>
    <w:p w14:paraId="0CA08A24" w14:textId="05E030AB" w:rsidR="001974CB" w:rsidRDefault="001974CB" w:rsidP="00F360F9"/>
    <w:p w14:paraId="04B7BC55" w14:textId="4F7E61A7" w:rsidR="001974CB" w:rsidRDefault="001974CB" w:rsidP="00F360F9">
      <w:r>
        <w:t xml:space="preserve">Next, we load the mapper </w:t>
      </w:r>
      <w:r w:rsidR="003C507A">
        <w:t>csv and declare the column. The command:</w:t>
      </w:r>
      <w:r>
        <w:t xml:space="preserve"> </w:t>
      </w:r>
    </w:p>
    <w:p w14:paraId="58FDF59B" w14:textId="77777777" w:rsidR="001974CB" w:rsidRDefault="001974CB" w:rsidP="00F360F9"/>
    <w:p w14:paraId="4FA9D349" w14:textId="71C34565" w:rsidR="007236C0" w:rsidRDefault="009022AC" w:rsidP="003C507A">
      <w:pPr>
        <w:ind w:firstLine="216"/>
      </w:pPr>
      <w:r w:rsidRPr="009022AC">
        <w:rPr>
          <w:noProof/>
        </w:rPr>
        <w:drawing>
          <wp:inline distT="0" distB="0" distL="0" distR="0" wp14:anchorId="62801FC7" wp14:editId="05EB1E3C">
            <wp:extent cx="5943600" cy="706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06755"/>
                    </a:xfrm>
                    <a:prstGeom prst="rect">
                      <a:avLst/>
                    </a:prstGeom>
                  </pic:spPr>
                </pic:pic>
              </a:graphicData>
            </a:graphic>
          </wp:inline>
        </w:drawing>
      </w:r>
    </w:p>
    <w:p w14:paraId="6B4A370A" w14:textId="192E6482" w:rsidR="00F6678A" w:rsidRDefault="00F6678A" w:rsidP="00F360F9"/>
    <w:p w14:paraId="23D29C08" w14:textId="7BF626F2" w:rsidR="00F6678A" w:rsidRDefault="00F6678A" w:rsidP="003C507A">
      <w:pPr>
        <w:ind w:firstLine="216"/>
      </w:pPr>
      <w:r w:rsidRPr="00F6678A">
        <w:t>mapper = load '/user/root/</w:t>
      </w:r>
      <w:r w:rsidR="00CB3D92">
        <w:t>mapper/</w:t>
      </w:r>
      <w:r w:rsidRPr="00F6678A">
        <w:t xml:space="preserve">mapper.csv' using </w:t>
      </w:r>
      <w:proofErr w:type="spellStart"/>
      <w:proofErr w:type="gramStart"/>
      <w:r w:rsidRPr="00F6678A">
        <w:t>CSVLoader</w:t>
      </w:r>
      <w:proofErr w:type="spellEnd"/>
      <w:r w:rsidRPr="00F6678A">
        <w:t>(</w:t>
      </w:r>
      <w:proofErr w:type="gramEnd"/>
      <w:r w:rsidRPr="00F6678A">
        <w:t xml:space="preserve">',') as (value, </w:t>
      </w:r>
      <w:proofErr w:type="spellStart"/>
      <w:r w:rsidRPr="00F6678A">
        <w:t>borough</w:t>
      </w:r>
      <w:r w:rsidR="00CB3D92">
        <w:t>name</w:t>
      </w:r>
      <w:proofErr w:type="spellEnd"/>
      <w:r w:rsidRPr="00F6678A">
        <w:t>);</w:t>
      </w:r>
    </w:p>
    <w:p w14:paraId="49E4C8BC" w14:textId="7F26D5A5" w:rsidR="009022AC" w:rsidRDefault="009022AC" w:rsidP="00F360F9"/>
    <w:p w14:paraId="0FDF208B" w14:textId="7DF022E0" w:rsidR="003C507A" w:rsidRDefault="003C507A" w:rsidP="00F360F9"/>
    <w:p w14:paraId="0076D5ED" w14:textId="69F9A3F6" w:rsidR="003C507A" w:rsidRDefault="003C507A" w:rsidP="00F360F9"/>
    <w:p w14:paraId="2913FD6B" w14:textId="7EEDCA22" w:rsidR="003C507A" w:rsidRDefault="003C507A" w:rsidP="00F360F9"/>
    <w:p w14:paraId="03707982" w14:textId="0067B1AB" w:rsidR="003C507A" w:rsidRDefault="003C507A" w:rsidP="00F360F9">
      <w:r>
        <w:t xml:space="preserve">Next, we join the mapper and the </w:t>
      </w:r>
      <w:proofErr w:type="spellStart"/>
      <w:r>
        <w:t>nysales</w:t>
      </w:r>
      <w:proofErr w:type="spellEnd"/>
      <w:r>
        <w:t xml:space="preserve"> by the borough code and the mapper value. The command used:</w:t>
      </w:r>
    </w:p>
    <w:p w14:paraId="3025216D" w14:textId="77777777" w:rsidR="003C507A" w:rsidRDefault="003C507A" w:rsidP="00F360F9"/>
    <w:p w14:paraId="35B8B448" w14:textId="77927CEB" w:rsidR="009022AC" w:rsidRDefault="009022AC" w:rsidP="003C507A">
      <w:pPr>
        <w:ind w:firstLine="216"/>
      </w:pPr>
      <w:r w:rsidRPr="009022AC">
        <w:rPr>
          <w:noProof/>
        </w:rPr>
        <w:drawing>
          <wp:inline distT="0" distB="0" distL="0" distR="0" wp14:anchorId="49CF49B8" wp14:editId="6D6BEB2B">
            <wp:extent cx="5943600" cy="625475"/>
            <wp:effectExtent l="0" t="0" r="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5943600" cy="625475"/>
                    </a:xfrm>
                    <a:prstGeom prst="rect">
                      <a:avLst/>
                    </a:prstGeom>
                  </pic:spPr>
                </pic:pic>
              </a:graphicData>
            </a:graphic>
          </wp:inline>
        </w:drawing>
      </w:r>
    </w:p>
    <w:p w14:paraId="7EC70A68" w14:textId="40979304" w:rsidR="009022AC" w:rsidRDefault="009022AC" w:rsidP="00F360F9"/>
    <w:p w14:paraId="11EFDC51" w14:textId="5B448C8A" w:rsidR="00F6678A" w:rsidRDefault="00F6678A" w:rsidP="003C507A">
      <w:pPr>
        <w:ind w:firstLine="216"/>
      </w:pPr>
      <w:r w:rsidRPr="00F6678A">
        <w:t xml:space="preserve">joined = join </w:t>
      </w:r>
      <w:proofErr w:type="spellStart"/>
      <w:r w:rsidRPr="00F6678A">
        <w:t>nysales</w:t>
      </w:r>
      <w:proofErr w:type="spellEnd"/>
      <w:r w:rsidRPr="00F6678A">
        <w:t xml:space="preserve"> by borough, mapper by </w:t>
      </w:r>
      <w:proofErr w:type="gramStart"/>
      <w:r w:rsidRPr="00F6678A">
        <w:t>value;</w:t>
      </w:r>
      <w:proofErr w:type="gramEnd"/>
    </w:p>
    <w:p w14:paraId="221715DB" w14:textId="1B800D1F" w:rsidR="009022AC" w:rsidRDefault="009022AC" w:rsidP="00F360F9"/>
    <w:p w14:paraId="1A840C6C" w14:textId="56DD3A83" w:rsidR="003C507A" w:rsidRDefault="003C507A" w:rsidP="00F360F9"/>
    <w:p w14:paraId="001AA509" w14:textId="1939FDE6" w:rsidR="003C507A" w:rsidRDefault="003C507A" w:rsidP="00F360F9"/>
    <w:p w14:paraId="60CE19CD" w14:textId="5DC0ACFC" w:rsidR="003C507A" w:rsidRDefault="003C507A" w:rsidP="00F360F9"/>
    <w:p w14:paraId="43B937F5" w14:textId="33A487DF" w:rsidR="003C507A" w:rsidRDefault="003C507A" w:rsidP="00F360F9"/>
    <w:p w14:paraId="284587F3" w14:textId="02044363" w:rsidR="003C507A" w:rsidRDefault="003C507A" w:rsidP="00F360F9"/>
    <w:p w14:paraId="7899E994" w14:textId="43A2D0F3" w:rsidR="00B82FE8" w:rsidRDefault="00B82FE8" w:rsidP="00F360F9"/>
    <w:p w14:paraId="5836C056" w14:textId="7EA6883B" w:rsidR="00B82FE8" w:rsidRDefault="00B82FE8" w:rsidP="00F360F9">
      <w:r>
        <w:lastRenderedPageBreak/>
        <w:t>After joining both data, we generate data by taking some of the columns based by the hive table that we created before. The command used:</w:t>
      </w:r>
    </w:p>
    <w:p w14:paraId="33400B4B" w14:textId="77777777" w:rsidR="00B82FE8" w:rsidRDefault="00B82FE8" w:rsidP="00F360F9"/>
    <w:p w14:paraId="52FCFA00" w14:textId="5A5AE366" w:rsidR="009022AC" w:rsidRDefault="009022AC" w:rsidP="00B82FE8">
      <w:pPr>
        <w:ind w:left="216"/>
      </w:pPr>
      <w:proofErr w:type="spellStart"/>
      <w:r w:rsidRPr="009022AC">
        <w:t>nysalesjoined</w:t>
      </w:r>
      <w:proofErr w:type="spellEnd"/>
      <w:r w:rsidRPr="009022AC">
        <w:t xml:space="preserve"> = foreach joined generate </w:t>
      </w:r>
      <w:proofErr w:type="spellStart"/>
      <w:r w:rsidR="00F6678A">
        <w:t>boroughname</w:t>
      </w:r>
      <w:proofErr w:type="spellEnd"/>
      <w:r w:rsidRPr="009022AC">
        <w:t xml:space="preserve">, neighborhood, </w:t>
      </w:r>
      <w:proofErr w:type="spellStart"/>
      <w:r w:rsidRPr="009022AC">
        <w:t>zipcode</w:t>
      </w:r>
      <w:proofErr w:type="spellEnd"/>
      <w:r w:rsidRPr="009022AC">
        <w:t xml:space="preserve">, address, </w:t>
      </w:r>
      <w:proofErr w:type="spellStart"/>
      <w:r w:rsidRPr="009022AC">
        <w:t>buildingcategory</w:t>
      </w:r>
      <w:proofErr w:type="spellEnd"/>
      <w:r w:rsidRPr="009022AC">
        <w:t xml:space="preserve">, </w:t>
      </w:r>
      <w:proofErr w:type="spellStart"/>
      <w:r w:rsidRPr="009022AC">
        <w:t>yearbuilt</w:t>
      </w:r>
      <w:proofErr w:type="spellEnd"/>
      <w:r w:rsidRPr="009022AC">
        <w:t xml:space="preserve">, </w:t>
      </w:r>
      <w:proofErr w:type="spellStart"/>
      <w:r w:rsidRPr="009022AC">
        <w:t>saledate</w:t>
      </w:r>
      <w:proofErr w:type="spellEnd"/>
      <w:r w:rsidRPr="009022AC">
        <w:t xml:space="preserve">, </w:t>
      </w:r>
      <w:proofErr w:type="spellStart"/>
      <w:r w:rsidRPr="009022AC">
        <w:t>totalunits</w:t>
      </w:r>
      <w:proofErr w:type="spellEnd"/>
      <w:r w:rsidRPr="009022AC">
        <w:t xml:space="preserve">, </w:t>
      </w:r>
      <w:proofErr w:type="spellStart"/>
      <w:r w:rsidRPr="009022AC">
        <w:t>landsqft</w:t>
      </w:r>
      <w:proofErr w:type="spellEnd"/>
      <w:r w:rsidRPr="009022AC">
        <w:t xml:space="preserve">, </w:t>
      </w:r>
      <w:proofErr w:type="spellStart"/>
      <w:r w:rsidRPr="009022AC">
        <w:t>grosssqft</w:t>
      </w:r>
      <w:proofErr w:type="spellEnd"/>
      <w:r w:rsidRPr="009022AC">
        <w:t xml:space="preserve">, </w:t>
      </w:r>
      <w:proofErr w:type="spellStart"/>
      <w:proofErr w:type="gramStart"/>
      <w:r w:rsidRPr="009022AC">
        <w:t>saleprice</w:t>
      </w:r>
      <w:proofErr w:type="spellEnd"/>
      <w:r w:rsidRPr="009022AC">
        <w:t>;</w:t>
      </w:r>
      <w:proofErr w:type="gramEnd"/>
    </w:p>
    <w:p w14:paraId="6BD2A85A" w14:textId="635FF869" w:rsidR="0043281E" w:rsidRDefault="0043281E" w:rsidP="00F360F9"/>
    <w:p w14:paraId="73C9B5EC" w14:textId="572A4764" w:rsidR="0043281E" w:rsidRDefault="0043281E" w:rsidP="00F360F9"/>
    <w:p w14:paraId="0C01A2F8" w14:textId="77777777" w:rsidR="008F46BF" w:rsidRDefault="008F46BF" w:rsidP="00F360F9"/>
    <w:p w14:paraId="08CD0C26" w14:textId="3473BD19" w:rsidR="0043281E" w:rsidRDefault="008F46BF" w:rsidP="00F360F9">
      <w:r>
        <w:t xml:space="preserve">Next, we filter the rows that have missing values by simply removing them. The command used: </w:t>
      </w:r>
    </w:p>
    <w:p w14:paraId="499E877F" w14:textId="61C0EB7A" w:rsidR="0043281E" w:rsidRDefault="0043281E" w:rsidP="00F360F9"/>
    <w:p w14:paraId="41168714" w14:textId="77777777" w:rsidR="0043281E" w:rsidRDefault="0043281E" w:rsidP="00F360F9"/>
    <w:p w14:paraId="09CF7C15" w14:textId="77777777" w:rsidR="0043281E" w:rsidRPr="00B82FE8" w:rsidRDefault="0043281E" w:rsidP="00437D36">
      <w:pPr>
        <w:ind w:firstLine="216"/>
      </w:pPr>
      <w:proofErr w:type="spellStart"/>
      <w:r w:rsidRPr="00B82FE8">
        <w:t>nysalesjoined</w:t>
      </w:r>
      <w:proofErr w:type="spellEnd"/>
      <w:r w:rsidRPr="00B82FE8">
        <w:t xml:space="preserve"> = FILTER </w:t>
      </w:r>
      <w:proofErr w:type="spellStart"/>
      <w:r w:rsidRPr="00B82FE8">
        <w:t>nysalesjoined</w:t>
      </w:r>
      <w:proofErr w:type="spellEnd"/>
      <w:r w:rsidRPr="00B82FE8">
        <w:t xml:space="preserve"> BY </w:t>
      </w:r>
      <w:proofErr w:type="spellStart"/>
      <w:proofErr w:type="gramStart"/>
      <w:r w:rsidRPr="00B82FE8">
        <w:t>boroughname</w:t>
      </w:r>
      <w:proofErr w:type="spellEnd"/>
      <w:r w:rsidRPr="00B82FE8">
        <w:t xml:space="preserve"> !</w:t>
      </w:r>
      <w:proofErr w:type="gramEnd"/>
      <w:r w:rsidRPr="00B82FE8">
        <w:t>= '';</w:t>
      </w:r>
    </w:p>
    <w:p w14:paraId="6239F4DA" w14:textId="4A878569" w:rsidR="0043281E" w:rsidRPr="00B82FE8" w:rsidRDefault="0043281E" w:rsidP="00437D36">
      <w:pPr>
        <w:ind w:firstLine="216"/>
      </w:pPr>
      <w:proofErr w:type="spellStart"/>
      <w:r w:rsidRPr="00B82FE8">
        <w:t>nysalesjoined</w:t>
      </w:r>
      <w:proofErr w:type="spellEnd"/>
      <w:r w:rsidRPr="00B82FE8">
        <w:t xml:space="preserve"> = FILTER </w:t>
      </w:r>
      <w:proofErr w:type="spellStart"/>
      <w:r w:rsidRPr="00B82FE8">
        <w:t>nysalesjoined</w:t>
      </w:r>
      <w:proofErr w:type="spellEnd"/>
      <w:r w:rsidRPr="00B82FE8">
        <w:t xml:space="preserve"> BY </w:t>
      </w:r>
      <w:proofErr w:type="gramStart"/>
      <w:r w:rsidRPr="00B82FE8">
        <w:t>neighborhood !</w:t>
      </w:r>
      <w:proofErr w:type="gramEnd"/>
      <w:r w:rsidRPr="00B82FE8">
        <w:t>= '';</w:t>
      </w:r>
    </w:p>
    <w:p w14:paraId="4C15E449" w14:textId="7D79A625" w:rsidR="0043281E" w:rsidRPr="00B82FE8" w:rsidRDefault="0043281E" w:rsidP="00437D36">
      <w:pPr>
        <w:ind w:firstLine="216"/>
      </w:pPr>
      <w:proofErr w:type="spellStart"/>
      <w:r w:rsidRPr="00B82FE8">
        <w:t>nysalesjoined</w:t>
      </w:r>
      <w:proofErr w:type="spellEnd"/>
      <w:r w:rsidRPr="00B82FE8">
        <w:t xml:space="preserve"> = FILTER </w:t>
      </w:r>
      <w:proofErr w:type="spellStart"/>
      <w:r w:rsidRPr="00B82FE8">
        <w:t>nysalesjoined</w:t>
      </w:r>
      <w:proofErr w:type="spellEnd"/>
      <w:r w:rsidRPr="00B82FE8">
        <w:t xml:space="preserve"> BY </w:t>
      </w:r>
      <w:proofErr w:type="spellStart"/>
      <w:proofErr w:type="gramStart"/>
      <w:r w:rsidRPr="00B82FE8">
        <w:t>zipcode</w:t>
      </w:r>
      <w:proofErr w:type="spellEnd"/>
      <w:r w:rsidRPr="00B82FE8">
        <w:t xml:space="preserve"> !</w:t>
      </w:r>
      <w:proofErr w:type="gramEnd"/>
      <w:r w:rsidRPr="00B82FE8">
        <w:t>= '';</w:t>
      </w:r>
    </w:p>
    <w:p w14:paraId="3EE7CCFB" w14:textId="17E54858" w:rsidR="0043281E" w:rsidRPr="00B82FE8" w:rsidRDefault="0043281E" w:rsidP="00437D36">
      <w:pPr>
        <w:ind w:firstLine="216"/>
      </w:pPr>
      <w:proofErr w:type="spellStart"/>
      <w:r w:rsidRPr="00B82FE8">
        <w:t>nysalesjoined</w:t>
      </w:r>
      <w:proofErr w:type="spellEnd"/>
      <w:r w:rsidRPr="00B82FE8">
        <w:t xml:space="preserve"> = FILTER </w:t>
      </w:r>
      <w:proofErr w:type="spellStart"/>
      <w:r w:rsidRPr="00B82FE8">
        <w:t>nysalesjoined</w:t>
      </w:r>
      <w:proofErr w:type="spellEnd"/>
      <w:r w:rsidRPr="00B82FE8">
        <w:t xml:space="preserve"> BY </w:t>
      </w:r>
      <w:proofErr w:type="gramStart"/>
      <w:r w:rsidRPr="00B82FE8">
        <w:t>address !</w:t>
      </w:r>
      <w:proofErr w:type="gramEnd"/>
      <w:r w:rsidRPr="00B82FE8">
        <w:t>= '';</w:t>
      </w:r>
    </w:p>
    <w:p w14:paraId="7FC673A6" w14:textId="08197019" w:rsidR="0043281E" w:rsidRPr="00B82FE8" w:rsidRDefault="0043281E" w:rsidP="00437D36">
      <w:pPr>
        <w:ind w:firstLine="216"/>
      </w:pPr>
      <w:proofErr w:type="spellStart"/>
      <w:r w:rsidRPr="00B82FE8">
        <w:t>nysalesjoined</w:t>
      </w:r>
      <w:proofErr w:type="spellEnd"/>
      <w:r w:rsidRPr="00B82FE8">
        <w:t xml:space="preserve"> = FILTER </w:t>
      </w:r>
      <w:proofErr w:type="spellStart"/>
      <w:r w:rsidRPr="00B82FE8">
        <w:t>nysalesjoined</w:t>
      </w:r>
      <w:proofErr w:type="spellEnd"/>
      <w:r w:rsidRPr="00B82FE8">
        <w:t xml:space="preserve"> BY </w:t>
      </w:r>
      <w:proofErr w:type="spellStart"/>
      <w:proofErr w:type="gramStart"/>
      <w:r w:rsidRPr="00B82FE8">
        <w:t>buildingcategory</w:t>
      </w:r>
      <w:proofErr w:type="spellEnd"/>
      <w:r w:rsidRPr="00B82FE8">
        <w:t xml:space="preserve"> !</w:t>
      </w:r>
      <w:proofErr w:type="gramEnd"/>
      <w:r w:rsidRPr="00B82FE8">
        <w:t>= '';</w:t>
      </w:r>
    </w:p>
    <w:p w14:paraId="52300953" w14:textId="17B13FB5" w:rsidR="0043281E" w:rsidRPr="00B82FE8" w:rsidRDefault="0043281E" w:rsidP="00437D36">
      <w:pPr>
        <w:ind w:firstLine="216"/>
      </w:pPr>
      <w:proofErr w:type="spellStart"/>
      <w:r w:rsidRPr="00B82FE8">
        <w:t>nysalesjoined</w:t>
      </w:r>
      <w:proofErr w:type="spellEnd"/>
      <w:r w:rsidRPr="00B82FE8">
        <w:t xml:space="preserve"> = FILTER </w:t>
      </w:r>
      <w:proofErr w:type="spellStart"/>
      <w:r w:rsidRPr="00B82FE8">
        <w:t>nysalesjoined</w:t>
      </w:r>
      <w:proofErr w:type="spellEnd"/>
      <w:r w:rsidRPr="00B82FE8">
        <w:t xml:space="preserve"> BY </w:t>
      </w:r>
      <w:proofErr w:type="spellStart"/>
      <w:proofErr w:type="gramStart"/>
      <w:r w:rsidRPr="00B82FE8">
        <w:t>yearbuilt</w:t>
      </w:r>
      <w:proofErr w:type="spellEnd"/>
      <w:r w:rsidRPr="00B82FE8">
        <w:t xml:space="preserve"> !</w:t>
      </w:r>
      <w:proofErr w:type="gramEnd"/>
      <w:r w:rsidRPr="00B82FE8">
        <w:t>= '';</w:t>
      </w:r>
    </w:p>
    <w:p w14:paraId="53629B3D" w14:textId="2AFE60E1" w:rsidR="0043281E" w:rsidRPr="00B82FE8" w:rsidRDefault="0043281E" w:rsidP="00437D36">
      <w:pPr>
        <w:ind w:firstLine="216"/>
      </w:pPr>
      <w:proofErr w:type="spellStart"/>
      <w:r w:rsidRPr="00B82FE8">
        <w:t>nysalesjoined</w:t>
      </w:r>
      <w:proofErr w:type="spellEnd"/>
      <w:r w:rsidRPr="00B82FE8">
        <w:t xml:space="preserve"> = FILTER </w:t>
      </w:r>
      <w:proofErr w:type="spellStart"/>
      <w:r w:rsidRPr="00B82FE8">
        <w:t>nysalesjoined</w:t>
      </w:r>
      <w:proofErr w:type="spellEnd"/>
      <w:r w:rsidRPr="00B82FE8">
        <w:t xml:space="preserve"> BY </w:t>
      </w:r>
      <w:proofErr w:type="spellStart"/>
      <w:proofErr w:type="gramStart"/>
      <w:r w:rsidRPr="00B82FE8">
        <w:t>saledate</w:t>
      </w:r>
      <w:proofErr w:type="spellEnd"/>
      <w:r w:rsidRPr="00B82FE8">
        <w:t xml:space="preserve"> !</w:t>
      </w:r>
      <w:proofErr w:type="gramEnd"/>
      <w:r w:rsidRPr="00B82FE8">
        <w:t>= '';</w:t>
      </w:r>
    </w:p>
    <w:p w14:paraId="0F89B658" w14:textId="17085A77" w:rsidR="0043281E" w:rsidRPr="00B82FE8" w:rsidRDefault="0043281E" w:rsidP="00437D36">
      <w:pPr>
        <w:ind w:firstLine="216"/>
      </w:pPr>
      <w:proofErr w:type="spellStart"/>
      <w:r w:rsidRPr="00B82FE8">
        <w:t>nysalesjoined</w:t>
      </w:r>
      <w:proofErr w:type="spellEnd"/>
      <w:r w:rsidRPr="00B82FE8">
        <w:t xml:space="preserve"> = FILTER </w:t>
      </w:r>
      <w:proofErr w:type="spellStart"/>
      <w:r w:rsidRPr="00B82FE8">
        <w:t>nysalesjoined</w:t>
      </w:r>
      <w:proofErr w:type="spellEnd"/>
      <w:r w:rsidRPr="00B82FE8">
        <w:t xml:space="preserve"> BY </w:t>
      </w:r>
      <w:proofErr w:type="spellStart"/>
      <w:proofErr w:type="gramStart"/>
      <w:r w:rsidRPr="00B82FE8">
        <w:t>totalunits</w:t>
      </w:r>
      <w:proofErr w:type="spellEnd"/>
      <w:r w:rsidRPr="00B82FE8">
        <w:t xml:space="preserve"> !</w:t>
      </w:r>
      <w:proofErr w:type="gramEnd"/>
      <w:r w:rsidRPr="00B82FE8">
        <w:t>= '';</w:t>
      </w:r>
    </w:p>
    <w:p w14:paraId="65448E58" w14:textId="1BD55053" w:rsidR="0043281E" w:rsidRPr="00B82FE8" w:rsidRDefault="0043281E" w:rsidP="00437D36">
      <w:pPr>
        <w:ind w:firstLine="216"/>
      </w:pPr>
      <w:proofErr w:type="spellStart"/>
      <w:r w:rsidRPr="00B82FE8">
        <w:t>nysalesjoined</w:t>
      </w:r>
      <w:proofErr w:type="spellEnd"/>
      <w:r w:rsidRPr="00B82FE8">
        <w:t xml:space="preserve"> = FILTER </w:t>
      </w:r>
      <w:proofErr w:type="spellStart"/>
      <w:r w:rsidRPr="00B82FE8">
        <w:t>nysalesjoined</w:t>
      </w:r>
      <w:proofErr w:type="spellEnd"/>
      <w:r w:rsidRPr="00B82FE8">
        <w:t xml:space="preserve"> BY </w:t>
      </w:r>
      <w:proofErr w:type="spellStart"/>
      <w:proofErr w:type="gramStart"/>
      <w:r w:rsidRPr="00B82FE8">
        <w:t>landsqft</w:t>
      </w:r>
      <w:proofErr w:type="spellEnd"/>
      <w:r w:rsidRPr="00B82FE8">
        <w:t xml:space="preserve"> !</w:t>
      </w:r>
      <w:proofErr w:type="gramEnd"/>
      <w:r w:rsidRPr="00B82FE8">
        <w:t>= '';</w:t>
      </w:r>
    </w:p>
    <w:p w14:paraId="71E32922" w14:textId="15C1C63E" w:rsidR="0043281E" w:rsidRPr="00B82FE8" w:rsidRDefault="0043281E" w:rsidP="00437D36">
      <w:pPr>
        <w:ind w:firstLine="216"/>
      </w:pPr>
      <w:proofErr w:type="spellStart"/>
      <w:r w:rsidRPr="00B82FE8">
        <w:t>nysalesjoined</w:t>
      </w:r>
      <w:proofErr w:type="spellEnd"/>
      <w:r w:rsidRPr="00B82FE8">
        <w:t xml:space="preserve"> = FILTER </w:t>
      </w:r>
      <w:proofErr w:type="spellStart"/>
      <w:r w:rsidRPr="00B82FE8">
        <w:t>nysalesjoined</w:t>
      </w:r>
      <w:proofErr w:type="spellEnd"/>
      <w:r w:rsidRPr="00B82FE8">
        <w:t xml:space="preserve"> BY </w:t>
      </w:r>
      <w:proofErr w:type="spellStart"/>
      <w:proofErr w:type="gramStart"/>
      <w:r w:rsidRPr="00B82FE8">
        <w:t>grosssqft</w:t>
      </w:r>
      <w:proofErr w:type="spellEnd"/>
      <w:r w:rsidRPr="00B82FE8">
        <w:t xml:space="preserve"> !</w:t>
      </w:r>
      <w:proofErr w:type="gramEnd"/>
      <w:r w:rsidRPr="00B82FE8">
        <w:t>= '';</w:t>
      </w:r>
    </w:p>
    <w:p w14:paraId="16BF8EC4" w14:textId="1632BA11" w:rsidR="0043281E" w:rsidRPr="00B82FE8" w:rsidRDefault="0043281E" w:rsidP="00437D36">
      <w:pPr>
        <w:ind w:firstLine="216"/>
      </w:pPr>
      <w:proofErr w:type="spellStart"/>
      <w:r w:rsidRPr="00B82FE8">
        <w:t>nysalesjoined</w:t>
      </w:r>
      <w:proofErr w:type="spellEnd"/>
      <w:r w:rsidRPr="00B82FE8">
        <w:t xml:space="preserve"> = FILTER </w:t>
      </w:r>
      <w:proofErr w:type="spellStart"/>
      <w:r w:rsidRPr="00B82FE8">
        <w:t>nysalesjoined</w:t>
      </w:r>
      <w:proofErr w:type="spellEnd"/>
      <w:r w:rsidRPr="00B82FE8">
        <w:t xml:space="preserve"> BY </w:t>
      </w:r>
      <w:proofErr w:type="spellStart"/>
      <w:proofErr w:type="gramStart"/>
      <w:r w:rsidRPr="00B82FE8">
        <w:t>saleprice</w:t>
      </w:r>
      <w:proofErr w:type="spellEnd"/>
      <w:r w:rsidRPr="00B82FE8">
        <w:t xml:space="preserve"> !</w:t>
      </w:r>
      <w:proofErr w:type="gramEnd"/>
      <w:r w:rsidRPr="00B82FE8">
        <w:t>= '';</w:t>
      </w:r>
    </w:p>
    <w:p w14:paraId="45DEFDE8" w14:textId="35D5BD31" w:rsidR="0043281E" w:rsidRDefault="0043281E" w:rsidP="0043281E">
      <w:pPr>
        <w:pStyle w:val="NormalWeb"/>
        <w:shd w:val="clear" w:color="auto" w:fill="FFFFFF"/>
        <w:spacing w:before="195" w:beforeAutospacing="0" w:after="150" w:afterAutospacing="0"/>
        <w:rPr>
          <w:rFonts w:ascii="Arial" w:hAnsi="Arial" w:cs="Arial"/>
          <w:color w:val="222B33"/>
          <w:sz w:val="20"/>
          <w:szCs w:val="20"/>
        </w:rPr>
      </w:pPr>
    </w:p>
    <w:p w14:paraId="63C7C402" w14:textId="4CDA8573" w:rsidR="008F46BF" w:rsidRPr="001E01D6" w:rsidRDefault="001E01D6" w:rsidP="0043281E">
      <w:pPr>
        <w:pStyle w:val="NormalWeb"/>
        <w:shd w:val="clear" w:color="auto" w:fill="FFFFFF"/>
        <w:spacing w:before="195" w:beforeAutospacing="0" w:after="150" w:afterAutospacing="0"/>
        <w:rPr>
          <w:rFonts w:ascii="Arial" w:hAnsi="Arial" w:cs="Arial"/>
          <w:color w:val="222B33"/>
          <w:sz w:val="22"/>
          <w:szCs w:val="22"/>
        </w:rPr>
      </w:pPr>
      <w:r w:rsidRPr="001E01D6">
        <w:rPr>
          <w:rFonts w:ascii="Arial" w:hAnsi="Arial" w:cs="Arial"/>
          <w:color w:val="222B33"/>
          <w:sz w:val="22"/>
          <w:szCs w:val="22"/>
        </w:rPr>
        <w:t>Next, we remove the comma symbol from the columns. Because the original datasets contain some comma in the value. This symbol can be mistaken as separator and distorted the structure of the data. The command used:</w:t>
      </w:r>
    </w:p>
    <w:p w14:paraId="502A5B3A" w14:textId="0E6B9BE6" w:rsidR="00B56AED" w:rsidRDefault="00B56AED" w:rsidP="008F46BF">
      <w:pPr>
        <w:pStyle w:val="NormalWeb"/>
        <w:shd w:val="clear" w:color="auto" w:fill="FFFFFF"/>
        <w:spacing w:before="195" w:beforeAutospacing="0" w:after="150" w:afterAutospacing="0"/>
        <w:ind w:left="216"/>
        <w:rPr>
          <w:rFonts w:ascii="Arial" w:hAnsi="Arial" w:cs="Arial"/>
          <w:color w:val="222B33"/>
          <w:sz w:val="20"/>
          <w:szCs w:val="20"/>
        </w:rPr>
      </w:pPr>
      <w:proofErr w:type="spellStart"/>
      <w:r w:rsidRPr="00236340">
        <w:rPr>
          <w:rFonts w:ascii="Arial" w:hAnsi="Arial"/>
          <w:sz w:val="22"/>
        </w:rPr>
        <w:t>nysalesjoined</w:t>
      </w:r>
      <w:proofErr w:type="spellEnd"/>
      <w:r w:rsidRPr="00236340">
        <w:rPr>
          <w:rFonts w:ascii="Arial" w:hAnsi="Arial"/>
          <w:sz w:val="22"/>
        </w:rPr>
        <w:t xml:space="preserve"> = foreach </w:t>
      </w:r>
      <w:proofErr w:type="spellStart"/>
      <w:r w:rsidRPr="00236340">
        <w:rPr>
          <w:rFonts w:ascii="Arial" w:hAnsi="Arial"/>
          <w:sz w:val="22"/>
        </w:rPr>
        <w:t>nysalesjoined</w:t>
      </w:r>
      <w:proofErr w:type="spellEnd"/>
      <w:r w:rsidRPr="00236340">
        <w:rPr>
          <w:rFonts w:ascii="Arial" w:hAnsi="Arial"/>
          <w:sz w:val="22"/>
        </w:rPr>
        <w:t xml:space="preserve"> generate </w:t>
      </w:r>
      <w:proofErr w:type="spellStart"/>
      <w:r w:rsidRPr="00236340">
        <w:rPr>
          <w:rFonts w:ascii="Arial" w:hAnsi="Arial"/>
          <w:sz w:val="22"/>
        </w:rPr>
        <w:t>boroughname</w:t>
      </w:r>
      <w:proofErr w:type="spellEnd"/>
      <w:r w:rsidRPr="00236340">
        <w:rPr>
          <w:rFonts w:ascii="Arial" w:hAnsi="Arial"/>
          <w:sz w:val="22"/>
        </w:rPr>
        <w:t xml:space="preserve">, neighborhood, </w:t>
      </w:r>
      <w:proofErr w:type="spellStart"/>
      <w:r w:rsidRPr="00236340">
        <w:rPr>
          <w:rFonts w:ascii="Arial" w:hAnsi="Arial"/>
          <w:sz w:val="22"/>
        </w:rPr>
        <w:t>zipcode</w:t>
      </w:r>
      <w:proofErr w:type="spellEnd"/>
      <w:r w:rsidRPr="00236340">
        <w:rPr>
          <w:rFonts w:ascii="Arial" w:hAnsi="Arial"/>
          <w:sz w:val="22"/>
        </w:rPr>
        <w:t xml:space="preserve">, </w:t>
      </w:r>
      <w:proofErr w:type="gramStart"/>
      <w:r w:rsidR="009109FD">
        <w:rPr>
          <w:rFonts w:ascii="Arial" w:hAnsi="Arial"/>
          <w:sz w:val="22"/>
        </w:rPr>
        <w:t>REPLACE(</w:t>
      </w:r>
      <w:proofErr w:type="gramEnd"/>
      <w:r w:rsidRPr="00236340">
        <w:rPr>
          <w:rFonts w:ascii="Arial" w:hAnsi="Arial"/>
          <w:sz w:val="22"/>
        </w:rPr>
        <w:t>address</w:t>
      </w:r>
      <w:r w:rsidR="009109FD">
        <w:rPr>
          <w:rFonts w:ascii="Arial" w:hAnsi="Arial"/>
          <w:sz w:val="22"/>
        </w:rPr>
        <w:t>,</w:t>
      </w:r>
      <w:r w:rsidR="009109FD" w:rsidRPr="009109FD">
        <w:rPr>
          <w:rFonts w:ascii="Arial" w:hAnsi="Arial"/>
          <w:sz w:val="22"/>
        </w:rPr>
        <w:t xml:space="preserve"> </w:t>
      </w:r>
      <w:r w:rsidR="009109FD" w:rsidRPr="00236340">
        <w:rPr>
          <w:rFonts w:ascii="Arial" w:hAnsi="Arial"/>
          <w:sz w:val="22"/>
        </w:rPr>
        <w:t>'</w:t>
      </w:r>
      <w:r w:rsidR="009109FD">
        <w:rPr>
          <w:rFonts w:ascii="Arial" w:hAnsi="Arial"/>
          <w:sz w:val="22"/>
        </w:rPr>
        <w:t>,</w:t>
      </w:r>
      <w:r w:rsidR="009109FD" w:rsidRPr="00236340">
        <w:rPr>
          <w:rFonts w:ascii="Arial" w:hAnsi="Arial"/>
          <w:sz w:val="22"/>
        </w:rPr>
        <w:t>',''</w:t>
      </w:r>
      <w:r w:rsidR="009109FD">
        <w:rPr>
          <w:rFonts w:ascii="Arial" w:hAnsi="Arial"/>
          <w:sz w:val="22"/>
        </w:rPr>
        <w:t>) as address</w:t>
      </w:r>
      <w:r w:rsidRPr="00236340">
        <w:rPr>
          <w:rFonts w:ascii="Arial" w:hAnsi="Arial"/>
          <w:sz w:val="22"/>
        </w:rPr>
        <w:t xml:space="preserve">, </w:t>
      </w:r>
      <w:proofErr w:type="spellStart"/>
      <w:r w:rsidRPr="00236340">
        <w:rPr>
          <w:rFonts w:ascii="Arial" w:hAnsi="Arial"/>
          <w:sz w:val="22"/>
        </w:rPr>
        <w:t>buildingcategory</w:t>
      </w:r>
      <w:proofErr w:type="spellEnd"/>
      <w:r w:rsidRPr="00236340">
        <w:rPr>
          <w:rFonts w:ascii="Arial" w:hAnsi="Arial"/>
          <w:sz w:val="22"/>
        </w:rPr>
        <w:t xml:space="preserve">, </w:t>
      </w:r>
      <w:proofErr w:type="spellStart"/>
      <w:r w:rsidRPr="00236340">
        <w:rPr>
          <w:rFonts w:ascii="Arial" w:hAnsi="Arial"/>
          <w:sz w:val="22"/>
        </w:rPr>
        <w:t>yearbuilt</w:t>
      </w:r>
      <w:proofErr w:type="spellEnd"/>
      <w:r w:rsidRPr="00236340">
        <w:rPr>
          <w:rFonts w:ascii="Arial" w:hAnsi="Arial"/>
          <w:sz w:val="22"/>
        </w:rPr>
        <w:t xml:space="preserve">, </w:t>
      </w:r>
      <w:proofErr w:type="spellStart"/>
      <w:r w:rsidRPr="00236340">
        <w:rPr>
          <w:rFonts w:ascii="Arial" w:hAnsi="Arial"/>
          <w:sz w:val="22"/>
        </w:rPr>
        <w:t>saledate</w:t>
      </w:r>
      <w:proofErr w:type="spellEnd"/>
      <w:r w:rsidRPr="00236340">
        <w:rPr>
          <w:rFonts w:ascii="Arial" w:hAnsi="Arial"/>
          <w:sz w:val="22"/>
        </w:rPr>
        <w:t>, REPLACE(</w:t>
      </w:r>
      <w:proofErr w:type="spellStart"/>
      <w:r>
        <w:rPr>
          <w:rFonts w:ascii="Arial" w:hAnsi="Arial"/>
          <w:sz w:val="22"/>
        </w:rPr>
        <w:t>totalunits</w:t>
      </w:r>
      <w:proofErr w:type="spellEnd"/>
      <w:r w:rsidRPr="00236340">
        <w:rPr>
          <w:rFonts w:ascii="Arial" w:hAnsi="Arial"/>
          <w:sz w:val="22"/>
        </w:rPr>
        <w:t>,'</w:t>
      </w:r>
      <w:r>
        <w:rPr>
          <w:rFonts w:ascii="Arial" w:hAnsi="Arial"/>
          <w:sz w:val="22"/>
        </w:rPr>
        <w:t>,</w:t>
      </w:r>
      <w:r w:rsidRPr="00236340">
        <w:rPr>
          <w:rFonts w:ascii="Arial" w:hAnsi="Arial"/>
          <w:sz w:val="22"/>
        </w:rPr>
        <w:t xml:space="preserve">','') as </w:t>
      </w:r>
      <w:proofErr w:type="spellStart"/>
      <w:r>
        <w:rPr>
          <w:rFonts w:ascii="Arial" w:hAnsi="Arial"/>
          <w:sz w:val="22"/>
        </w:rPr>
        <w:t>totalunits</w:t>
      </w:r>
      <w:proofErr w:type="spellEnd"/>
      <w:r w:rsidRPr="00236340">
        <w:rPr>
          <w:rFonts w:ascii="Arial" w:hAnsi="Arial"/>
          <w:sz w:val="22"/>
        </w:rPr>
        <w:t>, REPLACE(</w:t>
      </w:r>
      <w:proofErr w:type="spellStart"/>
      <w:r>
        <w:rPr>
          <w:rFonts w:ascii="Arial" w:hAnsi="Arial"/>
          <w:sz w:val="22"/>
        </w:rPr>
        <w:t>landsqft</w:t>
      </w:r>
      <w:proofErr w:type="spellEnd"/>
      <w:r w:rsidRPr="00236340">
        <w:rPr>
          <w:rFonts w:ascii="Arial" w:hAnsi="Arial"/>
          <w:sz w:val="22"/>
        </w:rPr>
        <w:t>,'</w:t>
      </w:r>
      <w:r>
        <w:rPr>
          <w:rFonts w:ascii="Arial" w:hAnsi="Arial"/>
          <w:sz w:val="22"/>
        </w:rPr>
        <w:t>,</w:t>
      </w:r>
      <w:r w:rsidRPr="00236340">
        <w:rPr>
          <w:rFonts w:ascii="Arial" w:hAnsi="Arial"/>
          <w:sz w:val="22"/>
        </w:rPr>
        <w:t xml:space="preserve">','') as </w:t>
      </w:r>
      <w:proofErr w:type="spellStart"/>
      <w:r>
        <w:rPr>
          <w:rFonts w:ascii="Arial" w:hAnsi="Arial"/>
          <w:sz w:val="22"/>
        </w:rPr>
        <w:t>landsqft</w:t>
      </w:r>
      <w:proofErr w:type="spellEnd"/>
      <w:r w:rsidRPr="00236340">
        <w:rPr>
          <w:rFonts w:ascii="Arial" w:hAnsi="Arial"/>
          <w:sz w:val="22"/>
        </w:rPr>
        <w:t>, REPLACE(</w:t>
      </w:r>
      <w:proofErr w:type="spellStart"/>
      <w:r>
        <w:rPr>
          <w:rFonts w:ascii="Arial" w:hAnsi="Arial"/>
          <w:sz w:val="22"/>
        </w:rPr>
        <w:t>grosssqft</w:t>
      </w:r>
      <w:proofErr w:type="spellEnd"/>
      <w:r w:rsidRPr="00236340">
        <w:rPr>
          <w:rFonts w:ascii="Arial" w:hAnsi="Arial"/>
          <w:sz w:val="22"/>
        </w:rPr>
        <w:t>,'</w:t>
      </w:r>
      <w:r>
        <w:rPr>
          <w:rFonts w:ascii="Arial" w:hAnsi="Arial"/>
          <w:sz w:val="22"/>
        </w:rPr>
        <w:t>,</w:t>
      </w:r>
      <w:r w:rsidRPr="00236340">
        <w:rPr>
          <w:rFonts w:ascii="Arial" w:hAnsi="Arial"/>
          <w:sz w:val="22"/>
        </w:rPr>
        <w:t xml:space="preserve">','') as </w:t>
      </w:r>
      <w:proofErr w:type="spellStart"/>
      <w:r>
        <w:rPr>
          <w:rFonts w:ascii="Arial" w:hAnsi="Arial"/>
          <w:sz w:val="22"/>
        </w:rPr>
        <w:t>grosssqft</w:t>
      </w:r>
      <w:proofErr w:type="spellEnd"/>
      <w:r w:rsidRPr="00236340">
        <w:rPr>
          <w:rFonts w:ascii="Arial" w:hAnsi="Arial"/>
          <w:sz w:val="22"/>
        </w:rPr>
        <w:t>, REPLACE(</w:t>
      </w:r>
      <w:proofErr w:type="spellStart"/>
      <w:r w:rsidRPr="00236340">
        <w:rPr>
          <w:rFonts w:ascii="Arial" w:hAnsi="Arial"/>
          <w:sz w:val="22"/>
        </w:rPr>
        <w:t>saleprice</w:t>
      </w:r>
      <w:proofErr w:type="spellEnd"/>
      <w:r w:rsidRPr="00236340">
        <w:rPr>
          <w:rFonts w:ascii="Arial" w:hAnsi="Arial"/>
          <w:sz w:val="22"/>
        </w:rPr>
        <w:t>,'</w:t>
      </w:r>
      <w:r>
        <w:rPr>
          <w:rFonts w:ascii="Arial" w:hAnsi="Arial"/>
          <w:sz w:val="22"/>
        </w:rPr>
        <w:t>,</w:t>
      </w:r>
      <w:r w:rsidRPr="00236340">
        <w:rPr>
          <w:rFonts w:ascii="Arial" w:hAnsi="Arial"/>
          <w:sz w:val="22"/>
        </w:rPr>
        <w:t xml:space="preserve">','') as </w:t>
      </w:r>
      <w:proofErr w:type="spellStart"/>
      <w:r w:rsidRPr="00236340">
        <w:rPr>
          <w:rFonts w:ascii="Arial" w:hAnsi="Arial"/>
          <w:sz w:val="22"/>
        </w:rPr>
        <w:t>saleprice</w:t>
      </w:r>
      <w:proofErr w:type="spellEnd"/>
      <w:r w:rsidRPr="00236340">
        <w:rPr>
          <w:rFonts w:ascii="Arial" w:hAnsi="Arial"/>
          <w:sz w:val="22"/>
        </w:rPr>
        <w:t>;</w:t>
      </w:r>
    </w:p>
    <w:p w14:paraId="7A6D5A33" w14:textId="38FA79CB" w:rsidR="00B56AED" w:rsidRDefault="00B56AED" w:rsidP="0043281E">
      <w:pPr>
        <w:pStyle w:val="NormalWeb"/>
        <w:shd w:val="clear" w:color="auto" w:fill="FFFFFF"/>
        <w:spacing w:before="195" w:beforeAutospacing="0" w:after="150" w:afterAutospacing="0"/>
        <w:rPr>
          <w:rFonts w:ascii="Arial" w:hAnsi="Arial" w:cs="Arial"/>
          <w:color w:val="222B33"/>
          <w:sz w:val="20"/>
          <w:szCs w:val="20"/>
        </w:rPr>
      </w:pPr>
    </w:p>
    <w:p w14:paraId="7C1F235B" w14:textId="7C27D52A" w:rsidR="001E01D6" w:rsidRPr="001E01D6" w:rsidRDefault="001E01D6" w:rsidP="0043281E">
      <w:pPr>
        <w:pStyle w:val="NormalWeb"/>
        <w:shd w:val="clear" w:color="auto" w:fill="FFFFFF"/>
        <w:spacing w:before="195" w:beforeAutospacing="0" w:after="150" w:afterAutospacing="0"/>
        <w:rPr>
          <w:rFonts w:ascii="Arial" w:hAnsi="Arial" w:cs="Arial"/>
          <w:color w:val="222B33"/>
          <w:sz w:val="22"/>
          <w:szCs w:val="22"/>
        </w:rPr>
      </w:pPr>
      <w:r w:rsidRPr="001E01D6">
        <w:rPr>
          <w:rFonts w:ascii="Arial" w:hAnsi="Arial" w:cs="Arial"/>
          <w:color w:val="222B33"/>
          <w:sz w:val="22"/>
          <w:szCs w:val="22"/>
        </w:rPr>
        <w:t xml:space="preserve">After that, </w:t>
      </w:r>
      <w:r>
        <w:rPr>
          <w:rFonts w:ascii="Arial" w:hAnsi="Arial" w:cs="Arial"/>
          <w:color w:val="222B33"/>
          <w:sz w:val="22"/>
          <w:szCs w:val="22"/>
        </w:rPr>
        <w:t xml:space="preserve">we remove the dollar sign from the </w:t>
      </w:r>
      <w:proofErr w:type="spellStart"/>
      <w:r>
        <w:rPr>
          <w:rFonts w:ascii="Arial" w:hAnsi="Arial" w:cs="Arial"/>
          <w:color w:val="222B33"/>
          <w:sz w:val="22"/>
          <w:szCs w:val="22"/>
        </w:rPr>
        <w:t>saleprice</w:t>
      </w:r>
      <w:proofErr w:type="spellEnd"/>
      <w:r>
        <w:rPr>
          <w:rFonts w:ascii="Arial" w:hAnsi="Arial" w:cs="Arial"/>
          <w:color w:val="222B33"/>
          <w:sz w:val="22"/>
          <w:szCs w:val="22"/>
        </w:rPr>
        <w:t xml:space="preserve"> column. Because the dataset contains dollar symbol. And because we declare the </w:t>
      </w:r>
      <w:proofErr w:type="spellStart"/>
      <w:r>
        <w:rPr>
          <w:rFonts w:ascii="Arial" w:hAnsi="Arial" w:cs="Arial"/>
          <w:color w:val="222B33"/>
          <w:sz w:val="22"/>
          <w:szCs w:val="22"/>
        </w:rPr>
        <w:t>saleprice</w:t>
      </w:r>
      <w:proofErr w:type="spellEnd"/>
      <w:r>
        <w:rPr>
          <w:rFonts w:ascii="Arial" w:hAnsi="Arial" w:cs="Arial"/>
          <w:color w:val="222B33"/>
          <w:sz w:val="22"/>
          <w:szCs w:val="22"/>
        </w:rPr>
        <w:t xml:space="preserve"> column as INT. This issue can be a problem because there will be a data type error. Thus, we </w:t>
      </w:r>
      <w:proofErr w:type="gramStart"/>
      <w:r>
        <w:rPr>
          <w:rFonts w:ascii="Arial" w:hAnsi="Arial" w:cs="Arial"/>
          <w:color w:val="222B33"/>
          <w:sz w:val="22"/>
          <w:szCs w:val="22"/>
        </w:rPr>
        <w:t>have to</w:t>
      </w:r>
      <w:proofErr w:type="gramEnd"/>
      <w:r>
        <w:rPr>
          <w:rFonts w:ascii="Arial" w:hAnsi="Arial" w:cs="Arial"/>
          <w:color w:val="222B33"/>
          <w:sz w:val="22"/>
          <w:szCs w:val="22"/>
        </w:rPr>
        <w:t xml:space="preserve"> remove the symbol. The command used: </w:t>
      </w:r>
    </w:p>
    <w:p w14:paraId="74E13D29" w14:textId="7AC4CFDA" w:rsidR="00236340" w:rsidRDefault="00236340" w:rsidP="008F46BF">
      <w:pPr>
        <w:pStyle w:val="NormalWeb"/>
        <w:shd w:val="clear" w:color="auto" w:fill="FFFFFF"/>
        <w:spacing w:before="195" w:beforeAutospacing="0" w:after="150" w:afterAutospacing="0"/>
        <w:ind w:left="216"/>
        <w:rPr>
          <w:rFonts w:ascii="Arial" w:hAnsi="Arial"/>
          <w:sz w:val="22"/>
        </w:rPr>
      </w:pPr>
      <w:proofErr w:type="spellStart"/>
      <w:r w:rsidRPr="00236340">
        <w:rPr>
          <w:rFonts w:ascii="Arial" w:hAnsi="Arial"/>
          <w:sz w:val="22"/>
        </w:rPr>
        <w:t>nysalesjoined</w:t>
      </w:r>
      <w:proofErr w:type="spellEnd"/>
      <w:r w:rsidRPr="00236340">
        <w:rPr>
          <w:rFonts w:ascii="Arial" w:hAnsi="Arial"/>
          <w:sz w:val="22"/>
        </w:rPr>
        <w:t xml:space="preserve"> = foreach </w:t>
      </w:r>
      <w:proofErr w:type="spellStart"/>
      <w:r w:rsidRPr="00236340">
        <w:rPr>
          <w:rFonts w:ascii="Arial" w:hAnsi="Arial"/>
          <w:sz w:val="22"/>
        </w:rPr>
        <w:t>nysalesjoined</w:t>
      </w:r>
      <w:proofErr w:type="spellEnd"/>
      <w:r w:rsidRPr="00236340">
        <w:rPr>
          <w:rFonts w:ascii="Arial" w:hAnsi="Arial"/>
          <w:sz w:val="22"/>
        </w:rPr>
        <w:t xml:space="preserve"> generate </w:t>
      </w:r>
      <w:proofErr w:type="spellStart"/>
      <w:r w:rsidRPr="00236340">
        <w:rPr>
          <w:rFonts w:ascii="Arial" w:hAnsi="Arial"/>
          <w:sz w:val="22"/>
        </w:rPr>
        <w:t>boroughname</w:t>
      </w:r>
      <w:proofErr w:type="spellEnd"/>
      <w:r w:rsidRPr="00236340">
        <w:rPr>
          <w:rFonts w:ascii="Arial" w:hAnsi="Arial"/>
          <w:sz w:val="22"/>
        </w:rPr>
        <w:t xml:space="preserve">, neighborhood, </w:t>
      </w:r>
      <w:proofErr w:type="spellStart"/>
      <w:r w:rsidRPr="00236340">
        <w:rPr>
          <w:rFonts w:ascii="Arial" w:hAnsi="Arial"/>
          <w:sz w:val="22"/>
        </w:rPr>
        <w:t>zipcode</w:t>
      </w:r>
      <w:proofErr w:type="spellEnd"/>
      <w:r w:rsidRPr="00236340">
        <w:rPr>
          <w:rFonts w:ascii="Arial" w:hAnsi="Arial"/>
          <w:sz w:val="22"/>
        </w:rPr>
        <w:t xml:space="preserve">, address, </w:t>
      </w:r>
      <w:proofErr w:type="spellStart"/>
      <w:r w:rsidRPr="00236340">
        <w:rPr>
          <w:rFonts w:ascii="Arial" w:hAnsi="Arial"/>
          <w:sz w:val="22"/>
        </w:rPr>
        <w:t>buildingcategory</w:t>
      </w:r>
      <w:proofErr w:type="spellEnd"/>
      <w:r w:rsidRPr="00236340">
        <w:rPr>
          <w:rFonts w:ascii="Arial" w:hAnsi="Arial"/>
          <w:sz w:val="22"/>
        </w:rPr>
        <w:t xml:space="preserve">, </w:t>
      </w:r>
      <w:proofErr w:type="spellStart"/>
      <w:r w:rsidRPr="00236340">
        <w:rPr>
          <w:rFonts w:ascii="Arial" w:hAnsi="Arial"/>
          <w:sz w:val="22"/>
        </w:rPr>
        <w:t>yearbuilt</w:t>
      </w:r>
      <w:proofErr w:type="spellEnd"/>
      <w:r w:rsidRPr="00236340">
        <w:rPr>
          <w:rFonts w:ascii="Arial" w:hAnsi="Arial"/>
          <w:sz w:val="22"/>
        </w:rPr>
        <w:t xml:space="preserve">, </w:t>
      </w:r>
      <w:proofErr w:type="spellStart"/>
      <w:r w:rsidRPr="00236340">
        <w:rPr>
          <w:rFonts w:ascii="Arial" w:hAnsi="Arial"/>
          <w:sz w:val="22"/>
        </w:rPr>
        <w:t>saledate</w:t>
      </w:r>
      <w:proofErr w:type="spellEnd"/>
      <w:r w:rsidRPr="00236340">
        <w:rPr>
          <w:rFonts w:ascii="Arial" w:hAnsi="Arial"/>
          <w:sz w:val="22"/>
        </w:rPr>
        <w:t xml:space="preserve">, </w:t>
      </w:r>
      <w:proofErr w:type="spellStart"/>
      <w:r w:rsidRPr="00236340">
        <w:rPr>
          <w:rFonts w:ascii="Arial" w:hAnsi="Arial"/>
          <w:sz w:val="22"/>
        </w:rPr>
        <w:t>totalunits</w:t>
      </w:r>
      <w:proofErr w:type="spellEnd"/>
      <w:r w:rsidRPr="00236340">
        <w:rPr>
          <w:rFonts w:ascii="Arial" w:hAnsi="Arial"/>
          <w:sz w:val="22"/>
        </w:rPr>
        <w:t xml:space="preserve">, </w:t>
      </w:r>
      <w:proofErr w:type="spellStart"/>
      <w:r w:rsidRPr="00236340">
        <w:rPr>
          <w:rFonts w:ascii="Arial" w:hAnsi="Arial"/>
          <w:sz w:val="22"/>
        </w:rPr>
        <w:t>landsqft</w:t>
      </w:r>
      <w:proofErr w:type="spellEnd"/>
      <w:r w:rsidRPr="00236340">
        <w:rPr>
          <w:rFonts w:ascii="Arial" w:hAnsi="Arial"/>
          <w:sz w:val="22"/>
        </w:rPr>
        <w:t xml:space="preserve">, </w:t>
      </w:r>
      <w:proofErr w:type="spellStart"/>
      <w:r w:rsidRPr="00236340">
        <w:rPr>
          <w:rFonts w:ascii="Arial" w:hAnsi="Arial"/>
          <w:sz w:val="22"/>
        </w:rPr>
        <w:t>grosssqft</w:t>
      </w:r>
      <w:proofErr w:type="spellEnd"/>
      <w:r w:rsidRPr="00236340">
        <w:rPr>
          <w:rFonts w:ascii="Arial" w:hAnsi="Arial"/>
          <w:sz w:val="22"/>
        </w:rPr>
        <w:t xml:space="preserve">, </w:t>
      </w:r>
      <w:proofErr w:type="gramStart"/>
      <w:r w:rsidRPr="00236340">
        <w:rPr>
          <w:rFonts w:ascii="Arial" w:hAnsi="Arial"/>
          <w:sz w:val="22"/>
        </w:rPr>
        <w:t>REPLACE(</w:t>
      </w:r>
      <w:proofErr w:type="spellStart"/>
      <w:proofErr w:type="gramEnd"/>
      <w:r w:rsidRPr="00236340">
        <w:rPr>
          <w:rFonts w:ascii="Arial" w:hAnsi="Arial"/>
          <w:sz w:val="22"/>
        </w:rPr>
        <w:t>saleprice</w:t>
      </w:r>
      <w:proofErr w:type="spellEnd"/>
      <w:r w:rsidRPr="00236340">
        <w:rPr>
          <w:rFonts w:ascii="Arial" w:hAnsi="Arial"/>
          <w:sz w:val="22"/>
        </w:rPr>
        <w:t>,'</w:t>
      </w:r>
      <w:r w:rsidR="004C7EA6">
        <w:rPr>
          <w:rFonts w:ascii="Arial" w:hAnsi="Arial"/>
          <w:sz w:val="22"/>
        </w:rPr>
        <w:t>\\\</w:t>
      </w:r>
      <w:r w:rsidRPr="00236340">
        <w:rPr>
          <w:rFonts w:ascii="Arial" w:hAnsi="Arial"/>
          <w:sz w:val="22"/>
        </w:rPr>
        <w:t xml:space="preserve">$','') as </w:t>
      </w:r>
      <w:proofErr w:type="spellStart"/>
      <w:r w:rsidRPr="00236340">
        <w:rPr>
          <w:rFonts w:ascii="Arial" w:hAnsi="Arial"/>
          <w:sz w:val="22"/>
        </w:rPr>
        <w:t>saleprice</w:t>
      </w:r>
      <w:proofErr w:type="spellEnd"/>
      <w:r w:rsidRPr="00236340">
        <w:rPr>
          <w:rFonts w:ascii="Arial" w:hAnsi="Arial"/>
          <w:sz w:val="22"/>
        </w:rPr>
        <w:t>;</w:t>
      </w:r>
    </w:p>
    <w:p w14:paraId="4DD7FF64" w14:textId="1F29B621" w:rsidR="009022AC" w:rsidRDefault="009022AC" w:rsidP="00F360F9"/>
    <w:p w14:paraId="1E3CCBDC" w14:textId="1D656F6C" w:rsidR="001E01D6" w:rsidRDefault="001E01D6" w:rsidP="00F360F9"/>
    <w:p w14:paraId="57703410" w14:textId="068A1BA3" w:rsidR="001E01D6" w:rsidRDefault="001E01D6" w:rsidP="00F360F9"/>
    <w:p w14:paraId="7B52FD2D" w14:textId="0BAEBB7B" w:rsidR="001E01D6" w:rsidRDefault="00855F1D" w:rsidP="00F360F9">
      <w:r>
        <w:lastRenderedPageBreak/>
        <w:t>Next, we cast some of the columns into the data type according to the table in the hive. The command used:</w:t>
      </w:r>
    </w:p>
    <w:p w14:paraId="3879E051" w14:textId="369F564C" w:rsidR="001E01D6" w:rsidRDefault="001E01D6" w:rsidP="00F360F9"/>
    <w:p w14:paraId="19BE7768" w14:textId="77777777" w:rsidR="001E01D6" w:rsidRDefault="001E01D6" w:rsidP="00F360F9"/>
    <w:p w14:paraId="13E400DC" w14:textId="627AA37D" w:rsidR="009A338A" w:rsidRDefault="009A338A" w:rsidP="008F46BF">
      <w:pPr>
        <w:ind w:left="216"/>
      </w:pPr>
      <w:proofErr w:type="spellStart"/>
      <w:r w:rsidRPr="009A338A">
        <w:t>nysalesjoined</w:t>
      </w:r>
      <w:proofErr w:type="spellEnd"/>
      <w:r w:rsidRPr="009A338A">
        <w:t xml:space="preserve"> = foreach </w:t>
      </w:r>
      <w:proofErr w:type="spellStart"/>
      <w:r w:rsidRPr="009A338A">
        <w:t>nysalesjoined</w:t>
      </w:r>
      <w:proofErr w:type="spellEnd"/>
      <w:r w:rsidRPr="009A338A">
        <w:t xml:space="preserve"> generate </w:t>
      </w:r>
      <w:proofErr w:type="spellStart"/>
      <w:r w:rsidR="004E2860">
        <w:t>boroughname</w:t>
      </w:r>
      <w:proofErr w:type="spellEnd"/>
      <w:r w:rsidRPr="009A338A">
        <w:t xml:space="preserve">, neighborhood, </w:t>
      </w:r>
      <w:proofErr w:type="spellStart"/>
      <w:r w:rsidRPr="009A338A">
        <w:t>zipcode</w:t>
      </w:r>
      <w:proofErr w:type="spellEnd"/>
      <w:r w:rsidRPr="009A338A">
        <w:t xml:space="preserve">, address, </w:t>
      </w:r>
      <w:proofErr w:type="spellStart"/>
      <w:r w:rsidRPr="009A338A">
        <w:t>buildingcategory</w:t>
      </w:r>
      <w:proofErr w:type="spellEnd"/>
      <w:r w:rsidRPr="009A338A">
        <w:t>, (INT)</w:t>
      </w:r>
      <w:proofErr w:type="spellStart"/>
      <w:r w:rsidRPr="009A338A">
        <w:t>yearbuilt</w:t>
      </w:r>
      <w:proofErr w:type="spellEnd"/>
      <w:r w:rsidRPr="009A338A">
        <w:t xml:space="preserve">, </w:t>
      </w:r>
      <w:proofErr w:type="spellStart"/>
      <w:proofErr w:type="gramStart"/>
      <w:r w:rsidR="00FD55A2">
        <w:t>ToDate</w:t>
      </w:r>
      <w:proofErr w:type="spellEnd"/>
      <w:r w:rsidR="00FD55A2">
        <w:t>(</w:t>
      </w:r>
      <w:proofErr w:type="spellStart"/>
      <w:proofErr w:type="gramEnd"/>
      <w:r w:rsidRPr="009A338A">
        <w:t>saledate</w:t>
      </w:r>
      <w:proofErr w:type="spellEnd"/>
      <w:r w:rsidR="00FD55A2">
        <w:t>, ‘MM/dd/</w:t>
      </w:r>
      <w:proofErr w:type="spellStart"/>
      <w:r w:rsidR="00FD55A2">
        <w:t>yyyy</w:t>
      </w:r>
      <w:proofErr w:type="spellEnd"/>
      <w:r w:rsidR="00FD55A2">
        <w:t>’) as (</w:t>
      </w:r>
      <w:proofErr w:type="spellStart"/>
      <w:r w:rsidR="00FD55A2">
        <w:t>saledate:date</w:t>
      </w:r>
      <w:proofErr w:type="spellEnd"/>
      <w:r w:rsidR="00FD55A2">
        <w:t>)</w:t>
      </w:r>
      <w:r w:rsidRPr="009A338A">
        <w:t>, (</w:t>
      </w:r>
      <w:r w:rsidR="00093E46">
        <w:t>INT</w:t>
      </w:r>
      <w:r w:rsidRPr="009A338A">
        <w:t>)</w:t>
      </w:r>
      <w:proofErr w:type="spellStart"/>
      <w:r w:rsidRPr="009A338A">
        <w:t>totalunits</w:t>
      </w:r>
      <w:proofErr w:type="spellEnd"/>
      <w:r w:rsidRPr="009A338A">
        <w:t xml:space="preserve">, </w:t>
      </w:r>
      <w:r w:rsidR="00093E46">
        <w:t>(INT</w:t>
      </w:r>
      <w:r w:rsidRPr="009A338A">
        <w:t>)</w:t>
      </w:r>
      <w:proofErr w:type="spellStart"/>
      <w:r w:rsidRPr="009A338A">
        <w:t>landsqft</w:t>
      </w:r>
      <w:proofErr w:type="spellEnd"/>
      <w:r w:rsidRPr="009A338A">
        <w:t>, (</w:t>
      </w:r>
      <w:r w:rsidR="00093E46">
        <w:t>INT</w:t>
      </w:r>
      <w:r w:rsidRPr="009A338A">
        <w:t>)</w:t>
      </w:r>
      <w:proofErr w:type="spellStart"/>
      <w:r w:rsidRPr="009A338A">
        <w:t>grosssqft</w:t>
      </w:r>
      <w:proofErr w:type="spellEnd"/>
      <w:r w:rsidRPr="009A338A">
        <w:t>, (</w:t>
      </w:r>
      <w:r w:rsidR="00093E46">
        <w:t>INT</w:t>
      </w:r>
      <w:r w:rsidRPr="009A338A">
        <w:t>)</w:t>
      </w:r>
      <w:proofErr w:type="spellStart"/>
      <w:r w:rsidRPr="009A338A">
        <w:t>saleprice</w:t>
      </w:r>
      <w:proofErr w:type="spellEnd"/>
      <w:r w:rsidRPr="009A338A">
        <w:t>;</w:t>
      </w:r>
    </w:p>
    <w:p w14:paraId="15DED1CC" w14:textId="77777777" w:rsidR="00855F1D" w:rsidRDefault="00855F1D" w:rsidP="008F46BF">
      <w:pPr>
        <w:ind w:left="216"/>
      </w:pPr>
    </w:p>
    <w:p w14:paraId="35199493" w14:textId="31658BC4" w:rsidR="00855F1D" w:rsidRDefault="00855F1D" w:rsidP="00855F1D"/>
    <w:p w14:paraId="1FAFB92B" w14:textId="395AEDAA" w:rsidR="00855F1D" w:rsidRDefault="00855F1D" w:rsidP="00855F1D">
      <w:r>
        <w:t xml:space="preserve">After that, we cast </w:t>
      </w:r>
      <w:proofErr w:type="spellStart"/>
      <w:r>
        <w:t>saledate</w:t>
      </w:r>
      <w:proofErr w:type="spellEnd"/>
      <w:r>
        <w:t xml:space="preserve"> back to char array and format the date to </w:t>
      </w:r>
      <w:proofErr w:type="spellStart"/>
      <w:r>
        <w:t>yyyy</w:t>
      </w:r>
      <w:proofErr w:type="spellEnd"/>
      <w:r>
        <w:t>-MM-dd. Because this format is the default date format of hive. The command used:</w:t>
      </w:r>
    </w:p>
    <w:p w14:paraId="13F5D51E" w14:textId="58FD97DE" w:rsidR="00FD55A2" w:rsidRDefault="00FD55A2" w:rsidP="00F360F9"/>
    <w:p w14:paraId="17DBF4B1" w14:textId="4D42F4F6" w:rsidR="00FD55A2" w:rsidRDefault="00FD55A2" w:rsidP="008F46BF">
      <w:pPr>
        <w:ind w:left="216"/>
      </w:pPr>
      <w:proofErr w:type="spellStart"/>
      <w:r w:rsidRPr="009A338A">
        <w:t>nysalesjoined</w:t>
      </w:r>
      <w:proofErr w:type="spellEnd"/>
      <w:r w:rsidRPr="009A338A">
        <w:t xml:space="preserve"> = foreach </w:t>
      </w:r>
      <w:proofErr w:type="spellStart"/>
      <w:r w:rsidRPr="009A338A">
        <w:t>nysalesjoined</w:t>
      </w:r>
      <w:proofErr w:type="spellEnd"/>
      <w:r w:rsidRPr="009A338A">
        <w:t xml:space="preserve"> generate </w:t>
      </w:r>
      <w:proofErr w:type="spellStart"/>
      <w:r>
        <w:t>boroughname</w:t>
      </w:r>
      <w:proofErr w:type="spellEnd"/>
      <w:r w:rsidRPr="009A338A">
        <w:t xml:space="preserve">, neighborhood, </w:t>
      </w:r>
      <w:proofErr w:type="spellStart"/>
      <w:r w:rsidRPr="009A338A">
        <w:t>zipcode</w:t>
      </w:r>
      <w:proofErr w:type="spellEnd"/>
      <w:r w:rsidRPr="009A338A">
        <w:t xml:space="preserve">, address, </w:t>
      </w:r>
      <w:proofErr w:type="spellStart"/>
      <w:r w:rsidRPr="009A338A">
        <w:t>buildingcategory</w:t>
      </w:r>
      <w:proofErr w:type="spellEnd"/>
      <w:r w:rsidRPr="009A338A">
        <w:t xml:space="preserve">, </w:t>
      </w:r>
      <w:proofErr w:type="spellStart"/>
      <w:r w:rsidRPr="009A338A">
        <w:t>yearbuilt</w:t>
      </w:r>
      <w:proofErr w:type="spellEnd"/>
      <w:r w:rsidRPr="009A338A">
        <w:t xml:space="preserve">, </w:t>
      </w:r>
      <w:proofErr w:type="spellStart"/>
      <w:proofErr w:type="gramStart"/>
      <w:r>
        <w:t>ToString</w:t>
      </w:r>
      <w:proofErr w:type="spellEnd"/>
      <w:r>
        <w:t>(</w:t>
      </w:r>
      <w:proofErr w:type="spellStart"/>
      <w:proofErr w:type="gramEnd"/>
      <w:r w:rsidRPr="009A338A">
        <w:t>saledate</w:t>
      </w:r>
      <w:proofErr w:type="spellEnd"/>
      <w:r>
        <w:t>, ‘</w:t>
      </w:r>
      <w:proofErr w:type="spellStart"/>
      <w:r>
        <w:t>yyyy</w:t>
      </w:r>
      <w:proofErr w:type="spellEnd"/>
      <w:r>
        <w:t>-MM-dd’) as (</w:t>
      </w:r>
      <w:proofErr w:type="spellStart"/>
      <w:r>
        <w:t>saledate:chararray</w:t>
      </w:r>
      <w:proofErr w:type="spellEnd"/>
      <w:r>
        <w:t>)</w:t>
      </w:r>
      <w:r w:rsidRPr="009A338A">
        <w:t xml:space="preserve">, </w:t>
      </w:r>
      <w:proofErr w:type="spellStart"/>
      <w:r w:rsidRPr="009A338A">
        <w:t>totalunits</w:t>
      </w:r>
      <w:proofErr w:type="spellEnd"/>
      <w:r w:rsidRPr="009A338A">
        <w:t xml:space="preserve">, </w:t>
      </w:r>
      <w:proofErr w:type="spellStart"/>
      <w:r w:rsidRPr="009A338A">
        <w:t>landsqft</w:t>
      </w:r>
      <w:proofErr w:type="spellEnd"/>
      <w:r w:rsidRPr="009A338A">
        <w:t xml:space="preserve">, </w:t>
      </w:r>
      <w:proofErr w:type="spellStart"/>
      <w:r w:rsidRPr="009A338A">
        <w:t>grosssqft</w:t>
      </w:r>
      <w:proofErr w:type="spellEnd"/>
      <w:r w:rsidRPr="009A338A">
        <w:t xml:space="preserve">, </w:t>
      </w:r>
      <w:proofErr w:type="spellStart"/>
      <w:r w:rsidRPr="009A338A">
        <w:t>saleprice</w:t>
      </w:r>
      <w:proofErr w:type="spellEnd"/>
      <w:r w:rsidRPr="009A338A">
        <w:t>;</w:t>
      </w:r>
    </w:p>
    <w:p w14:paraId="13B813CA" w14:textId="77777777" w:rsidR="00FD55A2" w:rsidRDefault="00FD55A2" w:rsidP="00F360F9"/>
    <w:p w14:paraId="38018CB9" w14:textId="578C51D5" w:rsidR="009A338A" w:rsidRDefault="009A338A" w:rsidP="00F360F9"/>
    <w:p w14:paraId="3D2C4F97" w14:textId="574221B2" w:rsidR="00D20DE2" w:rsidRDefault="00855F1D" w:rsidP="00F360F9">
      <w:r>
        <w:t>Finally, we store the data we have transformed to the HDFS folder and create the output folder in it. We also give the comma separator</w:t>
      </w:r>
      <w:r w:rsidR="00E94EEF">
        <w:t xml:space="preserve"> to the file. The command used:</w:t>
      </w:r>
    </w:p>
    <w:p w14:paraId="6A3577FB" w14:textId="77777777" w:rsidR="00D20DE2" w:rsidRDefault="00D20DE2" w:rsidP="00F360F9"/>
    <w:p w14:paraId="739EEE16" w14:textId="72AC8C69" w:rsidR="003B5AE4" w:rsidRDefault="003B5AE4" w:rsidP="00F360F9"/>
    <w:p w14:paraId="39A10921" w14:textId="11DF3798" w:rsidR="00B56AED" w:rsidRDefault="00B56AED" w:rsidP="008F46BF">
      <w:pPr>
        <w:ind w:firstLine="216"/>
      </w:pPr>
      <w:r w:rsidRPr="00D20DE2">
        <w:t xml:space="preserve">STORE </w:t>
      </w:r>
      <w:proofErr w:type="spellStart"/>
      <w:r w:rsidRPr="00D20DE2">
        <w:t>nysalesjoined</w:t>
      </w:r>
      <w:proofErr w:type="spellEnd"/>
      <w:r w:rsidRPr="00D20DE2">
        <w:t xml:space="preserve"> INTO '/user/root/</w:t>
      </w:r>
      <w:proofErr w:type="spellStart"/>
      <w:r w:rsidRPr="00D20DE2">
        <w:t>nysales</w:t>
      </w:r>
      <w:proofErr w:type="spellEnd"/>
      <w:r w:rsidRPr="00D20DE2">
        <w:t xml:space="preserve">/output' USING </w:t>
      </w:r>
      <w:proofErr w:type="spellStart"/>
      <w:r w:rsidRPr="00D20DE2">
        <w:t>PigStorage</w:t>
      </w:r>
      <w:proofErr w:type="spellEnd"/>
      <w:r w:rsidRPr="00D20DE2">
        <w:t xml:space="preserve"> (','</w:t>
      </w:r>
      <w:proofErr w:type="gramStart"/>
      <w:r w:rsidRPr="00D20DE2">
        <w:t>);</w:t>
      </w:r>
      <w:proofErr w:type="gramEnd"/>
    </w:p>
    <w:p w14:paraId="3B648402" w14:textId="4ABC6ECE" w:rsidR="00E94EEF" w:rsidRDefault="00E94EEF" w:rsidP="008F46BF">
      <w:pPr>
        <w:ind w:firstLine="216"/>
      </w:pPr>
    </w:p>
    <w:p w14:paraId="39F3B27F" w14:textId="55138DEC" w:rsidR="00E94EEF" w:rsidRDefault="00E94EEF" w:rsidP="00E94EEF"/>
    <w:p w14:paraId="6A388421" w14:textId="71A19C83" w:rsidR="00E94EEF" w:rsidRDefault="00E94EEF" w:rsidP="00E67478">
      <w:pPr>
        <w:ind w:firstLine="216"/>
      </w:pPr>
      <w:r>
        <w:t xml:space="preserve">Next, </w:t>
      </w:r>
      <w:r w:rsidR="00E67478">
        <w:t xml:space="preserve">we exit the pig using EXIT command. And then </w:t>
      </w:r>
      <w:r>
        <w:t>we check the file created to the folder. The result is following:</w:t>
      </w:r>
    </w:p>
    <w:p w14:paraId="31B86CC2" w14:textId="77777777" w:rsidR="00E94EEF" w:rsidRPr="00D20DE2" w:rsidRDefault="00E94EEF" w:rsidP="00E94EEF"/>
    <w:p w14:paraId="60939ECA" w14:textId="2B02F932" w:rsidR="00B56AED" w:rsidRDefault="00E94EEF" w:rsidP="00F360F9">
      <w:r w:rsidRPr="00707613">
        <w:rPr>
          <w:noProof/>
        </w:rPr>
        <w:drawing>
          <wp:inline distT="0" distB="0" distL="0" distR="0" wp14:anchorId="6067F2FA" wp14:editId="140D8302">
            <wp:extent cx="5943600" cy="770890"/>
            <wp:effectExtent l="0" t="0" r="0" b="0"/>
            <wp:docPr id="40" name="Picture 4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low confidence"/>
                    <pic:cNvPicPr/>
                  </pic:nvPicPr>
                  <pic:blipFill>
                    <a:blip r:embed="rId25"/>
                    <a:stretch>
                      <a:fillRect/>
                    </a:stretch>
                  </pic:blipFill>
                  <pic:spPr>
                    <a:xfrm>
                      <a:off x="0" y="0"/>
                      <a:ext cx="5943600" cy="770890"/>
                    </a:xfrm>
                    <a:prstGeom prst="rect">
                      <a:avLst/>
                    </a:prstGeom>
                  </pic:spPr>
                </pic:pic>
              </a:graphicData>
            </a:graphic>
          </wp:inline>
        </w:drawing>
      </w:r>
    </w:p>
    <w:p w14:paraId="2C1EBED8" w14:textId="77777777" w:rsidR="00E94EEF" w:rsidRDefault="00E94EEF" w:rsidP="00F360F9"/>
    <w:p w14:paraId="2D6260F1" w14:textId="322DD957" w:rsidR="0030699A" w:rsidRDefault="0030699A" w:rsidP="00F360F9"/>
    <w:p w14:paraId="23F7A5A4" w14:textId="527D4669" w:rsidR="0030699A" w:rsidRDefault="00E94EEF" w:rsidP="00F360F9">
      <w:r>
        <w:t xml:space="preserve">Next, we copy the file to the container </w:t>
      </w:r>
      <w:proofErr w:type="spellStart"/>
      <w:r>
        <w:t>tmp</w:t>
      </w:r>
      <w:proofErr w:type="spellEnd"/>
      <w:r>
        <w:t xml:space="preserve"> folder. The command used:</w:t>
      </w:r>
    </w:p>
    <w:p w14:paraId="2E84B5D4" w14:textId="34404315" w:rsidR="0030699A" w:rsidRDefault="0030699A" w:rsidP="00F360F9"/>
    <w:p w14:paraId="205A57E5" w14:textId="44EAA8CF" w:rsidR="0030699A" w:rsidRDefault="0030699A" w:rsidP="00F360F9"/>
    <w:p w14:paraId="795AE503" w14:textId="1B313869" w:rsidR="0030699A" w:rsidRDefault="0030699A" w:rsidP="008F46BF">
      <w:pPr>
        <w:ind w:firstLine="216"/>
      </w:pPr>
      <w:proofErr w:type="spellStart"/>
      <w:r w:rsidRPr="0030699A">
        <w:t>hadoop</w:t>
      </w:r>
      <w:proofErr w:type="spellEnd"/>
      <w:r w:rsidRPr="0030699A">
        <w:t xml:space="preserve"> fs -get /user/root/</w:t>
      </w:r>
      <w:proofErr w:type="spellStart"/>
      <w:r w:rsidRPr="0030699A">
        <w:t>nysales</w:t>
      </w:r>
      <w:proofErr w:type="spellEnd"/>
      <w:r w:rsidRPr="0030699A">
        <w:t>/output/part-</w:t>
      </w:r>
      <w:r w:rsidR="003A5183">
        <w:t>m</w:t>
      </w:r>
      <w:r w:rsidRPr="0030699A">
        <w:t>-00000 /</w:t>
      </w:r>
      <w:proofErr w:type="spellStart"/>
      <w:r w:rsidRPr="0030699A">
        <w:t>tmp</w:t>
      </w:r>
      <w:proofErr w:type="spellEnd"/>
      <w:r w:rsidRPr="0030699A">
        <w:t>/nyannualsalesfacts.csv</w:t>
      </w:r>
    </w:p>
    <w:p w14:paraId="2BCF2AC1" w14:textId="45A7F931" w:rsidR="0030699A" w:rsidRDefault="0030699A" w:rsidP="00F360F9"/>
    <w:p w14:paraId="580FA6CA" w14:textId="53BE9936" w:rsidR="0030699A" w:rsidRDefault="0030699A" w:rsidP="00F360F9"/>
    <w:p w14:paraId="52088AE0" w14:textId="4C76F508" w:rsidR="00F24755" w:rsidRDefault="00F24755" w:rsidP="00F360F9"/>
    <w:p w14:paraId="0AA3068E" w14:textId="2B3F367A" w:rsidR="00E67478" w:rsidRDefault="00E67478" w:rsidP="00F360F9"/>
    <w:p w14:paraId="3319A556" w14:textId="79E8A4DD" w:rsidR="00E67478" w:rsidRDefault="00E67478" w:rsidP="00F360F9"/>
    <w:p w14:paraId="6D099D35" w14:textId="24E0DBE3" w:rsidR="00E67478" w:rsidRDefault="00E67478" w:rsidP="00F360F9"/>
    <w:p w14:paraId="61606104" w14:textId="4976B038" w:rsidR="00E67478" w:rsidRDefault="00E67478" w:rsidP="00F360F9"/>
    <w:p w14:paraId="209A625E" w14:textId="77777777" w:rsidR="00E5783B" w:rsidRDefault="00E5783B" w:rsidP="00F360F9"/>
    <w:p w14:paraId="5E841BA2" w14:textId="692690BE" w:rsidR="00E67478" w:rsidRDefault="00E67478" w:rsidP="00F360F9">
      <w:r>
        <w:lastRenderedPageBreak/>
        <w:t>Inside of the csv file generated:</w:t>
      </w:r>
    </w:p>
    <w:p w14:paraId="5940723C" w14:textId="186B410A" w:rsidR="00707613" w:rsidRDefault="00707613" w:rsidP="00F360F9"/>
    <w:p w14:paraId="65AADCEB" w14:textId="70A0A26D" w:rsidR="00707613" w:rsidRDefault="00B6606A" w:rsidP="00F360F9">
      <w:r w:rsidRPr="00B6606A">
        <w:rPr>
          <w:noProof/>
        </w:rPr>
        <w:drawing>
          <wp:inline distT="0" distB="0" distL="0" distR="0" wp14:anchorId="5D842A8E" wp14:editId="73EC3C6E">
            <wp:extent cx="5943600" cy="3166745"/>
            <wp:effectExtent l="0" t="0" r="0"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6"/>
                    <a:stretch>
                      <a:fillRect/>
                    </a:stretch>
                  </pic:blipFill>
                  <pic:spPr>
                    <a:xfrm>
                      <a:off x="0" y="0"/>
                      <a:ext cx="5943600" cy="3166745"/>
                    </a:xfrm>
                    <a:prstGeom prst="rect">
                      <a:avLst/>
                    </a:prstGeom>
                  </pic:spPr>
                </pic:pic>
              </a:graphicData>
            </a:graphic>
          </wp:inline>
        </w:drawing>
      </w:r>
    </w:p>
    <w:p w14:paraId="3E835A29" w14:textId="5026BED2" w:rsidR="00707613" w:rsidRDefault="00707613" w:rsidP="00F360F9"/>
    <w:p w14:paraId="4D8C5E08" w14:textId="1D0030BA" w:rsidR="002903AD" w:rsidRDefault="002903AD" w:rsidP="00F360F9"/>
    <w:p w14:paraId="2B59FE8D" w14:textId="36873CCB" w:rsidR="002903AD" w:rsidRDefault="002903AD" w:rsidP="00F360F9"/>
    <w:p w14:paraId="7D33FBDA" w14:textId="02692361" w:rsidR="002903AD" w:rsidRDefault="001F4C6E" w:rsidP="001F4C6E">
      <w:pPr>
        <w:ind w:firstLine="216"/>
      </w:pPr>
      <w:r>
        <w:t>After we make sure that the csv is correct, we execute the hive again. And then we load the csv file into the hive table. The command used:</w:t>
      </w:r>
    </w:p>
    <w:p w14:paraId="35D8255B" w14:textId="07505F16" w:rsidR="002903AD" w:rsidRDefault="002903AD" w:rsidP="00F360F9"/>
    <w:p w14:paraId="315C95F3" w14:textId="47F165A4" w:rsidR="00E94EEF" w:rsidRDefault="00E94EEF" w:rsidP="00F360F9"/>
    <w:p w14:paraId="2D3CD1C6" w14:textId="77777777" w:rsidR="00E94EEF" w:rsidRDefault="00E94EEF" w:rsidP="00E94EEF">
      <w:pPr>
        <w:ind w:firstLine="216"/>
      </w:pPr>
      <w:r w:rsidRPr="00F24755">
        <w:t xml:space="preserve">load data local </w:t>
      </w:r>
      <w:proofErr w:type="spellStart"/>
      <w:r w:rsidRPr="00F24755">
        <w:t>inpath</w:t>
      </w:r>
      <w:proofErr w:type="spellEnd"/>
      <w:r w:rsidRPr="00F24755">
        <w:t xml:space="preserve"> '/</w:t>
      </w:r>
      <w:proofErr w:type="spellStart"/>
      <w:r w:rsidRPr="00F24755">
        <w:t>tmp</w:t>
      </w:r>
      <w:proofErr w:type="spellEnd"/>
      <w:r w:rsidRPr="00F24755">
        <w:t xml:space="preserve">/nyannualsalesfacts.csv' overwrite into table </w:t>
      </w:r>
      <w:proofErr w:type="spellStart"/>
      <w:proofErr w:type="gramStart"/>
      <w:r w:rsidRPr="00F24755">
        <w:t>annualsalesfacts</w:t>
      </w:r>
      <w:proofErr w:type="spellEnd"/>
      <w:r w:rsidRPr="00F24755">
        <w:t>;</w:t>
      </w:r>
      <w:proofErr w:type="gramEnd"/>
    </w:p>
    <w:p w14:paraId="12D520AB" w14:textId="1552FCAB" w:rsidR="00E94EEF" w:rsidRDefault="00E94EEF" w:rsidP="00F360F9"/>
    <w:p w14:paraId="2BB3D69B" w14:textId="7E289604" w:rsidR="00E94EEF" w:rsidRDefault="00E94EEF" w:rsidP="00F360F9"/>
    <w:p w14:paraId="7610266A" w14:textId="402E226F" w:rsidR="001F4C6E" w:rsidRDefault="001F4C6E" w:rsidP="00F360F9">
      <w:r>
        <w:t>we check the count if the data is successfully loaded. The result is following:</w:t>
      </w:r>
    </w:p>
    <w:p w14:paraId="218ECBAE" w14:textId="77777777" w:rsidR="001F4C6E" w:rsidRDefault="001F4C6E" w:rsidP="00F360F9"/>
    <w:p w14:paraId="56760B26" w14:textId="1F6E63DD" w:rsidR="002903AD" w:rsidRDefault="002903AD" w:rsidP="00F360F9">
      <w:r w:rsidRPr="002903AD">
        <w:rPr>
          <w:noProof/>
        </w:rPr>
        <w:drawing>
          <wp:inline distT="0" distB="0" distL="0" distR="0" wp14:anchorId="68F9E010" wp14:editId="234D4EA8">
            <wp:extent cx="5943600" cy="1366520"/>
            <wp:effectExtent l="0" t="0" r="0" b="508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27"/>
                    <a:stretch>
                      <a:fillRect/>
                    </a:stretch>
                  </pic:blipFill>
                  <pic:spPr>
                    <a:xfrm>
                      <a:off x="0" y="0"/>
                      <a:ext cx="5943600" cy="1366520"/>
                    </a:xfrm>
                    <a:prstGeom prst="rect">
                      <a:avLst/>
                    </a:prstGeom>
                  </pic:spPr>
                </pic:pic>
              </a:graphicData>
            </a:graphic>
          </wp:inline>
        </w:drawing>
      </w:r>
    </w:p>
    <w:p w14:paraId="1DC498F3" w14:textId="1A2C7141" w:rsidR="00707613" w:rsidRDefault="00707613" w:rsidP="00F360F9"/>
    <w:p w14:paraId="36018F53" w14:textId="74E42C48" w:rsidR="00707613" w:rsidRDefault="00707613" w:rsidP="00F360F9"/>
    <w:p w14:paraId="7083AAC8" w14:textId="063BB8C4" w:rsidR="00707613" w:rsidRDefault="00707613" w:rsidP="00F360F9"/>
    <w:p w14:paraId="648417BE" w14:textId="77777777" w:rsidR="00707613" w:rsidRPr="00F360F9" w:rsidRDefault="00707613" w:rsidP="00F360F9"/>
    <w:p w14:paraId="2FA19F7D" w14:textId="77777777" w:rsidR="00F360F9" w:rsidRPr="00FC4FDB" w:rsidRDefault="00F360F9" w:rsidP="00F360F9">
      <w:pPr>
        <w:pStyle w:val="Heading2"/>
      </w:pPr>
      <w:r>
        <w:lastRenderedPageBreak/>
        <w:t xml:space="preserve">3.3 </w:t>
      </w:r>
      <w:r w:rsidRPr="00FC4FDB">
        <w:t xml:space="preserve">Reflective analysis of </w:t>
      </w:r>
      <w:r w:rsidR="00257821">
        <w:t xml:space="preserve">data preparation in relational </w:t>
      </w:r>
      <w:r w:rsidRPr="00FC4FDB">
        <w:t>data warehouse vs Hadoop.</w:t>
      </w:r>
    </w:p>
    <w:p w14:paraId="463F29E8" w14:textId="77777777" w:rsidR="00F360F9" w:rsidRPr="00F360F9" w:rsidRDefault="00F360F9" w:rsidP="00F360F9"/>
    <w:p w14:paraId="0035C4AB" w14:textId="77777777" w:rsidR="00C7478F" w:rsidRDefault="00C7478F" w:rsidP="00B132DD">
      <w:bookmarkStart w:id="36" w:name="_Toc457330117"/>
    </w:p>
    <w:p w14:paraId="3D532386" w14:textId="5661C3C7" w:rsidR="00C7478F" w:rsidRDefault="00C7478F" w:rsidP="000D13B4">
      <w:pPr>
        <w:ind w:firstLine="216"/>
      </w:pPr>
      <w:r>
        <w:t>Data Warehouse:</w:t>
      </w:r>
    </w:p>
    <w:p w14:paraId="109ECEDE" w14:textId="77777777" w:rsidR="00B132DD" w:rsidRPr="00F360F9" w:rsidRDefault="00B132DD" w:rsidP="00B132DD"/>
    <w:p w14:paraId="7FA08A19" w14:textId="530690AD" w:rsidR="00C7478F" w:rsidRDefault="00B132DD" w:rsidP="00B132DD">
      <w:pPr>
        <w:ind w:firstLine="216"/>
      </w:pPr>
      <w:r>
        <w:t>Preparing ETL in data warehouse is quite difficult and time consuming if one doesn’t understand the flow of the ETL. But once set</w:t>
      </w:r>
      <w:r w:rsidR="00FC675B">
        <w:t xml:space="preserve"> and the flow is working properly</w:t>
      </w:r>
      <w:r>
        <w:t>, the application is more practical than the Hadoop system.</w:t>
      </w:r>
      <w:r w:rsidR="00FC675B">
        <w:t xml:space="preserve"> Data warehouse is needed to be set properly because it can only analyze processed and structured data. If the flow is not </w:t>
      </w:r>
      <w:r w:rsidR="00EF05D2">
        <w:t xml:space="preserve">running properly, the job wouldn’t be done correctly. And we think that processing data in </w:t>
      </w:r>
      <w:r w:rsidR="0039616B">
        <w:t>data warehouse</w:t>
      </w:r>
      <w:r w:rsidR="00EF05D2">
        <w:t xml:space="preserve"> is less agile</w:t>
      </w:r>
      <w:r w:rsidR="0039616B">
        <w:t xml:space="preserve"> because the configuration is quite fixed. And it’s quite difficult to change the flow.</w:t>
      </w:r>
      <w:r w:rsidR="00FA31D7">
        <w:t xml:space="preserve"> Data warehouse has been around for long time. So, the stability of data warehouse is reliable.</w:t>
      </w:r>
      <w:r w:rsidR="0039616B">
        <w:t xml:space="preserve"> For our project, </w:t>
      </w:r>
      <w:r w:rsidR="008B0FEE">
        <w:t xml:space="preserve">we separate the entire process into 4 sections. First, we connect the flow to the database and the input data. Next, we extract the required columns from the dataset. Next, we load the dimensions into the database. Lastly, we load the facts to the database. </w:t>
      </w:r>
      <w:r w:rsidR="00143143">
        <w:t>The problem</w:t>
      </w:r>
      <w:r w:rsidR="00315BC7">
        <w:t>s</w:t>
      </w:r>
      <w:r w:rsidR="00143143">
        <w:t xml:space="preserve"> we had when we designed the flow is when we handle missing value, determining the right node to be used, and joining the right column. </w:t>
      </w:r>
    </w:p>
    <w:p w14:paraId="1B9E147A" w14:textId="1A845DFF" w:rsidR="00C7478F" w:rsidRDefault="00C7478F" w:rsidP="000D13B4">
      <w:pPr>
        <w:ind w:firstLine="216"/>
      </w:pPr>
    </w:p>
    <w:p w14:paraId="6316B2A9" w14:textId="3246980D" w:rsidR="00C7478F" w:rsidRDefault="00C7478F" w:rsidP="000D13B4">
      <w:pPr>
        <w:ind w:firstLine="216"/>
      </w:pPr>
      <w:r>
        <w:t>Hadoop:</w:t>
      </w:r>
    </w:p>
    <w:p w14:paraId="7C5ADE90" w14:textId="77777777" w:rsidR="00C7478F" w:rsidRDefault="00C7478F" w:rsidP="000D13B4">
      <w:pPr>
        <w:ind w:firstLine="216"/>
      </w:pPr>
    </w:p>
    <w:p w14:paraId="57349F67" w14:textId="6FB34EA9" w:rsidR="00B132DD" w:rsidRDefault="00B132DD" w:rsidP="00B132DD">
      <w:pPr>
        <w:ind w:firstLine="216"/>
      </w:pPr>
      <w:r>
        <w:t xml:space="preserve">The Hadoop system ETL is easier than the data warehouse and more straightforward. But the application is kind of difficult as we </w:t>
      </w:r>
      <w:proofErr w:type="gramStart"/>
      <w:r>
        <w:t>have to</w:t>
      </w:r>
      <w:proofErr w:type="gramEnd"/>
      <w:r>
        <w:t xml:space="preserve"> repeat the same process from scratch over and over.</w:t>
      </w:r>
      <w:r w:rsidR="00D46679">
        <w:t xml:space="preserve"> Using Hadoop for processing data is straightforward because Hadoop can process any kind of data like raw, structured, unstructured, and semi-structured data. </w:t>
      </w:r>
      <w:r w:rsidR="00FA31D7">
        <w:t xml:space="preserve">And the agility of Hadoop is highly agile because the flexibility of Hadoop in configuration. And Hadoop can work well with large volume of data and with variety of data types. For our project, at first, it was confusing when using HDFS and </w:t>
      </w:r>
      <w:r w:rsidR="002E66F5">
        <w:t>its</w:t>
      </w:r>
      <w:r w:rsidR="00FA31D7">
        <w:t xml:space="preserve"> frameworks because </w:t>
      </w:r>
      <w:r w:rsidR="002E66F5">
        <w:t xml:space="preserve">it is our first time to use it. But after we dive more into it, configuring ETL process in Hadoop is relatively easy. </w:t>
      </w:r>
      <w:r w:rsidR="00315BC7">
        <w:t>The problems we had when we configured the process in Hadoop is that some of the data is not cleaned. Like for unit price column, the column has dollar symbol. It needs to be removed as the hive won’t be able to store it. And some of the columns have comma symbol</w:t>
      </w:r>
      <w:r w:rsidR="00975B7B">
        <w:t xml:space="preserve">. This is a problem because it can distort the structural integrity of the data. Because we are using CSV data. And we also had a problem to decide which command is right for which action as we don’t have any experience with </w:t>
      </w:r>
      <w:proofErr w:type="spellStart"/>
      <w:r w:rsidR="00975B7B">
        <w:t>linux</w:t>
      </w:r>
      <w:proofErr w:type="spellEnd"/>
      <w:r w:rsidR="00975B7B">
        <w:t xml:space="preserve">. </w:t>
      </w:r>
    </w:p>
    <w:p w14:paraId="757079E8" w14:textId="77777777" w:rsidR="00C7478F" w:rsidRDefault="00C7478F" w:rsidP="000D13B4">
      <w:pPr>
        <w:ind w:firstLine="216"/>
      </w:pPr>
    </w:p>
    <w:p w14:paraId="14056C1C" w14:textId="77777777" w:rsidR="00C7478F" w:rsidRDefault="00C7478F" w:rsidP="000D13B4">
      <w:pPr>
        <w:ind w:firstLine="216"/>
      </w:pPr>
    </w:p>
    <w:p w14:paraId="41B1930B" w14:textId="77777777" w:rsidR="00C7478F" w:rsidRDefault="00C7478F" w:rsidP="000D13B4">
      <w:pPr>
        <w:ind w:firstLine="216"/>
      </w:pPr>
    </w:p>
    <w:p w14:paraId="70023FA3" w14:textId="77777777" w:rsidR="00C7478F" w:rsidRDefault="00C7478F" w:rsidP="000D13B4">
      <w:pPr>
        <w:ind w:firstLine="216"/>
      </w:pPr>
    </w:p>
    <w:p w14:paraId="200A778D" w14:textId="77777777" w:rsidR="00C7478F" w:rsidRDefault="00C7478F" w:rsidP="000D13B4">
      <w:pPr>
        <w:ind w:firstLine="216"/>
      </w:pPr>
    </w:p>
    <w:p w14:paraId="2C3A7B4E" w14:textId="77777777" w:rsidR="00C7478F" w:rsidRDefault="00C7478F" w:rsidP="000D13B4">
      <w:pPr>
        <w:ind w:firstLine="216"/>
      </w:pPr>
    </w:p>
    <w:p w14:paraId="422DB0CA" w14:textId="77777777" w:rsidR="00C7478F" w:rsidRDefault="00C7478F" w:rsidP="000D13B4">
      <w:pPr>
        <w:ind w:firstLine="216"/>
      </w:pPr>
    </w:p>
    <w:p w14:paraId="5FCCFF07" w14:textId="77777777" w:rsidR="00C7478F" w:rsidRDefault="00C7478F" w:rsidP="000D13B4">
      <w:pPr>
        <w:ind w:firstLine="216"/>
      </w:pPr>
    </w:p>
    <w:p w14:paraId="3B7B4B86" w14:textId="334483C8" w:rsidR="00D94205" w:rsidRDefault="00D94205" w:rsidP="00FD3F22"/>
    <w:p w14:paraId="373E4619" w14:textId="5FFAA0E3" w:rsidR="0045314D" w:rsidRDefault="00D94205" w:rsidP="0065597C">
      <w:pPr>
        <w:pStyle w:val="Head1H-net"/>
      </w:pPr>
      <w:r>
        <w:lastRenderedPageBreak/>
        <w:t xml:space="preserve">4. </w:t>
      </w:r>
      <w:r w:rsidR="00B119F8">
        <w:t>Reporting System</w:t>
      </w:r>
      <w:bookmarkEnd w:id="36"/>
    </w:p>
    <w:p w14:paraId="3A0FF5F2" w14:textId="77777777" w:rsidR="00856BCD" w:rsidRDefault="00856BCD" w:rsidP="0075334D">
      <w:pPr>
        <w:jc w:val="both"/>
      </w:pPr>
    </w:p>
    <w:p w14:paraId="1B30A536" w14:textId="6E66CE22" w:rsidR="00856BCD" w:rsidRDefault="00856BCD" w:rsidP="00856BCD">
      <w:pPr>
        <w:pStyle w:val="Heading2"/>
      </w:pPr>
      <w:r>
        <w:t>4.1 Relational Data Warehouse Implementation</w:t>
      </w:r>
    </w:p>
    <w:p w14:paraId="78FEE08A" w14:textId="64F90771" w:rsidR="000324D2" w:rsidRDefault="000324D2" w:rsidP="000324D2"/>
    <w:p w14:paraId="409F56E3" w14:textId="7EED6077" w:rsidR="000324D2" w:rsidRDefault="00D773F9" w:rsidP="000324D2">
      <w:r w:rsidRPr="00D773F9">
        <w:rPr>
          <w:noProof/>
        </w:rPr>
        <w:drawing>
          <wp:inline distT="0" distB="0" distL="0" distR="0" wp14:anchorId="739AA7DE" wp14:editId="5328DBD3">
            <wp:extent cx="5943600" cy="3910330"/>
            <wp:effectExtent l="0" t="0" r="0" b="0"/>
            <wp:docPr id="21" name="Picture 21"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ap, indoor&#10;&#10;Description automatically generated"/>
                    <pic:cNvPicPr/>
                  </pic:nvPicPr>
                  <pic:blipFill>
                    <a:blip r:embed="rId28"/>
                    <a:stretch>
                      <a:fillRect/>
                    </a:stretch>
                  </pic:blipFill>
                  <pic:spPr>
                    <a:xfrm>
                      <a:off x="0" y="0"/>
                      <a:ext cx="5943600" cy="3910330"/>
                    </a:xfrm>
                    <a:prstGeom prst="rect">
                      <a:avLst/>
                    </a:prstGeom>
                  </pic:spPr>
                </pic:pic>
              </a:graphicData>
            </a:graphic>
          </wp:inline>
        </w:drawing>
      </w:r>
    </w:p>
    <w:p w14:paraId="79F94A83" w14:textId="77777777" w:rsidR="000324D2" w:rsidRPr="000324D2" w:rsidRDefault="000324D2" w:rsidP="000324D2"/>
    <w:p w14:paraId="5630AD66" w14:textId="79A00D07" w:rsidR="00856BCD" w:rsidRDefault="00556AE0" w:rsidP="0075334D">
      <w:pPr>
        <w:jc w:val="both"/>
      </w:pPr>
      <w:r>
        <w:tab/>
        <w:t xml:space="preserve">For the reporting flow, we read the data from facts table. After that, we join the dimension and the fact tables. Inner join them by the ids. And then get the values of the table. Then, we use the data to report node to send the final data to reporting editor.  </w:t>
      </w:r>
    </w:p>
    <w:p w14:paraId="2D6C3D3C" w14:textId="2C75F7B9" w:rsidR="00556AE0" w:rsidRDefault="00556AE0" w:rsidP="0075334D">
      <w:pPr>
        <w:jc w:val="both"/>
      </w:pPr>
    </w:p>
    <w:p w14:paraId="44AD2E47" w14:textId="119EFE71" w:rsidR="00556AE0" w:rsidRDefault="00556AE0" w:rsidP="0075334D">
      <w:pPr>
        <w:jc w:val="both"/>
      </w:pPr>
    </w:p>
    <w:p w14:paraId="1B93F830" w14:textId="16A519B0" w:rsidR="00556AE0" w:rsidRDefault="00556AE0" w:rsidP="0075334D">
      <w:pPr>
        <w:jc w:val="both"/>
      </w:pPr>
    </w:p>
    <w:p w14:paraId="56D73D04" w14:textId="52B4AF7E" w:rsidR="00556AE0" w:rsidRDefault="00556AE0" w:rsidP="0075334D">
      <w:pPr>
        <w:jc w:val="both"/>
      </w:pPr>
    </w:p>
    <w:p w14:paraId="78BD58CD" w14:textId="13049D1F" w:rsidR="000F3AFA" w:rsidRDefault="000F3AFA" w:rsidP="0075334D">
      <w:pPr>
        <w:jc w:val="both"/>
      </w:pPr>
    </w:p>
    <w:p w14:paraId="330C706D" w14:textId="7F41C7FB" w:rsidR="000F3AFA" w:rsidRDefault="000F3AFA" w:rsidP="0075334D">
      <w:pPr>
        <w:jc w:val="both"/>
      </w:pPr>
    </w:p>
    <w:p w14:paraId="19A1E5D7" w14:textId="72FB341B" w:rsidR="000F3AFA" w:rsidRDefault="000F3AFA" w:rsidP="0075334D">
      <w:pPr>
        <w:jc w:val="both"/>
      </w:pPr>
    </w:p>
    <w:p w14:paraId="2A0AE932" w14:textId="0D34A58D" w:rsidR="000F3AFA" w:rsidRDefault="000F3AFA" w:rsidP="0075334D">
      <w:pPr>
        <w:jc w:val="both"/>
      </w:pPr>
    </w:p>
    <w:p w14:paraId="37BFCEFE" w14:textId="5474A5A9" w:rsidR="00215531" w:rsidRDefault="00215531" w:rsidP="0075334D">
      <w:pPr>
        <w:jc w:val="both"/>
      </w:pPr>
    </w:p>
    <w:p w14:paraId="1A0437DD" w14:textId="2EDFC93E" w:rsidR="00215531" w:rsidRDefault="00215531" w:rsidP="0075334D">
      <w:pPr>
        <w:jc w:val="both"/>
      </w:pPr>
    </w:p>
    <w:p w14:paraId="5A380C97" w14:textId="3347D81F" w:rsidR="00215531" w:rsidRDefault="00215531" w:rsidP="0075334D">
      <w:pPr>
        <w:jc w:val="both"/>
      </w:pPr>
    </w:p>
    <w:p w14:paraId="663AD9E0" w14:textId="7AC5648D" w:rsidR="00215531" w:rsidRDefault="00215531" w:rsidP="0075334D">
      <w:pPr>
        <w:jc w:val="both"/>
      </w:pPr>
    </w:p>
    <w:p w14:paraId="01AF70EF" w14:textId="13BE1719" w:rsidR="00215531" w:rsidRDefault="00B24F30" w:rsidP="00B24F30">
      <w:pPr>
        <w:ind w:firstLine="216"/>
        <w:jc w:val="both"/>
      </w:pPr>
      <w:r>
        <w:lastRenderedPageBreak/>
        <w:t>We made some table viewer on the reporting to check whether the data is loaded correctly. The result is the following:</w:t>
      </w:r>
    </w:p>
    <w:p w14:paraId="05B3FAA2" w14:textId="64A2D52B" w:rsidR="000F3AFA" w:rsidRDefault="000F3AFA" w:rsidP="0075334D">
      <w:pPr>
        <w:jc w:val="both"/>
      </w:pPr>
    </w:p>
    <w:p w14:paraId="55D8B4ED" w14:textId="75A1CDEC" w:rsidR="000F3AFA" w:rsidRDefault="000F3AFA" w:rsidP="0075334D">
      <w:pPr>
        <w:jc w:val="both"/>
      </w:pPr>
    </w:p>
    <w:p w14:paraId="5B65D12A" w14:textId="16F4FB8A" w:rsidR="000F3AFA" w:rsidRDefault="0013267E" w:rsidP="0075334D">
      <w:pPr>
        <w:jc w:val="both"/>
      </w:pPr>
      <w:r w:rsidRPr="0013267E">
        <w:rPr>
          <w:noProof/>
        </w:rPr>
        <w:drawing>
          <wp:inline distT="0" distB="0" distL="0" distR="0" wp14:anchorId="4F628C69" wp14:editId="264C0565">
            <wp:extent cx="5943600" cy="2835275"/>
            <wp:effectExtent l="0" t="0" r="0" b="317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29"/>
                    <a:stretch>
                      <a:fillRect/>
                    </a:stretch>
                  </pic:blipFill>
                  <pic:spPr>
                    <a:xfrm>
                      <a:off x="0" y="0"/>
                      <a:ext cx="5943600" cy="2835275"/>
                    </a:xfrm>
                    <a:prstGeom prst="rect">
                      <a:avLst/>
                    </a:prstGeom>
                  </pic:spPr>
                </pic:pic>
              </a:graphicData>
            </a:graphic>
          </wp:inline>
        </w:drawing>
      </w:r>
    </w:p>
    <w:p w14:paraId="2A616579" w14:textId="757EA29A" w:rsidR="000F3AFA" w:rsidRDefault="000F3AFA" w:rsidP="0075334D">
      <w:pPr>
        <w:jc w:val="both"/>
      </w:pPr>
    </w:p>
    <w:p w14:paraId="1630F15F" w14:textId="4C00BE93" w:rsidR="000F3AFA" w:rsidRDefault="000F3AFA" w:rsidP="0075334D">
      <w:pPr>
        <w:jc w:val="both"/>
      </w:pPr>
    </w:p>
    <w:p w14:paraId="539BEEF6" w14:textId="202B30E1" w:rsidR="00B24F30" w:rsidRDefault="00B24F30" w:rsidP="0075334D">
      <w:pPr>
        <w:jc w:val="both"/>
      </w:pPr>
    </w:p>
    <w:p w14:paraId="33FEF597" w14:textId="77777777" w:rsidR="00B24F30" w:rsidRDefault="00B24F30" w:rsidP="0075334D">
      <w:pPr>
        <w:jc w:val="both"/>
      </w:pPr>
    </w:p>
    <w:p w14:paraId="5DBE56A2" w14:textId="2BBDCE1E" w:rsidR="000F3AFA" w:rsidRDefault="00B24F30" w:rsidP="00B24F30">
      <w:pPr>
        <w:ind w:firstLine="216"/>
        <w:jc w:val="both"/>
      </w:pPr>
      <w:r>
        <w:t xml:space="preserve">We also check the count for each of the table of dimension and fact. Here, we can see that the fact table has 133,603 rows. The extension dimension has 779 rows. The date dimension has 2432 rows. The building category count has 54 rows. The address count has 106,755 rows. And the </w:t>
      </w:r>
      <w:proofErr w:type="spellStart"/>
      <w:r>
        <w:t>yearbuilt</w:t>
      </w:r>
      <w:proofErr w:type="spellEnd"/>
      <w:r>
        <w:t xml:space="preserve"> count has 177 rows. </w:t>
      </w:r>
    </w:p>
    <w:p w14:paraId="445EFD75" w14:textId="0B2E3A6A" w:rsidR="000F3AFA" w:rsidRDefault="000F3AFA" w:rsidP="0075334D">
      <w:pPr>
        <w:jc w:val="both"/>
      </w:pPr>
    </w:p>
    <w:p w14:paraId="07839DDF" w14:textId="5F4C31AD" w:rsidR="000F3AFA" w:rsidRDefault="000F3AFA" w:rsidP="0075334D">
      <w:pPr>
        <w:jc w:val="both"/>
      </w:pPr>
    </w:p>
    <w:p w14:paraId="091AA67F" w14:textId="2B99278C" w:rsidR="000F3AFA" w:rsidRDefault="000B19FB" w:rsidP="0075334D">
      <w:pPr>
        <w:jc w:val="both"/>
      </w:pPr>
      <w:r w:rsidRPr="000B19FB">
        <w:rPr>
          <w:noProof/>
        </w:rPr>
        <w:drawing>
          <wp:inline distT="0" distB="0" distL="0" distR="0" wp14:anchorId="38CE2859" wp14:editId="20FAF440">
            <wp:extent cx="6153150" cy="723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3150" cy="723900"/>
                    </a:xfrm>
                    <a:prstGeom prst="rect">
                      <a:avLst/>
                    </a:prstGeom>
                  </pic:spPr>
                </pic:pic>
              </a:graphicData>
            </a:graphic>
          </wp:inline>
        </w:drawing>
      </w:r>
    </w:p>
    <w:p w14:paraId="2D8EE6C0" w14:textId="5E3712C3" w:rsidR="00B24F30" w:rsidRDefault="00B24F30" w:rsidP="0075334D">
      <w:pPr>
        <w:jc w:val="both"/>
      </w:pPr>
    </w:p>
    <w:p w14:paraId="01D7B9D5" w14:textId="77777777" w:rsidR="00B24F30" w:rsidRDefault="00B24F30" w:rsidP="0075334D">
      <w:pPr>
        <w:jc w:val="both"/>
      </w:pPr>
    </w:p>
    <w:p w14:paraId="5A15449E" w14:textId="7CF640EE" w:rsidR="000F3AFA" w:rsidRDefault="000F3AFA" w:rsidP="0075334D">
      <w:pPr>
        <w:jc w:val="both"/>
      </w:pPr>
    </w:p>
    <w:p w14:paraId="0E25DB02" w14:textId="57207121" w:rsidR="000F3AFA" w:rsidRDefault="000F3AFA" w:rsidP="0075334D">
      <w:pPr>
        <w:jc w:val="both"/>
      </w:pPr>
    </w:p>
    <w:p w14:paraId="12A0DF93" w14:textId="40ADC30C" w:rsidR="00B24F30" w:rsidRDefault="00B24F30" w:rsidP="0075334D">
      <w:pPr>
        <w:jc w:val="both"/>
      </w:pPr>
    </w:p>
    <w:p w14:paraId="6520897C" w14:textId="2C4749FE" w:rsidR="00B24F30" w:rsidRDefault="00B24F30" w:rsidP="0075334D">
      <w:pPr>
        <w:jc w:val="both"/>
      </w:pPr>
    </w:p>
    <w:p w14:paraId="45EE56FC" w14:textId="638BE6D9" w:rsidR="00B24F30" w:rsidRDefault="00B24F30" w:rsidP="0075334D">
      <w:pPr>
        <w:jc w:val="both"/>
      </w:pPr>
    </w:p>
    <w:p w14:paraId="092402DA" w14:textId="458E2DE0" w:rsidR="00B24F30" w:rsidRDefault="00B24F30" w:rsidP="0075334D">
      <w:pPr>
        <w:jc w:val="both"/>
      </w:pPr>
    </w:p>
    <w:p w14:paraId="7A82CB8E" w14:textId="06C7F6FB" w:rsidR="00B24F30" w:rsidRDefault="00B24F30" w:rsidP="0075334D">
      <w:pPr>
        <w:jc w:val="both"/>
      </w:pPr>
    </w:p>
    <w:p w14:paraId="15FB12C4" w14:textId="55FDDB45" w:rsidR="00B24F30" w:rsidRDefault="00B24F30" w:rsidP="0075334D">
      <w:pPr>
        <w:jc w:val="both"/>
      </w:pPr>
    </w:p>
    <w:p w14:paraId="06D1DB68" w14:textId="7D6B0779" w:rsidR="00B24F30" w:rsidRDefault="00B24F30" w:rsidP="00B24F30">
      <w:pPr>
        <w:ind w:firstLine="216"/>
        <w:jc w:val="both"/>
      </w:pPr>
      <w:r>
        <w:lastRenderedPageBreak/>
        <w:t>We also try to know the size of each table after the data loading. We want to estimate the size increasing if more data is loaded to the table.</w:t>
      </w:r>
      <w:r w:rsidR="007A69B4">
        <w:t xml:space="preserve"> The total combined size of fact and dimension tables is 28MB.</w:t>
      </w:r>
      <w:r>
        <w:t xml:space="preserve"> The fact and the address tables are the highest in size. This is because both tables contain distinct value for each </w:t>
      </w:r>
      <w:r w:rsidR="007F7D38">
        <w:t>row</w:t>
      </w:r>
      <w:r>
        <w:t xml:space="preserve">. </w:t>
      </w:r>
    </w:p>
    <w:p w14:paraId="448C50A0" w14:textId="77777777" w:rsidR="00B24F30" w:rsidRDefault="00B24F30" w:rsidP="0075334D">
      <w:pPr>
        <w:jc w:val="both"/>
      </w:pPr>
    </w:p>
    <w:p w14:paraId="4F389AF1" w14:textId="5718BD30" w:rsidR="000F3AFA" w:rsidRDefault="00F35762" w:rsidP="0075334D">
      <w:pPr>
        <w:jc w:val="both"/>
      </w:pPr>
      <w:r w:rsidRPr="00F35762">
        <w:rPr>
          <w:noProof/>
        </w:rPr>
        <w:drawing>
          <wp:inline distT="0" distB="0" distL="0" distR="0" wp14:anchorId="6BCF3543" wp14:editId="073B4E8B">
            <wp:extent cx="3143689" cy="1648055"/>
            <wp:effectExtent l="0" t="0" r="0" b="9525"/>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31"/>
                    <a:stretch>
                      <a:fillRect/>
                    </a:stretch>
                  </pic:blipFill>
                  <pic:spPr>
                    <a:xfrm>
                      <a:off x="0" y="0"/>
                      <a:ext cx="3143689" cy="1648055"/>
                    </a:xfrm>
                    <a:prstGeom prst="rect">
                      <a:avLst/>
                    </a:prstGeom>
                  </pic:spPr>
                </pic:pic>
              </a:graphicData>
            </a:graphic>
          </wp:inline>
        </w:drawing>
      </w:r>
    </w:p>
    <w:p w14:paraId="6B1EBF5D" w14:textId="15A04654" w:rsidR="00B24F30" w:rsidRDefault="00B24F30" w:rsidP="0075334D">
      <w:pPr>
        <w:jc w:val="both"/>
      </w:pPr>
    </w:p>
    <w:p w14:paraId="40B6BB97" w14:textId="3D4756BD" w:rsidR="00B24F30" w:rsidRDefault="00B24F30" w:rsidP="0075334D">
      <w:pPr>
        <w:jc w:val="both"/>
      </w:pPr>
    </w:p>
    <w:p w14:paraId="74D7640D" w14:textId="06264D4C" w:rsidR="00B24F30" w:rsidRDefault="00B24F30" w:rsidP="0075334D">
      <w:pPr>
        <w:jc w:val="both"/>
      </w:pPr>
    </w:p>
    <w:p w14:paraId="067018C8" w14:textId="56F7D4FF" w:rsidR="00B24F30" w:rsidRDefault="00B24F30" w:rsidP="006F4C0D">
      <w:pPr>
        <w:ind w:firstLine="216"/>
        <w:jc w:val="both"/>
      </w:pPr>
      <w:r>
        <w:t xml:space="preserve">We also </w:t>
      </w:r>
      <w:r w:rsidR="006F4C0D">
        <w:t xml:space="preserve">want to know the total records we got based on the borough. We count the rows for each borough. Note that this count is after aggregation of records. So, there would be no duplication for each dimension IDs. We can see that there are 5,029 rows for Bronx, 32,755 for Brooklyn, 36,431 for Manhattan, 40,639 for Queens, 18,749 for Staten Island. </w:t>
      </w:r>
    </w:p>
    <w:p w14:paraId="06036778" w14:textId="4BA5138D" w:rsidR="00B24F30" w:rsidRDefault="00B24F30" w:rsidP="0075334D">
      <w:pPr>
        <w:jc w:val="both"/>
      </w:pPr>
    </w:p>
    <w:p w14:paraId="16EBE177" w14:textId="77777777" w:rsidR="00B24F30" w:rsidRDefault="00B24F30" w:rsidP="0075334D">
      <w:pPr>
        <w:jc w:val="both"/>
      </w:pPr>
    </w:p>
    <w:p w14:paraId="263C15C6" w14:textId="5589DDD6" w:rsidR="000F3AFA" w:rsidRDefault="00CD1B1D" w:rsidP="0075334D">
      <w:pPr>
        <w:jc w:val="both"/>
      </w:pPr>
      <w:r w:rsidRPr="00CD1B1D">
        <w:rPr>
          <w:noProof/>
        </w:rPr>
        <w:drawing>
          <wp:inline distT="0" distB="0" distL="0" distR="0" wp14:anchorId="583B645E" wp14:editId="27D9C150">
            <wp:extent cx="5943600" cy="2963545"/>
            <wp:effectExtent l="0" t="0" r="0" b="825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32"/>
                    <a:stretch>
                      <a:fillRect/>
                    </a:stretch>
                  </pic:blipFill>
                  <pic:spPr>
                    <a:xfrm>
                      <a:off x="0" y="0"/>
                      <a:ext cx="5943600" cy="2963545"/>
                    </a:xfrm>
                    <a:prstGeom prst="rect">
                      <a:avLst/>
                    </a:prstGeom>
                  </pic:spPr>
                </pic:pic>
              </a:graphicData>
            </a:graphic>
          </wp:inline>
        </w:drawing>
      </w:r>
    </w:p>
    <w:p w14:paraId="25104FA2" w14:textId="7DCBBB1C" w:rsidR="008D411E" w:rsidRDefault="008D411E" w:rsidP="0075334D">
      <w:pPr>
        <w:jc w:val="both"/>
      </w:pPr>
    </w:p>
    <w:p w14:paraId="3D2B0135" w14:textId="35DA14C3" w:rsidR="006F4C0D" w:rsidRDefault="006F4C0D" w:rsidP="0075334D">
      <w:pPr>
        <w:jc w:val="both"/>
      </w:pPr>
    </w:p>
    <w:p w14:paraId="47715D27" w14:textId="344B4EFB" w:rsidR="00856BCD" w:rsidRDefault="00856BCD" w:rsidP="00856BCD">
      <w:pPr>
        <w:pStyle w:val="Heading2"/>
      </w:pPr>
      <w:r>
        <w:lastRenderedPageBreak/>
        <w:t>4.2 Hadoop Implementation</w:t>
      </w:r>
    </w:p>
    <w:p w14:paraId="4821CD66" w14:textId="53D19034" w:rsidR="00DE5D36" w:rsidRDefault="00DE5D36" w:rsidP="00DE5D36"/>
    <w:p w14:paraId="2996060A" w14:textId="1277829D" w:rsidR="00DE5D36" w:rsidRPr="00DE5D36" w:rsidRDefault="00DE5D36" w:rsidP="00543B16">
      <w:pPr>
        <w:ind w:firstLine="216"/>
      </w:pPr>
      <w:r>
        <w:t xml:space="preserve">We use </w:t>
      </w:r>
      <w:proofErr w:type="spellStart"/>
      <w:r>
        <w:t>knime</w:t>
      </w:r>
      <w:proofErr w:type="spellEnd"/>
      <w:r>
        <w:t xml:space="preserve"> for reporting of the fact table that we have created in hive. We simply use the hive connection node. And then we read </w:t>
      </w:r>
      <w:proofErr w:type="gramStart"/>
      <w:r>
        <w:t>all of</w:t>
      </w:r>
      <w:proofErr w:type="gramEnd"/>
      <w:r>
        <w:t xml:space="preserve"> the data that we have loaded in hive. And then we send the data to reporting editor. </w:t>
      </w:r>
    </w:p>
    <w:p w14:paraId="3FD94DDF" w14:textId="4E6D999E" w:rsidR="00CD1B1D" w:rsidRDefault="00CD1B1D" w:rsidP="00CD1B1D"/>
    <w:p w14:paraId="5DAB21DB" w14:textId="1454CE6D" w:rsidR="007260BD" w:rsidRDefault="007260BD" w:rsidP="00CD1B1D"/>
    <w:p w14:paraId="147FF209" w14:textId="49DF4E57" w:rsidR="007260BD" w:rsidRDefault="007260BD" w:rsidP="00CD1B1D">
      <w:r w:rsidRPr="007260BD">
        <w:rPr>
          <w:noProof/>
        </w:rPr>
        <w:drawing>
          <wp:inline distT="0" distB="0" distL="0" distR="0" wp14:anchorId="2C4B9D3C" wp14:editId="2DE4375C">
            <wp:extent cx="4350018" cy="2618841"/>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3"/>
                    <a:stretch>
                      <a:fillRect/>
                    </a:stretch>
                  </pic:blipFill>
                  <pic:spPr>
                    <a:xfrm>
                      <a:off x="0" y="0"/>
                      <a:ext cx="4364322" cy="2627452"/>
                    </a:xfrm>
                    <a:prstGeom prst="rect">
                      <a:avLst/>
                    </a:prstGeom>
                  </pic:spPr>
                </pic:pic>
              </a:graphicData>
            </a:graphic>
          </wp:inline>
        </w:drawing>
      </w:r>
    </w:p>
    <w:p w14:paraId="16CD3EC4" w14:textId="3830A939" w:rsidR="003764AE" w:rsidRDefault="003764AE" w:rsidP="00CD1B1D"/>
    <w:p w14:paraId="3DD8CE0B" w14:textId="0DDA884C" w:rsidR="003764AE" w:rsidRDefault="003764AE" w:rsidP="00CD1B1D"/>
    <w:p w14:paraId="2DD37D5A" w14:textId="68FF4392" w:rsidR="00386F51" w:rsidRDefault="00386F51" w:rsidP="00386F51">
      <w:pPr>
        <w:ind w:firstLine="216"/>
        <w:jc w:val="both"/>
      </w:pPr>
      <w:r>
        <w:t>We made some table viewer on the reporting to check whether the data is loaded correctly to the hive table.</w:t>
      </w:r>
      <w:r w:rsidR="00076355">
        <w:t xml:space="preserve"> We got 147,865 rows from it.</w:t>
      </w:r>
      <w:r>
        <w:t xml:space="preserve"> The result is the following:</w:t>
      </w:r>
    </w:p>
    <w:p w14:paraId="78598055" w14:textId="77777777" w:rsidR="003764AE" w:rsidRDefault="003764AE" w:rsidP="00CD1B1D"/>
    <w:p w14:paraId="73AF2455" w14:textId="431CAE1C" w:rsidR="001E07DB" w:rsidRDefault="003764AE" w:rsidP="00CD1B1D">
      <w:r w:rsidRPr="00B9566B">
        <w:rPr>
          <w:noProof/>
        </w:rPr>
        <w:drawing>
          <wp:inline distT="0" distB="0" distL="0" distR="0" wp14:anchorId="3EA31864" wp14:editId="522DC715">
            <wp:extent cx="5943600" cy="2850078"/>
            <wp:effectExtent l="0" t="0" r="0" b="762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4"/>
                    <a:stretch>
                      <a:fillRect/>
                    </a:stretch>
                  </pic:blipFill>
                  <pic:spPr>
                    <a:xfrm>
                      <a:off x="0" y="0"/>
                      <a:ext cx="5947834" cy="2852108"/>
                    </a:xfrm>
                    <a:prstGeom prst="rect">
                      <a:avLst/>
                    </a:prstGeom>
                  </pic:spPr>
                </pic:pic>
              </a:graphicData>
            </a:graphic>
          </wp:inline>
        </w:drawing>
      </w:r>
    </w:p>
    <w:p w14:paraId="5496B746" w14:textId="1D7C1248" w:rsidR="00D55059" w:rsidRDefault="00D55059" w:rsidP="00543B16">
      <w:pPr>
        <w:ind w:firstLine="216"/>
      </w:pPr>
      <w:r>
        <w:lastRenderedPageBreak/>
        <w:t xml:space="preserve">We also try to check the size of the fact table in hive. The size is 23Mb. This is 7Mb larger than </w:t>
      </w:r>
      <w:r w:rsidR="00543B16">
        <w:t xml:space="preserve">the fact table in </w:t>
      </w:r>
      <w:proofErr w:type="spellStart"/>
      <w:r w:rsidR="00543B16">
        <w:t>postgre</w:t>
      </w:r>
      <w:proofErr w:type="spellEnd"/>
      <w:r w:rsidR="00543B16">
        <w:t>. This make</w:t>
      </w:r>
      <w:r w:rsidR="00535312">
        <w:t>s</w:t>
      </w:r>
      <w:r w:rsidR="00543B16">
        <w:t xml:space="preserve"> sense because the data here is</w:t>
      </w:r>
      <w:r w:rsidR="00374E90">
        <w:t xml:space="preserve"> raw</w:t>
      </w:r>
      <w:r w:rsidR="00543B16">
        <w:t xml:space="preserve"> data from the dataset that we didn’t aggregate the data with the same dimension IDs. </w:t>
      </w:r>
    </w:p>
    <w:p w14:paraId="40A2002C" w14:textId="21ED7F9D" w:rsidR="007260BD" w:rsidRDefault="007260BD" w:rsidP="00CD1B1D"/>
    <w:p w14:paraId="2F456588" w14:textId="60EBA334" w:rsidR="007260BD" w:rsidRDefault="00F35762" w:rsidP="00CD1B1D">
      <w:r w:rsidRPr="00F35762">
        <w:rPr>
          <w:noProof/>
        </w:rPr>
        <w:drawing>
          <wp:inline distT="0" distB="0" distL="0" distR="0" wp14:anchorId="77DA985C" wp14:editId="36C094A9">
            <wp:extent cx="3977360" cy="2882900"/>
            <wp:effectExtent l="0" t="0" r="444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5"/>
                    <a:stretch>
                      <a:fillRect/>
                    </a:stretch>
                  </pic:blipFill>
                  <pic:spPr>
                    <a:xfrm>
                      <a:off x="0" y="0"/>
                      <a:ext cx="4001195" cy="2900176"/>
                    </a:xfrm>
                    <a:prstGeom prst="rect">
                      <a:avLst/>
                    </a:prstGeom>
                  </pic:spPr>
                </pic:pic>
              </a:graphicData>
            </a:graphic>
          </wp:inline>
        </w:drawing>
      </w:r>
    </w:p>
    <w:p w14:paraId="4183BBEA" w14:textId="75CCCF21" w:rsidR="001E07DB" w:rsidRDefault="001E07DB" w:rsidP="00CD1B1D"/>
    <w:p w14:paraId="4D331DFF" w14:textId="77777777" w:rsidR="001E07DB" w:rsidRDefault="001E07DB" w:rsidP="00CD1B1D"/>
    <w:p w14:paraId="28B1B653" w14:textId="68A8CAD0" w:rsidR="00543B16" w:rsidRDefault="00543B16" w:rsidP="00CD1B1D">
      <w:r>
        <w:tab/>
        <w:t xml:space="preserve">We also count the records based on borough for the </w:t>
      </w:r>
      <w:r w:rsidR="00076355">
        <w:t xml:space="preserve">data in hive. We got 5,243 from Bronx. 34,243 from Brooklyn, 46,024 from Manhattan, 42,778 from Queens, 19,557 from Staten Island. </w:t>
      </w:r>
    </w:p>
    <w:p w14:paraId="66BD4764" w14:textId="3E50411D" w:rsidR="00F35762" w:rsidRDefault="00076355" w:rsidP="00CD1B1D">
      <w:r>
        <w:t xml:space="preserve">The difference from the fact table that we got from </w:t>
      </w:r>
      <w:proofErr w:type="spellStart"/>
      <w:r>
        <w:t>postgre</w:t>
      </w:r>
      <w:proofErr w:type="spellEnd"/>
      <w:r>
        <w:t xml:space="preserve"> is 14,262 rows. Again, this is because we didn’t aggregate data for the hive table.  </w:t>
      </w:r>
    </w:p>
    <w:p w14:paraId="27DEC051" w14:textId="77777777" w:rsidR="001E07DB" w:rsidRDefault="001E07DB" w:rsidP="00CD1B1D"/>
    <w:p w14:paraId="771DFF14" w14:textId="3045169C" w:rsidR="001E07DB" w:rsidRDefault="00543B16" w:rsidP="00856BCD">
      <w:r w:rsidRPr="00CD1B1D">
        <w:rPr>
          <w:noProof/>
        </w:rPr>
        <w:drawing>
          <wp:inline distT="0" distB="0" distL="0" distR="0" wp14:anchorId="178DB56B" wp14:editId="421427CC">
            <wp:extent cx="5686305" cy="2809875"/>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36"/>
                    <a:stretch>
                      <a:fillRect/>
                    </a:stretch>
                  </pic:blipFill>
                  <pic:spPr>
                    <a:xfrm>
                      <a:off x="0" y="0"/>
                      <a:ext cx="5711469" cy="2822310"/>
                    </a:xfrm>
                    <a:prstGeom prst="rect">
                      <a:avLst/>
                    </a:prstGeom>
                  </pic:spPr>
                </pic:pic>
              </a:graphicData>
            </a:graphic>
          </wp:inline>
        </w:drawing>
      </w:r>
    </w:p>
    <w:p w14:paraId="395CCC96" w14:textId="77777777" w:rsidR="001E07DB" w:rsidRPr="00F360F9" w:rsidRDefault="001E07DB" w:rsidP="00856BCD"/>
    <w:p w14:paraId="1B7BC285" w14:textId="77777777" w:rsidR="00856BCD" w:rsidRPr="00FC4FDB" w:rsidRDefault="00856BCD" w:rsidP="00856BCD">
      <w:pPr>
        <w:pStyle w:val="Heading2"/>
      </w:pPr>
      <w:r>
        <w:t xml:space="preserve">4.3 Reflective analysis of </w:t>
      </w:r>
      <w:r w:rsidR="00257821">
        <w:t xml:space="preserve">result in relational </w:t>
      </w:r>
      <w:r>
        <w:t>data warehouse vs Hadoop.</w:t>
      </w:r>
    </w:p>
    <w:p w14:paraId="63129BF6" w14:textId="42E10E0E" w:rsidR="4A631FCB" w:rsidRDefault="4A631FCB" w:rsidP="4A631FCB">
      <w:pPr>
        <w:rPr>
          <w:szCs w:val="22"/>
        </w:rPr>
      </w:pPr>
    </w:p>
    <w:p w14:paraId="4EE50ADF" w14:textId="13EE6E52" w:rsidR="00CC4E50" w:rsidRDefault="00CC4E50" w:rsidP="4A631FCB">
      <w:pPr>
        <w:rPr>
          <w:szCs w:val="22"/>
        </w:rPr>
      </w:pPr>
      <w:r>
        <w:rPr>
          <w:szCs w:val="22"/>
        </w:rPr>
        <w:tab/>
        <w:t>Data Warehouse:</w:t>
      </w:r>
    </w:p>
    <w:p w14:paraId="6A764E9A" w14:textId="22C51F28" w:rsidR="00CC4E50" w:rsidRDefault="00290A52" w:rsidP="0050331B">
      <w:pPr>
        <w:ind w:firstLine="216"/>
        <w:rPr>
          <w:szCs w:val="22"/>
        </w:rPr>
      </w:pPr>
      <w:r>
        <w:rPr>
          <w:szCs w:val="22"/>
        </w:rPr>
        <w:t>Steps of reporting in data warehouse is relatively easy to implement.</w:t>
      </w:r>
      <w:r w:rsidR="0050331B">
        <w:rPr>
          <w:szCs w:val="22"/>
        </w:rPr>
        <w:t xml:space="preserve"> But the nodes needed for the reporting flow is </w:t>
      </w:r>
      <w:r w:rsidR="00CC4E50">
        <w:rPr>
          <w:szCs w:val="22"/>
        </w:rPr>
        <w:t xml:space="preserve">more than </w:t>
      </w:r>
      <w:proofErr w:type="spellStart"/>
      <w:r w:rsidR="00CC4E50">
        <w:rPr>
          <w:szCs w:val="22"/>
        </w:rPr>
        <w:t>hadoop</w:t>
      </w:r>
      <w:proofErr w:type="spellEnd"/>
      <w:r w:rsidR="0050331B">
        <w:rPr>
          <w:szCs w:val="22"/>
        </w:rPr>
        <w:t xml:space="preserve">.  </w:t>
      </w:r>
      <w:r w:rsidR="001E07DB">
        <w:rPr>
          <w:szCs w:val="22"/>
        </w:rPr>
        <w:t xml:space="preserve">Because the joins that are needed to get the data of the facts table are so many. By looking at the reporting flow, the flow looks intricate. And looking at the total of space needed for </w:t>
      </w:r>
      <w:r w:rsidR="00D636D9">
        <w:rPr>
          <w:szCs w:val="22"/>
        </w:rPr>
        <w:t xml:space="preserve">the dimension and the facts. They need larger space than Hadoop. The total of the space needed for data warehouse is 28MB. But the fact table requires less space because the data is aggregated. </w:t>
      </w:r>
      <w:r w:rsidR="00345651">
        <w:rPr>
          <w:szCs w:val="22"/>
        </w:rPr>
        <w:t xml:space="preserve">Queens got the most records after the aggregation. </w:t>
      </w:r>
    </w:p>
    <w:p w14:paraId="7131F5E6" w14:textId="77777777" w:rsidR="00CC4E50" w:rsidRDefault="00CC4E50" w:rsidP="0050331B">
      <w:pPr>
        <w:ind w:firstLine="216"/>
        <w:rPr>
          <w:szCs w:val="22"/>
        </w:rPr>
      </w:pPr>
    </w:p>
    <w:p w14:paraId="120D34BE" w14:textId="397A0878" w:rsidR="00CC4E50" w:rsidRDefault="00CC4E50" w:rsidP="0050331B">
      <w:pPr>
        <w:ind w:firstLine="216"/>
        <w:rPr>
          <w:szCs w:val="22"/>
        </w:rPr>
      </w:pPr>
      <w:r>
        <w:rPr>
          <w:szCs w:val="22"/>
        </w:rPr>
        <w:t>Hadoop:</w:t>
      </w:r>
    </w:p>
    <w:p w14:paraId="53EE517D" w14:textId="6E670FA5" w:rsidR="00290A52" w:rsidRDefault="0050331B" w:rsidP="0050331B">
      <w:pPr>
        <w:ind w:firstLine="216"/>
        <w:rPr>
          <w:szCs w:val="22"/>
        </w:rPr>
      </w:pPr>
      <w:r>
        <w:rPr>
          <w:szCs w:val="22"/>
        </w:rPr>
        <w:t xml:space="preserve">The reporting system for the </w:t>
      </w:r>
      <w:proofErr w:type="spellStart"/>
      <w:r>
        <w:rPr>
          <w:szCs w:val="22"/>
        </w:rPr>
        <w:t>hadoop</w:t>
      </w:r>
      <w:proofErr w:type="spellEnd"/>
      <w:r>
        <w:rPr>
          <w:szCs w:val="22"/>
        </w:rPr>
        <w:t xml:space="preserve"> is more straight forward than the data warehouse.</w:t>
      </w:r>
      <w:r w:rsidR="002156EA">
        <w:rPr>
          <w:szCs w:val="22"/>
        </w:rPr>
        <w:t xml:space="preserve"> The nodes required for the flow are fewer than data warehouse. Because there’s no join required because the data is already a fact table. Overall flow of reporting is much simpler too. </w:t>
      </w:r>
      <w:r>
        <w:rPr>
          <w:szCs w:val="22"/>
        </w:rPr>
        <w:t xml:space="preserve"> </w:t>
      </w:r>
      <w:r w:rsidR="00345651">
        <w:rPr>
          <w:szCs w:val="22"/>
        </w:rPr>
        <w:t xml:space="preserve">It only needs to read the data and then send it to report system. We found that the total size of the records is 23 MB. 5 MB less than we did in data warehouse. And the total record is mostly come from Manhattan before the aggregation. </w:t>
      </w:r>
      <w:r w:rsidR="002156EA">
        <w:rPr>
          <w:szCs w:val="22"/>
        </w:rPr>
        <w:t>Nevertheless,</w:t>
      </w:r>
      <w:r>
        <w:rPr>
          <w:szCs w:val="22"/>
        </w:rPr>
        <w:t xml:space="preserve"> </w:t>
      </w:r>
      <w:r w:rsidR="00762C56">
        <w:rPr>
          <w:szCs w:val="22"/>
        </w:rPr>
        <w:t>both system</w:t>
      </w:r>
      <w:r w:rsidR="006961D0">
        <w:rPr>
          <w:szCs w:val="22"/>
        </w:rPr>
        <w:t>s are</w:t>
      </w:r>
      <w:r>
        <w:rPr>
          <w:szCs w:val="22"/>
        </w:rPr>
        <w:t xml:space="preserve"> relatively easy</w:t>
      </w:r>
      <w:r w:rsidR="00B044B1">
        <w:rPr>
          <w:szCs w:val="22"/>
        </w:rPr>
        <w:t xml:space="preserve"> to report</w:t>
      </w:r>
      <w:r>
        <w:rPr>
          <w:szCs w:val="22"/>
        </w:rPr>
        <w:t xml:space="preserve">. </w:t>
      </w:r>
    </w:p>
    <w:p w14:paraId="2BA226A1" w14:textId="1E3E4597" w:rsidR="00856BCD" w:rsidRDefault="00856BCD" w:rsidP="0075334D">
      <w:pPr>
        <w:jc w:val="both"/>
      </w:pPr>
    </w:p>
    <w:p w14:paraId="5600846D" w14:textId="6CE529E1" w:rsidR="00D636D9" w:rsidRDefault="00D636D9" w:rsidP="0075334D">
      <w:pPr>
        <w:jc w:val="both"/>
      </w:pPr>
    </w:p>
    <w:p w14:paraId="2E84863D" w14:textId="0937F673" w:rsidR="00D636D9" w:rsidRPr="002156EA" w:rsidRDefault="00D636D9" w:rsidP="0075334D">
      <w:pPr>
        <w:jc w:val="both"/>
        <w:rPr>
          <w:u w:val="single"/>
        </w:rPr>
      </w:pPr>
      <w:r w:rsidRPr="002156EA">
        <w:rPr>
          <w:u w:val="single"/>
        </w:rPr>
        <w:t>Comparison:</w:t>
      </w:r>
    </w:p>
    <w:p w14:paraId="42F63F17" w14:textId="3A2A1129" w:rsidR="00D636D9" w:rsidRDefault="00D636D9" w:rsidP="0075334D">
      <w:pPr>
        <w:jc w:val="both"/>
      </w:pPr>
    </w:p>
    <w:p w14:paraId="7AE135FF" w14:textId="0239A3D5" w:rsidR="002156EA" w:rsidRDefault="002156EA" w:rsidP="0075334D">
      <w:pPr>
        <w:jc w:val="both"/>
      </w:pPr>
      <w:r>
        <w:t>Total Table:</w:t>
      </w:r>
    </w:p>
    <w:p w14:paraId="27AF43F8" w14:textId="03332108" w:rsidR="002156EA" w:rsidRDefault="002156EA" w:rsidP="0075334D">
      <w:pPr>
        <w:jc w:val="both"/>
      </w:pPr>
      <w:r>
        <w:t>Hadoop: 1</w:t>
      </w:r>
      <w:r w:rsidR="0045571B">
        <w:t xml:space="preserve"> Table</w:t>
      </w:r>
    </w:p>
    <w:p w14:paraId="2EF3AE41" w14:textId="4E51F398" w:rsidR="002156EA" w:rsidRDefault="002156EA" w:rsidP="0075334D">
      <w:pPr>
        <w:jc w:val="both"/>
      </w:pPr>
      <w:r>
        <w:t>Data Warehouse: 6</w:t>
      </w:r>
      <w:r w:rsidR="0045571B">
        <w:t xml:space="preserve"> Tables</w:t>
      </w:r>
    </w:p>
    <w:p w14:paraId="5EDC5A94" w14:textId="77777777" w:rsidR="002156EA" w:rsidRDefault="002156EA" w:rsidP="0075334D">
      <w:pPr>
        <w:jc w:val="both"/>
      </w:pPr>
    </w:p>
    <w:p w14:paraId="3EC30493" w14:textId="1D5B5CE9" w:rsidR="00D636D9" w:rsidRDefault="00D636D9" w:rsidP="0075334D">
      <w:pPr>
        <w:jc w:val="both"/>
      </w:pPr>
      <w:r>
        <w:t>Total data input:</w:t>
      </w:r>
    </w:p>
    <w:p w14:paraId="55080A6B" w14:textId="1A106998" w:rsidR="00D636D9" w:rsidRDefault="00D636D9" w:rsidP="0075334D">
      <w:pPr>
        <w:jc w:val="both"/>
      </w:pPr>
      <w:r>
        <w:t>Hadoop: 147,865 Rows</w:t>
      </w:r>
    </w:p>
    <w:p w14:paraId="02AF9BA7" w14:textId="0E7088F0" w:rsidR="00D636D9" w:rsidRDefault="00D636D9" w:rsidP="0075334D">
      <w:pPr>
        <w:jc w:val="both"/>
      </w:pPr>
      <w:r>
        <w:t>Data Warehouse: 133,603 Rows</w:t>
      </w:r>
    </w:p>
    <w:p w14:paraId="0E421D02" w14:textId="195F8396" w:rsidR="00D636D9" w:rsidRDefault="00D636D9" w:rsidP="0075334D">
      <w:pPr>
        <w:jc w:val="both"/>
      </w:pPr>
    </w:p>
    <w:p w14:paraId="0047CB44" w14:textId="3F8F0A01" w:rsidR="00D636D9" w:rsidRDefault="00FD3F22" w:rsidP="0075334D">
      <w:pPr>
        <w:jc w:val="both"/>
      </w:pPr>
      <w:r>
        <w:t xml:space="preserve">Total </w:t>
      </w:r>
      <w:r w:rsidR="00434757">
        <w:t>Size:</w:t>
      </w:r>
    </w:p>
    <w:p w14:paraId="1CCB3D4D" w14:textId="3548A742" w:rsidR="00434757" w:rsidRDefault="00434757" w:rsidP="0075334D">
      <w:pPr>
        <w:jc w:val="both"/>
      </w:pPr>
      <w:r>
        <w:t>Hadoop: 23Mb</w:t>
      </w:r>
    </w:p>
    <w:p w14:paraId="3F454CF1" w14:textId="005C8E2A" w:rsidR="00434757" w:rsidRDefault="00434757" w:rsidP="0075334D">
      <w:pPr>
        <w:jc w:val="both"/>
      </w:pPr>
      <w:r>
        <w:t>Data Warehouse: 28Mb</w:t>
      </w:r>
    </w:p>
    <w:p w14:paraId="79C6A3DE" w14:textId="548967D8" w:rsidR="00434757" w:rsidRDefault="00434757" w:rsidP="0075334D">
      <w:pPr>
        <w:jc w:val="both"/>
      </w:pPr>
    </w:p>
    <w:p w14:paraId="3661BCC9" w14:textId="5E943366" w:rsidR="00434757" w:rsidRDefault="00434757" w:rsidP="0075334D">
      <w:pPr>
        <w:jc w:val="both"/>
      </w:pPr>
    </w:p>
    <w:p w14:paraId="7684BBB9" w14:textId="5D22A915" w:rsidR="00434757" w:rsidRDefault="00434757" w:rsidP="0075334D">
      <w:pPr>
        <w:jc w:val="both"/>
      </w:pPr>
    </w:p>
    <w:p w14:paraId="15BD74A8" w14:textId="20310555" w:rsidR="00434757" w:rsidRDefault="00434757" w:rsidP="0075334D">
      <w:pPr>
        <w:jc w:val="both"/>
      </w:pPr>
    </w:p>
    <w:p w14:paraId="13A65F7B" w14:textId="70A99DBD" w:rsidR="00434757" w:rsidRDefault="00434757" w:rsidP="0075334D">
      <w:pPr>
        <w:jc w:val="both"/>
      </w:pPr>
    </w:p>
    <w:p w14:paraId="3615545F" w14:textId="6B528BF6" w:rsidR="00434757" w:rsidRDefault="00434757" w:rsidP="0075334D">
      <w:pPr>
        <w:jc w:val="both"/>
      </w:pPr>
    </w:p>
    <w:p w14:paraId="58D05932" w14:textId="4BFAC4AE" w:rsidR="00434757" w:rsidRDefault="00434757" w:rsidP="0075334D">
      <w:pPr>
        <w:jc w:val="both"/>
      </w:pPr>
    </w:p>
    <w:p w14:paraId="6E58282A" w14:textId="4709D51C" w:rsidR="00434757" w:rsidRDefault="00434757" w:rsidP="0075334D">
      <w:pPr>
        <w:jc w:val="both"/>
      </w:pPr>
    </w:p>
    <w:p w14:paraId="5F4164C4" w14:textId="6AC3ABFC" w:rsidR="00434757" w:rsidRDefault="00434757" w:rsidP="0075334D">
      <w:pPr>
        <w:jc w:val="both"/>
      </w:pPr>
    </w:p>
    <w:p w14:paraId="6FA9DB41" w14:textId="624D3E5A" w:rsidR="00434757" w:rsidRDefault="00434757" w:rsidP="0075334D">
      <w:pPr>
        <w:jc w:val="both"/>
      </w:pPr>
    </w:p>
    <w:p w14:paraId="5EF647B3" w14:textId="14FADA77" w:rsidR="0075334D" w:rsidRDefault="00B119F8" w:rsidP="00AF2705">
      <w:pPr>
        <w:pStyle w:val="Head1H-net"/>
      </w:pPr>
      <w:bookmarkStart w:id="37" w:name="_Toc457330118"/>
      <w:r>
        <w:lastRenderedPageBreak/>
        <w:t>Conclusions</w:t>
      </w:r>
      <w:bookmarkEnd w:id="37"/>
    </w:p>
    <w:p w14:paraId="645682BD" w14:textId="65E273D6" w:rsidR="00AF2705" w:rsidRDefault="00AF2705" w:rsidP="0075334D">
      <w:pPr>
        <w:jc w:val="both"/>
      </w:pPr>
    </w:p>
    <w:p w14:paraId="3B82B727" w14:textId="3BF8C7A6" w:rsidR="00AF2705" w:rsidRDefault="00AF2705" w:rsidP="007F519D">
      <w:pPr>
        <w:ind w:firstLine="216"/>
        <w:jc w:val="both"/>
      </w:pPr>
      <w:r>
        <w:t xml:space="preserve">In conclusion, </w:t>
      </w:r>
      <w:r w:rsidR="00182653">
        <w:t>both</w:t>
      </w:r>
      <w:r>
        <w:t xml:space="preserve"> of the systems have their own advantages and disadvantages. The advantages and disadvantages based on this project that we found are:</w:t>
      </w:r>
    </w:p>
    <w:p w14:paraId="54B05B13" w14:textId="0CA2CE8F" w:rsidR="00AF2705" w:rsidRDefault="00AF2705" w:rsidP="0075334D">
      <w:pPr>
        <w:jc w:val="both"/>
      </w:pPr>
    </w:p>
    <w:p w14:paraId="5CDAF194" w14:textId="6F883558" w:rsidR="00AF2705" w:rsidRDefault="00AF2705" w:rsidP="0075334D">
      <w:pPr>
        <w:jc w:val="both"/>
      </w:pPr>
      <w:r>
        <w:t>Data Warehouse:</w:t>
      </w:r>
    </w:p>
    <w:p w14:paraId="5773609C" w14:textId="004E3364" w:rsidR="00AF2705" w:rsidRDefault="00AF2705" w:rsidP="0075334D">
      <w:pPr>
        <w:jc w:val="both"/>
      </w:pPr>
    </w:p>
    <w:p w14:paraId="53163A53" w14:textId="64C62D43" w:rsidR="00AF2705" w:rsidRDefault="00AF2705" w:rsidP="0075334D">
      <w:pPr>
        <w:jc w:val="both"/>
      </w:pPr>
      <w:r>
        <w:tab/>
        <w:t xml:space="preserve">Using data warehouse for this project is quite tricky at the beginning. </w:t>
      </w:r>
      <w:r w:rsidR="00DB50F3">
        <w:t xml:space="preserve">We </w:t>
      </w:r>
      <w:proofErr w:type="gramStart"/>
      <w:r w:rsidR="00DB50F3">
        <w:t>have to</w:t>
      </w:r>
      <w:proofErr w:type="gramEnd"/>
      <w:r w:rsidR="00DB50F3">
        <w:t xml:space="preserve"> precisely design the architecture of the data so that the data is following the schema. And the data used is structured and processed data. But then, once the preparation is already set up, it is relatively easy to maintain daily load of data.</w:t>
      </w:r>
      <w:r w:rsidR="00436ED9">
        <w:t xml:space="preserve"> The space required for total data is larger than Hadoop. But the total rows are already aggregated. </w:t>
      </w:r>
    </w:p>
    <w:p w14:paraId="5F29B6E6" w14:textId="5E5A8007" w:rsidR="00DB50F3" w:rsidRDefault="00DB50F3" w:rsidP="0075334D">
      <w:pPr>
        <w:jc w:val="both"/>
      </w:pPr>
    </w:p>
    <w:p w14:paraId="50EE6AA7" w14:textId="5D22C259" w:rsidR="00DB50F3" w:rsidRDefault="00DB50F3" w:rsidP="0075334D">
      <w:pPr>
        <w:jc w:val="both"/>
      </w:pPr>
      <w:r>
        <w:t>Hadoop:</w:t>
      </w:r>
    </w:p>
    <w:p w14:paraId="1986BD48" w14:textId="772A1F89" w:rsidR="00DB50F3" w:rsidRDefault="00DB50F3" w:rsidP="0075334D">
      <w:pPr>
        <w:jc w:val="both"/>
      </w:pPr>
      <w:r>
        <w:tab/>
      </w:r>
    </w:p>
    <w:p w14:paraId="2608D22B" w14:textId="28461078" w:rsidR="00DB50F3" w:rsidRDefault="00DB50F3" w:rsidP="0075334D">
      <w:pPr>
        <w:jc w:val="both"/>
      </w:pPr>
      <w:r>
        <w:tab/>
        <w:t xml:space="preserve">For us, Hadoop is a powerful system </w:t>
      </w:r>
      <w:r w:rsidR="007F519D">
        <w:t xml:space="preserve">that can work similarly to data warehouse. Hadoop is easy to implement and easy to understand because of the straightforwardness. Manipulating data in Hadoop is convenient because we can do it directly. Hadoop can also process unstructured and raw data. It also works well with large volume of data. But to continuously loading data to the system, it’s quite difficult because we </w:t>
      </w:r>
      <w:proofErr w:type="gramStart"/>
      <w:r w:rsidR="007F519D">
        <w:t>have to</w:t>
      </w:r>
      <w:proofErr w:type="gramEnd"/>
      <w:r w:rsidR="007F519D">
        <w:t xml:space="preserve"> set it up over and over again. </w:t>
      </w:r>
      <w:r w:rsidR="00436ED9">
        <w:t xml:space="preserve">The space required is less than data warehouse. But the data is not aggregated. </w:t>
      </w:r>
      <w:r w:rsidR="0039616B">
        <w:t xml:space="preserve">At the end of the day, Hadoop will not replace data warehouse as they both have their advantages and disadvantages. </w:t>
      </w:r>
    </w:p>
    <w:p w14:paraId="17AD93B2" w14:textId="77777777" w:rsidR="00B119F8" w:rsidRPr="00874017" w:rsidRDefault="00B119F8" w:rsidP="00B119F8">
      <w:pPr>
        <w:pStyle w:val="Assignment"/>
      </w:pPr>
    </w:p>
    <w:p w14:paraId="0DE4B5B7" w14:textId="6495F268" w:rsidR="0045314D" w:rsidRDefault="0045314D" w:rsidP="006C5B2C"/>
    <w:p w14:paraId="67816AB4" w14:textId="6AE75CF2" w:rsidR="006C3ED7" w:rsidRDefault="006C3ED7" w:rsidP="006C5B2C"/>
    <w:p w14:paraId="48E59CC9" w14:textId="2BBCA203" w:rsidR="006C3ED7" w:rsidRDefault="006C3ED7" w:rsidP="006C5B2C"/>
    <w:p w14:paraId="7EA02281" w14:textId="6058B1C3" w:rsidR="006C3ED7" w:rsidRDefault="006C3ED7" w:rsidP="006C5B2C"/>
    <w:p w14:paraId="45A86C44" w14:textId="694E5227" w:rsidR="006C3ED7" w:rsidRDefault="006C3ED7" w:rsidP="006C5B2C"/>
    <w:p w14:paraId="7CB2A01E" w14:textId="6BB5AC10" w:rsidR="006C3ED7" w:rsidRDefault="006C3ED7" w:rsidP="006C5B2C"/>
    <w:p w14:paraId="3396C3BF" w14:textId="39E03973" w:rsidR="006C3ED7" w:rsidRDefault="006C3ED7" w:rsidP="006C5B2C"/>
    <w:p w14:paraId="0E8EC44C" w14:textId="77777777" w:rsidR="006C3ED7" w:rsidRPr="006C5B2C" w:rsidRDefault="006C3ED7" w:rsidP="006C5B2C"/>
    <w:sectPr w:rsidR="006C3ED7" w:rsidRPr="006C5B2C">
      <w:headerReference w:type="default" r:id="rId37"/>
      <w:footerReference w:type="default" r:id="rId38"/>
      <w:footerReference w:type="first" r:id="rId39"/>
      <w:pgSz w:w="12240" w:h="15840" w:code="1"/>
      <w:pgMar w:top="1872" w:right="1440" w:bottom="2160" w:left="1440" w:header="864" w:footer="10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62F0D" w14:textId="77777777" w:rsidR="00AE5ADD" w:rsidRDefault="00AE5ADD">
      <w:r>
        <w:separator/>
      </w:r>
    </w:p>
  </w:endnote>
  <w:endnote w:type="continuationSeparator" w:id="0">
    <w:p w14:paraId="2EDE3508" w14:textId="77777777" w:rsidR="00AE5ADD" w:rsidRDefault="00AE5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0D3C" w14:textId="77777777" w:rsidR="003A0506" w:rsidRDefault="003A0506"/>
  <w:p w14:paraId="68F6198C" w14:textId="77777777" w:rsidR="003A0506" w:rsidRDefault="000F3F5F">
    <w:r>
      <w:rPr>
        <w:noProof/>
      </w:rPr>
      <mc:AlternateContent>
        <mc:Choice Requires="wps">
          <w:drawing>
            <wp:anchor distT="0" distB="0" distL="114300" distR="114300" simplePos="0" relativeHeight="251656192" behindDoc="0" locked="0" layoutInCell="1" allowOverlap="1" wp14:anchorId="08654828" wp14:editId="07777777">
              <wp:simplePos x="0" y="0"/>
              <wp:positionH relativeFrom="column">
                <wp:posOffset>4679950</wp:posOffset>
              </wp:positionH>
              <wp:positionV relativeFrom="paragraph">
                <wp:posOffset>31750</wp:posOffset>
              </wp:positionV>
              <wp:extent cx="1193800" cy="228600"/>
              <wp:effectExtent l="3175" t="4445" r="317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77DE8" w14:textId="77777777" w:rsidR="003A0506" w:rsidRDefault="003A0506">
                          <w:pPr>
                            <w:jc w:val="right"/>
                            <w:rPr>
                              <w:sz w:val="20"/>
                            </w:rPr>
                          </w:pPr>
                          <w:r>
                            <w:rPr>
                              <w:sz w:val="20"/>
                            </w:rPr>
                            <w:t xml:space="preserve">Page </w:t>
                          </w:r>
                          <w:r>
                            <w:rPr>
                              <w:sz w:val="20"/>
                            </w:rPr>
                            <w:fldChar w:fldCharType="begin"/>
                          </w:r>
                          <w:r>
                            <w:rPr>
                              <w:sz w:val="20"/>
                            </w:rPr>
                            <w:instrText xml:space="preserve"> PAGE </w:instrText>
                          </w:r>
                          <w:r>
                            <w:rPr>
                              <w:sz w:val="20"/>
                            </w:rPr>
                            <w:fldChar w:fldCharType="separate"/>
                          </w:r>
                          <w:r w:rsidR="000320E7">
                            <w:rPr>
                              <w:noProof/>
                              <w:sz w:val="20"/>
                            </w:rPr>
                            <w:t>7</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0320E7">
                            <w:rPr>
                              <w:noProof/>
                              <w:sz w:val="20"/>
                            </w:rPr>
                            <w:t>7</w:t>
                          </w:r>
                          <w:r>
                            <w:rPr>
                              <w:sz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654828" id="_x0000_t202" coordsize="21600,21600" o:spt="202" path="m,l,21600r21600,l21600,xe">
              <v:stroke joinstyle="miter"/>
              <v:path gradientshapeok="t" o:connecttype="rect"/>
            </v:shapetype>
            <v:shape id="Text Box 3" o:spid="_x0000_s1028" type="#_x0000_t202" style="position:absolute;margin-left:368.5pt;margin-top:2.5pt;width:94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" filled="f" stroked="f">
              <v:textbox>
                <w:txbxContent>
                  <w:p w14:paraId="02177DE8" w14:textId="77777777" w:rsidR="003A0506" w:rsidRDefault="003A0506">
                    <w:pPr>
                      <w:jc w:val="right"/>
                      <w:rPr>
                        <w:sz w:val="20"/>
                      </w:rPr>
                    </w:pPr>
                    <w:r>
                      <w:rPr>
                        <w:sz w:val="20"/>
                      </w:rPr>
                      <w:t xml:space="preserve">Page </w:t>
                    </w:r>
                    <w:r>
                      <w:rPr>
                        <w:sz w:val="20"/>
                      </w:rPr>
                      <w:fldChar w:fldCharType="begin"/>
                    </w:r>
                    <w:r>
                      <w:rPr>
                        <w:sz w:val="20"/>
                      </w:rPr>
                      <w:instrText xml:space="preserve"> PAGE </w:instrText>
                    </w:r>
                    <w:r>
                      <w:rPr>
                        <w:sz w:val="20"/>
                      </w:rPr>
                      <w:fldChar w:fldCharType="separate"/>
                    </w:r>
                    <w:r w:rsidR="000320E7">
                      <w:rPr>
                        <w:noProof/>
                        <w:sz w:val="20"/>
                      </w:rPr>
                      <w:t>7</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0320E7">
                      <w:rPr>
                        <w:noProof/>
                        <w:sz w:val="20"/>
                      </w:rPr>
                      <w:t>7</w:t>
                    </w:r>
                    <w:r>
                      <w:rPr>
                        <w:sz w:val="20"/>
                      </w:rPr>
                      <w:fldChar w:fldCharType="end"/>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83BAB48" wp14:editId="07777777">
              <wp:simplePos x="0" y="0"/>
              <wp:positionH relativeFrom="column">
                <wp:posOffset>-107950</wp:posOffset>
              </wp:positionH>
              <wp:positionV relativeFrom="paragraph">
                <wp:posOffset>31750</wp:posOffset>
              </wp:positionV>
              <wp:extent cx="5137150" cy="277495"/>
              <wp:effectExtent l="0" t="4445" r="0" b="381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245A" w14:textId="77777777" w:rsidR="003A0506" w:rsidRDefault="003A0506">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BAB48" id="Text Box 10" o:spid="_x0000_s1029" type="#_x0000_t202" style="position:absolute;margin-left:-8.5pt;margin-top:2.5pt;width:404.5pt;height:2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vj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" filled="f" stroked="f">
              <v:textbox>
                <w:txbxContent>
                  <w:p w14:paraId="54CD245A" w14:textId="77777777" w:rsidR="003A0506" w:rsidRDefault="003A0506">
                    <w:pPr>
                      <w:rPr>
                        <w:sz w:val="20"/>
                      </w:rPr>
                    </w:pP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061F72DE" wp14:editId="07777777">
              <wp:simplePos x="0" y="0"/>
              <wp:positionH relativeFrom="column">
                <wp:posOffset>0</wp:posOffset>
              </wp:positionH>
              <wp:positionV relativeFrom="paragraph">
                <wp:posOffset>31750</wp:posOffset>
              </wp:positionV>
              <wp:extent cx="5937250" cy="0"/>
              <wp:effectExtent l="9525" t="13970" r="6350" b="508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5E62AFCB">
            <v:line id="Line 2"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0,2.5pt" to="467.5pt,2.5pt" w14:anchorId="21DE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S6Eg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F0D7D" w14:textId="77777777" w:rsidR="002E19F1" w:rsidRDefault="002E19F1"/>
  <w:p w14:paraId="6B62F1B3" w14:textId="77777777" w:rsidR="002E19F1" w:rsidRDefault="002E19F1">
    <w:pPr>
      <w:rPr>
        <w:rStyle w:val="url"/>
      </w:rPr>
    </w:pPr>
  </w:p>
  <w:p w14:paraId="15CB6538" w14:textId="77777777" w:rsidR="002E19F1" w:rsidRDefault="002E19F1">
    <w:r>
      <w:t xml:space="preserve">Modified from template at </w:t>
    </w:r>
    <w:r w:rsidRPr="002E19F1">
      <w:rPr>
        <w:rStyle w:val="url"/>
      </w:rPr>
      <w:t>www.dpw.state.pa.us</w:t>
    </w:r>
    <w:r>
      <w:rPr>
        <w:rStyle w:val="ur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6C15C" w14:textId="77777777" w:rsidR="00AE5ADD" w:rsidRDefault="00AE5ADD">
      <w:r>
        <w:separator/>
      </w:r>
    </w:p>
  </w:footnote>
  <w:footnote w:type="continuationSeparator" w:id="0">
    <w:p w14:paraId="6946DE48" w14:textId="77777777" w:rsidR="00AE5ADD" w:rsidRDefault="00AE5A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8E7BD" w14:textId="77777777" w:rsidR="003A0506" w:rsidRDefault="000F3F5F">
    <w:r>
      <w:rPr>
        <w:noProof/>
      </w:rPr>
      <mc:AlternateContent>
        <mc:Choice Requires="wps">
          <w:drawing>
            <wp:anchor distT="0" distB="0" distL="114300" distR="114300" simplePos="0" relativeHeight="251658240" behindDoc="0" locked="0" layoutInCell="1" allowOverlap="1" wp14:anchorId="5B3989FA" wp14:editId="07777777">
              <wp:simplePos x="0" y="0"/>
              <wp:positionH relativeFrom="column">
                <wp:posOffset>3835400</wp:posOffset>
              </wp:positionH>
              <wp:positionV relativeFrom="paragraph">
                <wp:posOffset>22860</wp:posOffset>
              </wp:positionV>
              <wp:extent cx="2171700" cy="388620"/>
              <wp:effectExtent l="0" t="0" r="3175" b="1905"/>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8C1D9" w14:textId="77777777" w:rsidR="003A0506" w:rsidRDefault="003A0506">
                          <w:pPr>
                            <w:jc w:val="right"/>
                            <w:rPr>
                              <w:sz w:val="20"/>
                            </w:rPr>
                          </w:pPr>
                          <w:r>
                            <w:rPr>
                              <w:sz w:val="20"/>
                            </w:rPr>
                            <w:t xml:space="preserve">Revised </w:t>
                          </w:r>
                          <w:r w:rsidR="00874017">
                            <w:rPr>
                              <w:sz w:val="20"/>
                            </w:rPr>
                            <w:t>3/11/2014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3989FA" id="_x0000_t202" coordsize="21600,21600" o:spt="202" path="m,l,21600r21600,l21600,xe">
              <v:stroke joinstyle="miter"/>
              <v:path gradientshapeok="t" o:connecttype="rect"/>
            </v:shapetype>
            <v:shape id="Text Box 9" o:spid="_x0000_s1026" type="#_x0000_t202" style="position:absolute;margin-left:302pt;margin-top:1.8pt;width:171pt;height:30.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" filled="f" stroked="f">
              <v:textbox>
                <w:txbxContent>
                  <w:p w14:paraId="6138C1D9" w14:textId="77777777" w:rsidR="003A0506" w:rsidRDefault="003A0506">
                    <w:pPr>
                      <w:jc w:val="right"/>
                      <w:rPr>
                        <w:sz w:val="20"/>
                      </w:rPr>
                    </w:pPr>
                    <w:r>
                      <w:rPr>
                        <w:sz w:val="20"/>
                      </w:rPr>
                      <w:t xml:space="preserve">Revised </w:t>
                    </w:r>
                    <w:r w:rsidR="00874017">
                      <w:rPr>
                        <w:sz w:val="20"/>
                      </w:rPr>
                      <w:t>3/11/2014</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C331F7D" wp14:editId="07777777">
              <wp:simplePos x="0" y="0"/>
              <wp:positionH relativeFrom="column">
                <wp:posOffset>-139700</wp:posOffset>
              </wp:positionH>
              <wp:positionV relativeFrom="paragraph">
                <wp:posOffset>22860</wp:posOffset>
              </wp:positionV>
              <wp:extent cx="4260850" cy="274320"/>
              <wp:effectExtent l="3175" t="0" r="3175" b="190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05A0E" w14:textId="77777777" w:rsidR="003A0506" w:rsidRDefault="00582FBE">
                          <w:pPr>
                            <w:rPr>
                              <w:sz w:val="20"/>
                            </w:rPr>
                          </w:pPr>
                          <w:r>
                            <w:rPr>
                              <w:sz w:val="20"/>
                            </w:rPr>
                            <w:t xml:space="preserve"> </w:t>
                          </w:r>
                          <w:r w:rsidR="00874017">
                            <w:rPr>
                              <w:sz w:val="20"/>
                            </w:rPr>
                            <w:t>Penn State Great Valley Data Warehouse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31F7D" id="Text Box 5" o:spid="_x0000_s1027" type="#_x0000_t202" style="position:absolute;margin-left:-11pt;margin-top:1.8pt;width:335.5pt;height:2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" filled="f" stroked="f">
              <v:textbox>
                <w:txbxContent>
                  <w:p w14:paraId="36005A0E" w14:textId="77777777" w:rsidR="003A0506" w:rsidRDefault="00582FBE">
                    <w:pPr>
                      <w:rPr>
                        <w:sz w:val="20"/>
                      </w:rPr>
                    </w:pPr>
                    <w:r>
                      <w:rPr>
                        <w:sz w:val="20"/>
                      </w:rPr>
                      <w:t xml:space="preserve"> </w:t>
                    </w:r>
                    <w:r w:rsidR="00874017">
                      <w:rPr>
                        <w:sz w:val="20"/>
                      </w:rPr>
                      <w:t>Penn State Great Valley Data Warehouse Project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0049DE7" wp14:editId="07777777">
              <wp:simplePos x="0" y="0"/>
              <wp:positionH relativeFrom="column">
                <wp:posOffset>0</wp:posOffset>
              </wp:positionH>
              <wp:positionV relativeFrom="paragraph">
                <wp:posOffset>228600</wp:posOffset>
              </wp:positionV>
              <wp:extent cx="5937250" cy="0"/>
              <wp:effectExtent l="9525" t="5715" r="635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7A2F0FCC">
            <v:line id="Line 11"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0,18pt" to="467.5pt,18pt" w14:anchorId="17F62A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Ra/FQIAACk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48C9"/>
    <w:multiLevelType w:val="hybridMultilevel"/>
    <w:tmpl w:val="1A64C1CC"/>
    <w:lvl w:ilvl="0" w:tplc="298A10EA">
      <w:start w:val="1"/>
      <w:numFmt w:val="decimal"/>
      <w:pStyle w:val="Head1TableNumH-ne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E6279A3"/>
    <w:multiLevelType w:val="multilevel"/>
    <w:tmpl w:val="C908E176"/>
    <w:lvl w:ilvl="0">
      <w:start w:val="1"/>
      <w:numFmt w:val="bullet"/>
      <w:pStyle w:val="Head1BulletH-net"/>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 w15:restartNumberingAfterBreak="0">
    <w:nsid w:val="135723DD"/>
    <w:multiLevelType w:val="multilevel"/>
    <w:tmpl w:val="F18E9B6C"/>
    <w:lvl w:ilvl="0">
      <w:start w:val="1"/>
      <w:numFmt w:val="bullet"/>
      <w:pStyle w:val="Head5BulletH-net"/>
      <w:lvlText w:val=""/>
      <w:lvlJc w:val="left"/>
      <w:pPr>
        <w:tabs>
          <w:tab w:val="num" w:pos="1800"/>
        </w:tabs>
        <w:ind w:left="1800" w:hanging="360"/>
      </w:pPr>
      <w:rPr>
        <w:rFonts w:ascii="Symbol" w:hAnsi="Symbol" w:hint="default"/>
        <w:color w:val="auto"/>
      </w:rPr>
    </w:lvl>
    <w:lvl w:ilvl="1">
      <w:start w:val="1"/>
      <w:numFmt w:val="bullet"/>
      <w:lvlText w:val=""/>
      <w:lvlJc w:val="left"/>
      <w:pPr>
        <w:tabs>
          <w:tab w:val="num" w:pos="2160"/>
        </w:tabs>
        <w:ind w:left="2160" w:hanging="360"/>
      </w:pPr>
      <w:rPr>
        <w:rFonts w:ascii="Wingdings" w:hAnsi="Wingdings" w:hint="default"/>
      </w:rPr>
    </w:lvl>
    <w:lvl w:ilvl="2">
      <w:start w:val="1"/>
      <w:numFmt w:val="bullet"/>
      <w:lvlText w:val="·"/>
      <w:lvlJc w:val="left"/>
      <w:pPr>
        <w:tabs>
          <w:tab w:val="num" w:pos="2520"/>
        </w:tabs>
        <w:ind w:left="2520" w:hanging="360"/>
      </w:pPr>
      <w:rPr>
        <w:rFont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240"/>
        </w:tabs>
        <w:ind w:left="3240" w:hanging="360"/>
      </w:pPr>
      <w:rPr>
        <w:rFonts w:ascii="Symbol" w:hAnsi="Symbol"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3" w15:restartNumberingAfterBreak="0">
    <w:nsid w:val="169F75FD"/>
    <w:multiLevelType w:val="hybridMultilevel"/>
    <w:tmpl w:val="61D24DC4"/>
    <w:lvl w:ilvl="0" w:tplc="A0B005C2">
      <w:start w:val="1"/>
      <w:numFmt w:val="upperLetter"/>
      <w:lvlText w:val="%1."/>
      <w:lvlJc w:val="left"/>
      <w:pPr>
        <w:tabs>
          <w:tab w:val="num" w:pos="784"/>
        </w:tabs>
        <w:ind w:left="784" w:hanging="360"/>
      </w:pPr>
      <w:rPr>
        <w:rFonts w:ascii="Arial" w:hAnsi="Arial" w:hint="default"/>
        <w:b/>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BF9348C"/>
    <w:multiLevelType w:val="hybridMultilevel"/>
    <w:tmpl w:val="25EEA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4E116A"/>
    <w:multiLevelType w:val="multilevel"/>
    <w:tmpl w:val="1C70353C"/>
    <w:lvl w:ilvl="0">
      <w:start w:val="1"/>
      <w:numFmt w:val="decimal"/>
      <w:pStyle w:val="Head1NumListH-ne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88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960"/>
        </w:tabs>
        <w:ind w:left="3600" w:hanging="360"/>
      </w:pPr>
      <w:rPr>
        <w:rFonts w:hint="default"/>
      </w:rPr>
    </w:lvl>
  </w:abstractNum>
  <w:abstractNum w:abstractNumId="6" w15:restartNumberingAfterBreak="0">
    <w:nsid w:val="2F3E1851"/>
    <w:multiLevelType w:val="multilevel"/>
    <w:tmpl w:val="80780740"/>
    <w:lvl w:ilvl="0">
      <w:start w:val="1"/>
      <w:numFmt w:val="bullet"/>
      <w:pStyle w:val="Head4BulletH-net"/>
      <w:lvlText w:val=""/>
      <w:lvlJc w:val="left"/>
      <w:pPr>
        <w:tabs>
          <w:tab w:val="num" w:pos="1440"/>
        </w:tabs>
        <w:ind w:left="1440" w:hanging="360"/>
      </w:pPr>
      <w:rPr>
        <w:rFonts w:ascii="Symbol" w:hAnsi="Symbol" w:hint="default"/>
        <w:color w:val="auto"/>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160"/>
        </w:tabs>
        <w:ind w:left="2160" w:hanging="360"/>
      </w:pPr>
      <w:rPr>
        <w:rFont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49C72A23"/>
    <w:multiLevelType w:val="hybridMultilevel"/>
    <w:tmpl w:val="515CCA74"/>
    <w:lvl w:ilvl="0" w:tplc="22766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CF77D2"/>
    <w:multiLevelType w:val="multilevel"/>
    <w:tmpl w:val="55D648DC"/>
    <w:lvl w:ilvl="0">
      <w:start w:val="1"/>
      <w:numFmt w:val="decimal"/>
      <w:lvlRestart w:val="0"/>
      <w:pStyle w:val="TableNH-ne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abstractNum w:abstractNumId="9" w15:restartNumberingAfterBreak="0">
    <w:nsid w:val="5B25545C"/>
    <w:multiLevelType w:val="multilevel"/>
    <w:tmpl w:val="F2566F04"/>
    <w:lvl w:ilvl="0">
      <w:start w:val="1"/>
      <w:numFmt w:val="bullet"/>
      <w:lvlRestart w:val="0"/>
      <w:pStyle w:val="TableBH-net"/>
      <w:lvlText w:val=""/>
      <w:lvlJc w:val="left"/>
      <w:pPr>
        <w:tabs>
          <w:tab w:val="num" w:pos="360"/>
        </w:tabs>
        <w:ind w:left="360" w:hanging="360"/>
      </w:pPr>
      <w:rPr>
        <w:rFonts w:ascii="Symbol" w:hAnsi="Symbol" w:hint="default"/>
      </w:rPr>
    </w:lvl>
    <w:lvl w:ilvl="1">
      <w:start w:val="1"/>
      <w:numFmt w:val="bullet"/>
      <w:pStyle w:val="TableB2H-net"/>
      <w:lvlText w:val=""/>
      <w:lvlJc w:val="left"/>
      <w:pPr>
        <w:tabs>
          <w:tab w:val="num" w:pos="1008"/>
        </w:tabs>
        <w:ind w:left="1008" w:hanging="648"/>
      </w:pPr>
      <w:rPr>
        <w:rFonts w:ascii="Wingdings" w:hAnsi="Wingdings" w:hint="default"/>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abstractNum w:abstractNumId="10" w15:restartNumberingAfterBreak="0">
    <w:nsid w:val="5ECB4B70"/>
    <w:multiLevelType w:val="hybridMultilevel"/>
    <w:tmpl w:val="2776515C"/>
    <w:lvl w:ilvl="0" w:tplc="A0B005C2">
      <w:start w:val="1"/>
      <w:numFmt w:val="upperLetter"/>
      <w:lvlText w:val="%1."/>
      <w:lvlJc w:val="left"/>
      <w:pPr>
        <w:tabs>
          <w:tab w:val="num" w:pos="784"/>
        </w:tabs>
        <w:ind w:left="784" w:hanging="360"/>
      </w:pPr>
      <w:rPr>
        <w:rFonts w:ascii="Arial" w:hAnsi="Arial" w:hint="default"/>
        <w:b/>
        <w:i w:val="0"/>
        <w:sz w:val="24"/>
        <w:szCs w:val="24"/>
      </w:rPr>
    </w:lvl>
    <w:lvl w:ilvl="1" w:tplc="04090001">
      <w:start w:val="1"/>
      <w:numFmt w:val="bullet"/>
      <w:lvlText w:val=""/>
      <w:lvlJc w:val="left"/>
      <w:pPr>
        <w:tabs>
          <w:tab w:val="num" w:pos="1440"/>
        </w:tabs>
        <w:ind w:left="1440" w:hanging="360"/>
      </w:pPr>
      <w:rPr>
        <w:rFonts w:ascii="Symbol" w:hAnsi="Symbol" w:hint="default"/>
        <w:b/>
        <w:i w:val="0"/>
        <w:sz w:val="24"/>
        <w:szCs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AB20655"/>
    <w:multiLevelType w:val="multilevel"/>
    <w:tmpl w:val="31087A14"/>
    <w:lvl w:ilvl="0">
      <w:start w:val="1"/>
      <w:numFmt w:val="decimal"/>
      <w:pStyle w:val="Head5NumList"/>
      <w:lvlText w:val="%1."/>
      <w:lvlJc w:val="left"/>
      <w:pPr>
        <w:tabs>
          <w:tab w:val="num" w:pos="1800"/>
        </w:tabs>
        <w:ind w:left="1800" w:hanging="360"/>
      </w:pPr>
      <w:rPr>
        <w:rFonts w:hint="default"/>
      </w:rPr>
    </w:lvl>
    <w:lvl w:ilvl="1">
      <w:start w:val="1"/>
      <w:numFmt w:val="lowerLetter"/>
      <w:lvlText w:val="%2)"/>
      <w:lvlJc w:val="left"/>
      <w:pPr>
        <w:tabs>
          <w:tab w:val="num" w:pos="2160"/>
        </w:tabs>
        <w:ind w:left="2160" w:hanging="360"/>
      </w:pPr>
      <w:rPr>
        <w:rFonts w:hint="default"/>
      </w:rPr>
    </w:lvl>
    <w:lvl w:ilvl="2">
      <w:start w:val="1"/>
      <w:numFmt w:val="lowerRoman"/>
      <w:lvlText w:val="%3)"/>
      <w:lvlJc w:val="left"/>
      <w:pPr>
        <w:tabs>
          <w:tab w:val="num" w:pos="2880"/>
        </w:tabs>
        <w:ind w:left="252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960"/>
        </w:tabs>
        <w:ind w:left="3600"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5040"/>
        </w:tabs>
        <w:ind w:left="4680" w:hanging="360"/>
      </w:pPr>
      <w:rPr>
        <w:rFonts w:hint="default"/>
      </w:rPr>
    </w:lvl>
  </w:abstractNum>
  <w:abstractNum w:abstractNumId="12" w15:restartNumberingAfterBreak="0">
    <w:nsid w:val="6AFE6EB6"/>
    <w:multiLevelType w:val="hybridMultilevel"/>
    <w:tmpl w:val="6C2092E4"/>
    <w:lvl w:ilvl="0" w:tplc="C71650A4">
      <w:start w:val="1"/>
      <w:numFmt w:val="bullet"/>
      <w:pStyle w:val="Head1TableBulletH-n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0F36782"/>
    <w:multiLevelType w:val="multilevel"/>
    <w:tmpl w:val="AED8476E"/>
    <w:lvl w:ilvl="0">
      <w:start w:val="1"/>
      <w:numFmt w:val="decimal"/>
      <w:pStyle w:val="Head4NumListH-net"/>
      <w:lvlText w:val="%1."/>
      <w:lvlJc w:val="left"/>
      <w:pPr>
        <w:tabs>
          <w:tab w:val="num" w:pos="1440"/>
        </w:tabs>
        <w:ind w:left="144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16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2880"/>
        </w:tabs>
        <w:ind w:left="2880" w:hanging="360"/>
      </w:pPr>
      <w:rPr>
        <w:rFonts w:hint="default"/>
      </w:rPr>
    </w:lvl>
    <w:lvl w:ilvl="5">
      <w:start w:val="1"/>
      <w:numFmt w:val="lowerRoman"/>
      <w:lvlText w:val="%6)"/>
      <w:lvlJc w:val="left"/>
      <w:pPr>
        <w:tabs>
          <w:tab w:val="num" w:pos="3600"/>
        </w:tabs>
        <w:ind w:left="3240" w:hanging="360"/>
      </w:pPr>
      <w:rPr>
        <w:rFonts w:hint="default"/>
      </w:rPr>
    </w:lvl>
    <w:lvl w:ilvl="6">
      <w:start w:val="1"/>
      <w:numFmt w:val="decimal"/>
      <w:lvlText w:val="%7."/>
      <w:lvlJc w:val="left"/>
      <w:pPr>
        <w:tabs>
          <w:tab w:val="num" w:pos="3600"/>
        </w:tabs>
        <w:ind w:left="3600" w:hanging="360"/>
      </w:pPr>
      <w:rPr>
        <w:rFonts w:hint="default"/>
      </w:rPr>
    </w:lvl>
    <w:lvl w:ilvl="7">
      <w:start w:val="1"/>
      <w:numFmt w:val="lowerLetter"/>
      <w:lvlText w:val="%8."/>
      <w:lvlJc w:val="left"/>
      <w:pPr>
        <w:tabs>
          <w:tab w:val="num" w:pos="3960"/>
        </w:tabs>
        <w:ind w:left="3960" w:hanging="360"/>
      </w:pPr>
      <w:rPr>
        <w:rFonts w:hint="default"/>
      </w:rPr>
    </w:lvl>
    <w:lvl w:ilvl="8">
      <w:start w:val="1"/>
      <w:numFmt w:val="lowerRoman"/>
      <w:lvlText w:val="%9."/>
      <w:lvlJc w:val="left"/>
      <w:pPr>
        <w:tabs>
          <w:tab w:val="num" w:pos="4680"/>
        </w:tabs>
        <w:ind w:left="4320" w:hanging="360"/>
      </w:pPr>
      <w:rPr>
        <w:rFonts w:hint="default"/>
      </w:rPr>
    </w:lvl>
  </w:abstractNum>
  <w:abstractNum w:abstractNumId="14" w15:restartNumberingAfterBreak="0">
    <w:nsid w:val="77CA4CE0"/>
    <w:multiLevelType w:val="multilevel"/>
    <w:tmpl w:val="B7F83F7C"/>
    <w:lvl w:ilvl="0">
      <w:start w:val="1"/>
      <w:numFmt w:val="bullet"/>
      <w:pStyle w:val="Head3BulletH-net"/>
      <w:lvlText w:val=""/>
      <w:lvlJc w:val="left"/>
      <w:pPr>
        <w:tabs>
          <w:tab w:val="num" w:pos="1080"/>
        </w:tabs>
        <w:ind w:left="1080" w:hanging="360"/>
      </w:pPr>
      <w:rPr>
        <w:rFonts w:ascii="Symbol" w:hAnsi="Symbol" w:hint="default"/>
        <w:color w:val="auto"/>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1800"/>
        </w:tabs>
        <w:ind w:left="1800" w:hanging="360"/>
      </w:pPr>
      <w:rPr>
        <w:rFont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15" w15:restartNumberingAfterBreak="0">
    <w:nsid w:val="7CF87ED5"/>
    <w:multiLevelType w:val="multilevel"/>
    <w:tmpl w:val="E45054A6"/>
    <w:lvl w:ilvl="0">
      <w:start w:val="1"/>
      <w:numFmt w:val="decimal"/>
      <w:pStyle w:val="Head3NumListH-net"/>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2160"/>
        </w:tabs>
        <w:ind w:left="180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num w:numId="1">
    <w:abstractNumId w:val="15"/>
  </w:num>
  <w:num w:numId="2">
    <w:abstractNumId w:val="6"/>
  </w:num>
  <w:num w:numId="3">
    <w:abstractNumId w:val="13"/>
  </w:num>
  <w:num w:numId="4">
    <w:abstractNumId w:val="2"/>
  </w:num>
  <w:num w:numId="5">
    <w:abstractNumId w:val="11"/>
  </w:num>
  <w:num w:numId="6">
    <w:abstractNumId w:val="14"/>
  </w:num>
  <w:num w:numId="7">
    <w:abstractNumId w:val="12"/>
  </w:num>
  <w:num w:numId="8">
    <w:abstractNumId w:val="0"/>
  </w:num>
  <w:num w:numId="9">
    <w:abstractNumId w:val="1"/>
  </w:num>
  <w:num w:numId="10">
    <w:abstractNumId w:val="9"/>
  </w:num>
  <w:num w:numId="11">
    <w:abstractNumId w:val="8"/>
  </w:num>
  <w:num w:numId="12">
    <w:abstractNumId w:val="5"/>
  </w:num>
  <w:num w:numId="13">
    <w:abstractNumId w:val="3"/>
  </w:num>
  <w:num w:numId="14">
    <w:abstractNumId w:val="10"/>
  </w:num>
  <w:num w:numId="15">
    <w:abstractNumId w:val="4"/>
  </w:num>
  <w:num w:numId="16">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FBE"/>
    <w:rsid w:val="00021C52"/>
    <w:rsid w:val="000320E7"/>
    <w:rsid w:val="000324D2"/>
    <w:rsid w:val="00040525"/>
    <w:rsid w:val="00044947"/>
    <w:rsid w:val="00063B52"/>
    <w:rsid w:val="00076355"/>
    <w:rsid w:val="00093E46"/>
    <w:rsid w:val="000B19FB"/>
    <w:rsid w:val="000D0304"/>
    <w:rsid w:val="000D13B4"/>
    <w:rsid w:val="000D3AC0"/>
    <w:rsid w:val="000D52FF"/>
    <w:rsid w:val="000E5540"/>
    <w:rsid w:val="000F3AFA"/>
    <w:rsid w:val="000F3F5F"/>
    <w:rsid w:val="00107D38"/>
    <w:rsid w:val="00110415"/>
    <w:rsid w:val="00110E2C"/>
    <w:rsid w:val="00115BAB"/>
    <w:rsid w:val="001245C6"/>
    <w:rsid w:val="0013267E"/>
    <w:rsid w:val="00143143"/>
    <w:rsid w:val="00157765"/>
    <w:rsid w:val="00182653"/>
    <w:rsid w:val="001974CB"/>
    <w:rsid w:val="001C2F62"/>
    <w:rsid w:val="001C5200"/>
    <w:rsid w:val="001C773A"/>
    <w:rsid w:val="001D628D"/>
    <w:rsid w:val="001E01D6"/>
    <w:rsid w:val="001E07DB"/>
    <w:rsid w:val="001F4C6E"/>
    <w:rsid w:val="0020304A"/>
    <w:rsid w:val="00210473"/>
    <w:rsid w:val="002137D6"/>
    <w:rsid w:val="00215531"/>
    <w:rsid w:val="002156EA"/>
    <w:rsid w:val="00220F3B"/>
    <w:rsid w:val="00236340"/>
    <w:rsid w:val="002375D2"/>
    <w:rsid w:val="002464DE"/>
    <w:rsid w:val="00257821"/>
    <w:rsid w:val="002664D9"/>
    <w:rsid w:val="00277779"/>
    <w:rsid w:val="002903AD"/>
    <w:rsid w:val="00290A52"/>
    <w:rsid w:val="002A1A07"/>
    <w:rsid w:val="002B22BA"/>
    <w:rsid w:val="002D20A2"/>
    <w:rsid w:val="002E19F1"/>
    <w:rsid w:val="002E4132"/>
    <w:rsid w:val="002E66F5"/>
    <w:rsid w:val="002F059A"/>
    <w:rsid w:val="002F46AF"/>
    <w:rsid w:val="0030699A"/>
    <w:rsid w:val="00312095"/>
    <w:rsid w:val="00315BC7"/>
    <w:rsid w:val="0031627C"/>
    <w:rsid w:val="0031759C"/>
    <w:rsid w:val="00320138"/>
    <w:rsid w:val="00334490"/>
    <w:rsid w:val="00345651"/>
    <w:rsid w:val="00372BE1"/>
    <w:rsid w:val="00374E90"/>
    <w:rsid w:val="003764AE"/>
    <w:rsid w:val="00386F51"/>
    <w:rsid w:val="00390D74"/>
    <w:rsid w:val="0039616B"/>
    <w:rsid w:val="003970B3"/>
    <w:rsid w:val="003971FB"/>
    <w:rsid w:val="003A0506"/>
    <w:rsid w:val="003A5183"/>
    <w:rsid w:val="003B5AE4"/>
    <w:rsid w:val="003B7DBD"/>
    <w:rsid w:val="003C507A"/>
    <w:rsid w:val="003C6A0C"/>
    <w:rsid w:val="003E0124"/>
    <w:rsid w:val="003E0729"/>
    <w:rsid w:val="003E119C"/>
    <w:rsid w:val="003F0CD0"/>
    <w:rsid w:val="00410F3D"/>
    <w:rsid w:val="0042388B"/>
    <w:rsid w:val="004276E1"/>
    <w:rsid w:val="0043281E"/>
    <w:rsid w:val="00434757"/>
    <w:rsid w:val="00436ED9"/>
    <w:rsid w:val="00437D36"/>
    <w:rsid w:val="0044123F"/>
    <w:rsid w:val="0045314D"/>
    <w:rsid w:val="0045571B"/>
    <w:rsid w:val="00456E42"/>
    <w:rsid w:val="0046716E"/>
    <w:rsid w:val="00487876"/>
    <w:rsid w:val="004A2A58"/>
    <w:rsid w:val="004C4207"/>
    <w:rsid w:val="004C7EA6"/>
    <w:rsid w:val="004D2645"/>
    <w:rsid w:val="004D7BDC"/>
    <w:rsid w:val="004E2860"/>
    <w:rsid w:val="004F3B8F"/>
    <w:rsid w:val="004F7340"/>
    <w:rsid w:val="0050331B"/>
    <w:rsid w:val="005057A3"/>
    <w:rsid w:val="00510688"/>
    <w:rsid w:val="00511E0C"/>
    <w:rsid w:val="00511FA0"/>
    <w:rsid w:val="00532377"/>
    <w:rsid w:val="00535312"/>
    <w:rsid w:val="00543B16"/>
    <w:rsid w:val="00551E26"/>
    <w:rsid w:val="005568C6"/>
    <w:rsid w:val="00556AE0"/>
    <w:rsid w:val="0056413B"/>
    <w:rsid w:val="0056680D"/>
    <w:rsid w:val="00570C2B"/>
    <w:rsid w:val="00582FBE"/>
    <w:rsid w:val="005854EA"/>
    <w:rsid w:val="00592985"/>
    <w:rsid w:val="005960FA"/>
    <w:rsid w:val="0059740A"/>
    <w:rsid w:val="005A6A05"/>
    <w:rsid w:val="005A6B8C"/>
    <w:rsid w:val="005B1A3A"/>
    <w:rsid w:val="005D53A4"/>
    <w:rsid w:val="005E44B7"/>
    <w:rsid w:val="00607D4C"/>
    <w:rsid w:val="006123B1"/>
    <w:rsid w:val="006164F8"/>
    <w:rsid w:val="00623024"/>
    <w:rsid w:val="00626424"/>
    <w:rsid w:val="00630FA4"/>
    <w:rsid w:val="0065597C"/>
    <w:rsid w:val="00681691"/>
    <w:rsid w:val="00684522"/>
    <w:rsid w:val="006961D0"/>
    <w:rsid w:val="006A2AD1"/>
    <w:rsid w:val="006A3695"/>
    <w:rsid w:val="006B1CCD"/>
    <w:rsid w:val="006B27A3"/>
    <w:rsid w:val="006C3ED7"/>
    <w:rsid w:val="006C5836"/>
    <w:rsid w:val="006C5B2C"/>
    <w:rsid w:val="006E5F19"/>
    <w:rsid w:val="006F4C0D"/>
    <w:rsid w:val="006F6969"/>
    <w:rsid w:val="00700B78"/>
    <w:rsid w:val="007020C2"/>
    <w:rsid w:val="00702D72"/>
    <w:rsid w:val="007070B7"/>
    <w:rsid w:val="00707613"/>
    <w:rsid w:val="00710B39"/>
    <w:rsid w:val="007236C0"/>
    <w:rsid w:val="00724D39"/>
    <w:rsid w:val="007260BD"/>
    <w:rsid w:val="00733123"/>
    <w:rsid w:val="0074611A"/>
    <w:rsid w:val="0075334D"/>
    <w:rsid w:val="00762C56"/>
    <w:rsid w:val="00767EA1"/>
    <w:rsid w:val="007929C3"/>
    <w:rsid w:val="007A0CDA"/>
    <w:rsid w:val="007A69B4"/>
    <w:rsid w:val="007B5008"/>
    <w:rsid w:val="007B7ED9"/>
    <w:rsid w:val="007C72A9"/>
    <w:rsid w:val="007D61BD"/>
    <w:rsid w:val="007E4989"/>
    <w:rsid w:val="007E5D1F"/>
    <w:rsid w:val="007E6772"/>
    <w:rsid w:val="007F519D"/>
    <w:rsid w:val="007F764D"/>
    <w:rsid w:val="007F7D38"/>
    <w:rsid w:val="00855F1D"/>
    <w:rsid w:val="00856BCD"/>
    <w:rsid w:val="00874017"/>
    <w:rsid w:val="00894388"/>
    <w:rsid w:val="008B0FEE"/>
    <w:rsid w:val="008B26D2"/>
    <w:rsid w:val="008B2DDF"/>
    <w:rsid w:val="008C0EBE"/>
    <w:rsid w:val="008C60D7"/>
    <w:rsid w:val="008C7813"/>
    <w:rsid w:val="008D0CE5"/>
    <w:rsid w:val="008D3754"/>
    <w:rsid w:val="008D411E"/>
    <w:rsid w:val="008E3080"/>
    <w:rsid w:val="008F46BF"/>
    <w:rsid w:val="008F46C2"/>
    <w:rsid w:val="009022AC"/>
    <w:rsid w:val="00907BAA"/>
    <w:rsid w:val="009109FD"/>
    <w:rsid w:val="00926272"/>
    <w:rsid w:val="009326C7"/>
    <w:rsid w:val="00950AF4"/>
    <w:rsid w:val="00971592"/>
    <w:rsid w:val="00975B7B"/>
    <w:rsid w:val="00997338"/>
    <w:rsid w:val="00997E3D"/>
    <w:rsid w:val="009A338A"/>
    <w:rsid w:val="009A4FC4"/>
    <w:rsid w:val="009B47AD"/>
    <w:rsid w:val="009D33C5"/>
    <w:rsid w:val="009D462C"/>
    <w:rsid w:val="009D68EF"/>
    <w:rsid w:val="009F09CC"/>
    <w:rsid w:val="009F5483"/>
    <w:rsid w:val="009F67F9"/>
    <w:rsid w:val="00A162D4"/>
    <w:rsid w:val="00A200E6"/>
    <w:rsid w:val="00A24B4C"/>
    <w:rsid w:val="00A500EB"/>
    <w:rsid w:val="00A62EB1"/>
    <w:rsid w:val="00A65B8B"/>
    <w:rsid w:val="00A776DC"/>
    <w:rsid w:val="00A836F2"/>
    <w:rsid w:val="00A92762"/>
    <w:rsid w:val="00AC0BE9"/>
    <w:rsid w:val="00AC107C"/>
    <w:rsid w:val="00AE4B5B"/>
    <w:rsid w:val="00AE4D87"/>
    <w:rsid w:val="00AE5ADD"/>
    <w:rsid w:val="00AE5C06"/>
    <w:rsid w:val="00AE6CB6"/>
    <w:rsid w:val="00AF2705"/>
    <w:rsid w:val="00B02213"/>
    <w:rsid w:val="00B044B1"/>
    <w:rsid w:val="00B048F8"/>
    <w:rsid w:val="00B119F8"/>
    <w:rsid w:val="00B132DD"/>
    <w:rsid w:val="00B17E6D"/>
    <w:rsid w:val="00B24F30"/>
    <w:rsid w:val="00B46960"/>
    <w:rsid w:val="00B55546"/>
    <w:rsid w:val="00B56AED"/>
    <w:rsid w:val="00B6606A"/>
    <w:rsid w:val="00B7090E"/>
    <w:rsid w:val="00B76A84"/>
    <w:rsid w:val="00B82FE8"/>
    <w:rsid w:val="00B9131B"/>
    <w:rsid w:val="00B9526B"/>
    <w:rsid w:val="00B9566B"/>
    <w:rsid w:val="00C041E0"/>
    <w:rsid w:val="00C05026"/>
    <w:rsid w:val="00C05D39"/>
    <w:rsid w:val="00C27F19"/>
    <w:rsid w:val="00C3332A"/>
    <w:rsid w:val="00C7478F"/>
    <w:rsid w:val="00C901EE"/>
    <w:rsid w:val="00C90B81"/>
    <w:rsid w:val="00CA395F"/>
    <w:rsid w:val="00CB3D92"/>
    <w:rsid w:val="00CB722D"/>
    <w:rsid w:val="00CC03F0"/>
    <w:rsid w:val="00CC0BB8"/>
    <w:rsid w:val="00CC1318"/>
    <w:rsid w:val="00CC4E50"/>
    <w:rsid w:val="00CD1B1D"/>
    <w:rsid w:val="00CD6439"/>
    <w:rsid w:val="00CF31A9"/>
    <w:rsid w:val="00D20DE2"/>
    <w:rsid w:val="00D252EC"/>
    <w:rsid w:val="00D25A4F"/>
    <w:rsid w:val="00D42351"/>
    <w:rsid w:val="00D46679"/>
    <w:rsid w:val="00D4688C"/>
    <w:rsid w:val="00D470B0"/>
    <w:rsid w:val="00D55059"/>
    <w:rsid w:val="00D636D9"/>
    <w:rsid w:val="00D773F9"/>
    <w:rsid w:val="00D85D6C"/>
    <w:rsid w:val="00D9084D"/>
    <w:rsid w:val="00D929A6"/>
    <w:rsid w:val="00D94205"/>
    <w:rsid w:val="00DB50F3"/>
    <w:rsid w:val="00DC4786"/>
    <w:rsid w:val="00DC635E"/>
    <w:rsid w:val="00DD42CF"/>
    <w:rsid w:val="00DD5897"/>
    <w:rsid w:val="00DE01F4"/>
    <w:rsid w:val="00DE269C"/>
    <w:rsid w:val="00DE5D36"/>
    <w:rsid w:val="00DF0A61"/>
    <w:rsid w:val="00E01407"/>
    <w:rsid w:val="00E06868"/>
    <w:rsid w:val="00E107E2"/>
    <w:rsid w:val="00E1575F"/>
    <w:rsid w:val="00E5321E"/>
    <w:rsid w:val="00E5783B"/>
    <w:rsid w:val="00E57ED9"/>
    <w:rsid w:val="00E62979"/>
    <w:rsid w:val="00E67478"/>
    <w:rsid w:val="00E80ED4"/>
    <w:rsid w:val="00E8224B"/>
    <w:rsid w:val="00E90C41"/>
    <w:rsid w:val="00E9232C"/>
    <w:rsid w:val="00E94EEF"/>
    <w:rsid w:val="00E97CF9"/>
    <w:rsid w:val="00EB2D6E"/>
    <w:rsid w:val="00EB540E"/>
    <w:rsid w:val="00EC181D"/>
    <w:rsid w:val="00ED22F5"/>
    <w:rsid w:val="00ED237D"/>
    <w:rsid w:val="00EF05D2"/>
    <w:rsid w:val="00EF63FD"/>
    <w:rsid w:val="00F13DBB"/>
    <w:rsid w:val="00F24755"/>
    <w:rsid w:val="00F278EE"/>
    <w:rsid w:val="00F35762"/>
    <w:rsid w:val="00F360F9"/>
    <w:rsid w:val="00F36361"/>
    <w:rsid w:val="00F510C8"/>
    <w:rsid w:val="00F56582"/>
    <w:rsid w:val="00F62DE0"/>
    <w:rsid w:val="00F6678A"/>
    <w:rsid w:val="00F776F5"/>
    <w:rsid w:val="00F87168"/>
    <w:rsid w:val="00F92F9D"/>
    <w:rsid w:val="00FA0E51"/>
    <w:rsid w:val="00FA31D7"/>
    <w:rsid w:val="00FC4FDB"/>
    <w:rsid w:val="00FC675B"/>
    <w:rsid w:val="00FD3732"/>
    <w:rsid w:val="00FD3F22"/>
    <w:rsid w:val="00FD55A2"/>
    <w:rsid w:val="00FF0553"/>
    <w:rsid w:val="00FF274B"/>
    <w:rsid w:val="03A2A27F"/>
    <w:rsid w:val="08C763E7"/>
    <w:rsid w:val="2C42714F"/>
    <w:rsid w:val="3B53974F"/>
    <w:rsid w:val="4A631FCB"/>
    <w:rsid w:val="4FD6BB63"/>
    <w:rsid w:val="5057B978"/>
    <w:rsid w:val="54FC726A"/>
    <w:rsid w:val="5C9E4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77DBCE"/>
  <w15:chartTrackingRefBased/>
  <w15:docId w15:val="{A3DFBC2D-7B3B-42B8-8B6B-4512FA4A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2DD"/>
    <w:rPr>
      <w:rFonts w:ascii="Arial" w:hAnsi="Arial"/>
      <w:sz w:val="22"/>
      <w:szCs w:val="24"/>
    </w:rPr>
  </w:style>
  <w:style w:type="paragraph" w:styleId="Heading1">
    <w:name w:val="heading 1"/>
    <w:basedOn w:val="Normal"/>
    <w:next w:val="Normal"/>
    <w:qFormat/>
    <w:rsid w:val="00DE269C"/>
    <w:pPr>
      <w:keepNext/>
      <w:widowControl w:val="0"/>
      <w:shd w:val="clear" w:color="auto" w:fill="C6D9F1"/>
      <w:spacing w:before="120" w:after="240"/>
      <w:outlineLvl w:val="0"/>
    </w:pPr>
    <w:rPr>
      <w:rFonts w:cs="Arial"/>
      <w:b/>
      <w:bCs/>
      <w:smallCaps/>
      <w:kern w:val="32"/>
      <w:sz w:val="32"/>
      <w:szCs w:val="32"/>
    </w:rPr>
  </w:style>
  <w:style w:type="paragraph" w:styleId="Heading2">
    <w:name w:val="heading 2"/>
    <w:basedOn w:val="Normal"/>
    <w:next w:val="Normal"/>
    <w:qFormat/>
    <w:pPr>
      <w:keepNext/>
      <w:outlineLvl w:val="1"/>
    </w:pPr>
    <w:rPr>
      <w:rFonts w:cs="Arial"/>
      <w:b/>
      <w:sz w:val="30"/>
    </w:rPr>
  </w:style>
  <w:style w:type="paragraph" w:styleId="Heading3">
    <w:name w:val="heading 3"/>
    <w:basedOn w:val="Normal"/>
    <w:next w:val="Normal"/>
    <w:qFormat/>
    <w:pPr>
      <w:keepNext/>
      <w:outlineLvl w:val="2"/>
    </w:pPr>
    <w:rPr>
      <w:b/>
      <w:bCs/>
      <w:i/>
      <w:sz w:val="26"/>
    </w:rPr>
  </w:style>
  <w:style w:type="paragraph" w:styleId="Heading4">
    <w:name w:val="heading 4"/>
    <w:basedOn w:val="Normal"/>
    <w:next w:val="Normal"/>
    <w:link w:val="Heading4Char"/>
    <w:qFormat/>
    <w:pPr>
      <w:keepNext/>
      <w:spacing w:line="280" w:lineRule="exact"/>
      <w:outlineLvl w:val="3"/>
    </w:pPr>
    <w:rPr>
      <w:b/>
      <w:i/>
      <w:sz w:val="26"/>
      <w:szCs w:val="20"/>
    </w:rPr>
  </w:style>
  <w:style w:type="paragraph" w:styleId="Heading5">
    <w:name w:val="heading 5"/>
    <w:basedOn w:val="Normal"/>
    <w:next w:val="Normal"/>
    <w:qFormat/>
    <w:pPr>
      <w:keepNext/>
      <w:outlineLvl w:val="4"/>
    </w:pPr>
    <w:rPr>
      <w:b/>
      <w:bCs/>
    </w:rPr>
  </w:style>
  <w:style w:type="paragraph" w:styleId="Heading6">
    <w:name w:val="heading 6"/>
    <w:basedOn w:val="Normal"/>
    <w:next w:val="Normal"/>
    <w:qFormat/>
    <w:pPr>
      <w:keepNext/>
      <w:jc w:val="center"/>
      <w:outlineLvl w:val="5"/>
    </w:pPr>
    <w:rPr>
      <w:b/>
      <w:bCs/>
    </w:rPr>
  </w:style>
  <w:style w:type="paragraph" w:styleId="Heading7">
    <w:name w:val="heading 7"/>
    <w:basedOn w:val="Normal"/>
    <w:next w:val="Normal"/>
    <w:qFormat/>
    <w:pPr>
      <w:keepNext/>
      <w:jc w:val="center"/>
      <w:outlineLvl w:val="6"/>
    </w:pPr>
    <w:rPr>
      <w:rFonts w:cs="Arial"/>
      <w:b/>
      <w:bCs/>
      <w:sz w:val="20"/>
    </w:rPr>
  </w:style>
  <w:style w:type="paragraph" w:styleId="Heading8">
    <w:name w:val="heading 8"/>
    <w:basedOn w:val="Normal"/>
    <w:next w:val="Normal"/>
    <w:qFormat/>
    <w:pPr>
      <w:keepNext/>
      <w:spacing w:before="100" w:beforeAutospacing="1" w:after="100" w:afterAutospacing="1"/>
      <w:ind w:left="360"/>
      <w:outlineLvl w:val="7"/>
    </w:pPr>
    <w:rPr>
      <w:b/>
      <w:bCs/>
    </w:rPr>
  </w:style>
  <w:style w:type="paragraph" w:styleId="Heading9">
    <w:name w:val="heading 9"/>
    <w:basedOn w:val="Normal"/>
    <w:next w:val="Normal"/>
    <w:qFormat/>
    <w:pPr>
      <w:keepNext/>
      <w:jc w:val="center"/>
      <w:outlineLvl w:val="8"/>
    </w:pPr>
    <w:rPr>
      <w:b/>
      <w:i/>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tabs>
        <w:tab w:val="right" w:leader="dot" w:pos="9360"/>
      </w:tabs>
    </w:pPr>
    <w:rPr>
      <w:b/>
      <w:bCs/>
      <w:noProof/>
      <w:szCs w:val="36"/>
    </w:rPr>
  </w:style>
  <w:style w:type="character" w:styleId="Hyperlink">
    <w:name w:val="Hyperlink"/>
    <w:uiPriority w:val="99"/>
    <w:rPr>
      <w:color w:val="0000FF"/>
      <w:u w:val="single"/>
    </w:rPr>
  </w:style>
  <w:style w:type="paragraph" w:styleId="BodyText2">
    <w:name w:val="Body Text 2"/>
    <w:basedOn w:val="Normal"/>
    <w:link w:val="BodyText2Char"/>
    <w:pPr>
      <w:jc w:val="both"/>
    </w:pPr>
    <w:rPr>
      <w:b/>
      <w:bCs/>
      <w:sz w:val="20"/>
    </w:rPr>
  </w:style>
  <w:style w:type="paragraph" w:styleId="TOC2">
    <w:name w:val="toc 2"/>
    <w:basedOn w:val="Normal"/>
    <w:next w:val="Normal"/>
    <w:autoRedefine/>
    <w:uiPriority w:val="39"/>
    <w:pPr>
      <w:tabs>
        <w:tab w:val="right" w:leader="dot" w:pos="9360"/>
      </w:tabs>
      <w:ind w:left="240"/>
    </w:pPr>
    <w:rPr>
      <w:noProof/>
      <w:szCs w:val="26"/>
    </w:rPr>
  </w:style>
  <w:style w:type="paragraph" w:styleId="TOC3">
    <w:name w:val="toc 3"/>
    <w:basedOn w:val="Normal"/>
    <w:next w:val="Normal"/>
    <w:autoRedefine/>
    <w:semiHidden/>
    <w:pPr>
      <w:tabs>
        <w:tab w:val="right" w:leader="dot" w:pos="9360"/>
      </w:tabs>
      <w:ind w:left="480"/>
    </w:pPr>
  </w:style>
  <w:style w:type="paragraph" w:customStyle="1" w:styleId="bodytext">
    <w:name w:val="bodytext"/>
    <w:basedOn w:val="Normal"/>
    <w:pPr>
      <w:spacing w:before="100" w:beforeAutospacing="1" w:after="100" w:afterAutospacing="1" w:line="320" w:lineRule="atLeast"/>
    </w:pPr>
    <w:rPr>
      <w:rFonts w:ascii="Verdana" w:eastAsia="Arial Unicode MS" w:hAnsi="Verdana" w:cs="Arial Unicode MS"/>
      <w:color w:val="000000"/>
      <w:sz w:val="18"/>
      <w:szCs w:val="18"/>
    </w:rPr>
  </w:style>
  <w:style w:type="paragraph" w:styleId="TOC4">
    <w:name w:val="toc 4"/>
    <w:basedOn w:val="Normal"/>
    <w:next w:val="Normal"/>
    <w:autoRedefine/>
    <w:uiPriority w:val="39"/>
    <w:pPr>
      <w:tabs>
        <w:tab w:val="right" w:leader="dot" w:pos="9360"/>
      </w:tabs>
      <w:ind w:left="720"/>
    </w:pPr>
  </w:style>
  <w:style w:type="paragraph" w:styleId="TOC5">
    <w:name w:val="toc 5"/>
    <w:basedOn w:val="Normal"/>
    <w:next w:val="Normal"/>
    <w:autoRedefine/>
    <w:semiHidden/>
    <w:pPr>
      <w:tabs>
        <w:tab w:val="right" w:leader="dot" w:pos="9360"/>
      </w:tabs>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Title">
    <w:name w:val="Title"/>
    <w:basedOn w:val="Normal"/>
    <w:next w:val="Head1H-net"/>
    <w:qFormat/>
    <w:pPr>
      <w:spacing w:after="840"/>
      <w:jc w:val="center"/>
    </w:pPr>
    <w:rPr>
      <w:b/>
      <w:bCs/>
      <w:sz w:val="36"/>
    </w:rPr>
  </w:style>
  <w:style w:type="paragraph" w:customStyle="1" w:styleId="Head1H-net">
    <w:name w:val="Head1 H-net"/>
    <w:basedOn w:val="BodyText2"/>
    <w:next w:val="Head1ParH-net"/>
    <w:pPr>
      <w:shd w:val="clear" w:color="auto" w:fill="C1E0FF"/>
      <w:spacing w:before="640" w:after="200"/>
    </w:pPr>
    <w:rPr>
      <w:sz w:val="32"/>
    </w:rPr>
  </w:style>
  <w:style w:type="paragraph" w:customStyle="1" w:styleId="Head1ParH-net">
    <w:name w:val="Head1Par H-net"/>
    <w:basedOn w:val="BodyText2"/>
    <w:link w:val="Head1ParH-netChar"/>
    <w:pPr>
      <w:spacing w:before="120"/>
    </w:pPr>
    <w:rPr>
      <w:b w:val="0"/>
      <w:sz w:val="22"/>
    </w:rPr>
  </w:style>
  <w:style w:type="paragraph" w:styleId="Caption">
    <w:name w:val="caption"/>
    <w:basedOn w:val="Normal"/>
    <w:next w:val="Normal"/>
    <w:qFormat/>
    <w:pPr>
      <w:jc w:val="center"/>
    </w:pPr>
    <w:rPr>
      <w:i/>
      <w:iCs/>
      <w:sz w:val="20"/>
    </w:rPr>
  </w:style>
  <w:style w:type="paragraph" w:customStyle="1" w:styleId="Head1NumListH-net">
    <w:name w:val="Head1NumList H-net"/>
    <w:basedOn w:val="Head1ParH-net"/>
    <w:pPr>
      <w:numPr>
        <w:numId w:val="12"/>
      </w:numPr>
    </w:pPr>
  </w:style>
  <w:style w:type="paragraph" w:customStyle="1" w:styleId="Head1BulletH-net">
    <w:name w:val="Head1Bullet H-net"/>
    <w:basedOn w:val="Head1ParH-net"/>
    <w:pPr>
      <w:numPr>
        <w:numId w:val="9"/>
      </w:numPr>
    </w:pPr>
  </w:style>
  <w:style w:type="paragraph" w:customStyle="1" w:styleId="Head1PBH-net">
    <w:name w:val="Head1 PB H-net"/>
    <w:basedOn w:val="Head1H-net"/>
    <w:next w:val="Head1ParH-net"/>
    <w:pPr>
      <w:pageBreakBefore/>
      <w:spacing w:before="0"/>
    </w:pPr>
  </w:style>
  <w:style w:type="paragraph" w:customStyle="1" w:styleId="Head3BulletH-net">
    <w:name w:val="Head3Bullet H-net"/>
    <w:basedOn w:val="Head3ParH-net"/>
    <w:pPr>
      <w:numPr>
        <w:numId w:val="6"/>
      </w:numPr>
    </w:pPr>
  </w:style>
  <w:style w:type="paragraph" w:customStyle="1" w:styleId="Head3ParH-net">
    <w:name w:val="Head3Par H-net"/>
    <w:basedOn w:val="BodyText2"/>
    <w:pPr>
      <w:spacing w:before="120"/>
      <w:ind w:left="360"/>
    </w:pPr>
    <w:rPr>
      <w:b w:val="0"/>
      <w:sz w:val="22"/>
    </w:rPr>
  </w:style>
  <w:style w:type="paragraph" w:customStyle="1" w:styleId="Head3NumListH-net">
    <w:name w:val="Head3NumList H-net"/>
    <w:basedOn w:val="Head3ParH-net"/>
    <w:pPr>
      <w:numPr>
        <w:numId w:val="1"/>
      </w:numPr>
    </w:pPr>
  </w:style>
  <w:style w:type="paragraph" w:customStyle="1" w:styleId="Head4BulletH-net">
    <w:name w:val="Head4Bullet H-net"/>
    <w:basedOn w:val="Head4ParH-net"/>
    <w:pPr>
      <w:numPr>
        <w:numId w:val="2"/>
      </w:numPr>
    </w:pPr>
  </w:style>
  <w:style w:type="paragraph" w:customStyle="1" w:styleId="Head4ParH-net">
    <w:name w:val="Head4Par H-net"/>
    <w:basedOn w:val="BodyText2"/>
    <w:pPr>
      <w:spacing w:before="120"/>
      <w:ind w:left="720"/>
    </w:pPr>
    <w:rPr>
      <w:b w:val="0"/>
      <w:sz w:val="22"/>
    </w:rPr>
  </w:style>
  <w:style w:type="paragraph" w:customStyle="1" w:styleId="Head4NumListH-net">
    <w:name w:val="Head4NumList H-net"/>
    <w:basedOn w:val="Head4ParH-net"/>
    <w:pPr>
      <w:numPr>
        <w:numId w:val="3"/>
      </w:numPr>
    </w:pPr>
  </w:style>
  <w:style w:type="paragraph" w:customStyle="1" w:styleId="Head5BulletH-net">
    <w:name w:val="Head5Bullet H-net"/>
    <w:basedOn w:val="Head5ParH-net"/>
    <w:pPr>
      <w:numPr>
        <w:numId w:val="4"/>
      </w:numPr>
    </w:pPr>
  </w:style>
  <w:style w:type="paragraph" w:customStyle="1" w:styleId="Head5ParH-net">
    <w:name w:val="Head5Par H-net"/>
    <w:basedOn w:val="BodyText2"/>
    <w:pPr>
      <w:spacing w:before="120"/>
      <w:ind w:left="1080"/>
    </w:pPr>
    <w:rPr>
      <w:b w:val="0"/>
      <w:sz w:val="22"/>
    </w:rPr>
  </w:style>
  <w:style w:type="paragraph" w:customStyle="1" w:styleId="Head5NumList">
    <w:name w:val="Head5NumList"/>
    <w:basedOn w:val="Head5ParH-net"/>
    <w:pPr>
      <w:numPr>
        <w:numId w:val="5"/>
      </w:numPr>
    </w:pPr>
  </w:style>
  <w:style w:type="paragraph" w:customStyle="1" w:styleId="Head1TableBulletH-net">
    <w:name w:val="Head1TableBullet H-net"/>
    <w:basedOn w:val="Head1ParH-net"/>
    <w:pPr>
      <w:numPr>
        <w:numId w:val="7"/>
      </w:numPr>
      <w:tabs>
        <w:tab w:val="clear" w:pos="360"/>
        <w:tab w:val="num" w:pos="202"/>
      </w:tabs>
      <w:spacing w:before="0"/>
      <w:ind w:left="202" w:hanging="202"/>
      <w:jc w:val="left"/>
    </w:pPr>
    <w:rPr>
      <w:sz w:val="18"/>
    </w:rPr>
  </w:style>
  <w:style w:type="paragraph" w:customStyle="1" w:styleId="Head2H-net">
    <w:name w:val="Head2 H-net"/>
    <w:basedOn w:val="BodyText2"/>
    <w:next w:val="Head1ParH-net"/>
    <w:pPr>
      <w:tabs>
        <w:tab w:val="left" w:pos="720"/>
      </w:tabs>
      <w:spacing w:before="480"/>
    </w:pPr>
    <w:rPr>
      <w:sz w:val="26"/>
    </w:rPr>
  </w:style>
  <w:style w:type="paragraph" w:customStyle="1" w:styleId="Head3H-net">
    <w:name w:val="Head3 H-net"/>
    <w:basedOn w:val="BodyText2"/>
    <w:next w:val="Head3ParH-net"/>
    <w:pPr>
      <w:tabs>
        <w:tab w:val="left" w:pos="1440"/>
      </w:tabs>
      <w:spacing w:before="240"/>
      <w:ind w:left="360"/>
    </w:pPr>
    <w:rPr>
      <w:i/>
      <w:sz w:val="26"/>
    </w:rPr>
  </w:style>
  <w:style w:type="paragraph" w:customStyle="1" w:styleId="Head4H-net">
    <w:name w:val="Head4 H-net"/>
    <w:basedOn w:val="BodyText2"/>
    <w:next w:val="Head4ParH-net"/>
    <w:pPr>
      <w:tabs>
        <w:tab w:val="left" w:pos="2160"/>
      </w:tabs>
      <w:spacing w:before="240"/>
      <w:ind w:left="720"/>
    </w:pPr>
    <w:rPr>
      <w:sz w:val="24"/>
    </w:rPr>
  </w:style>
  <w:style w:type="paragraph" w:customStyle="1" w:styleId="Head5H-net">
    <w:name w:val="Head5 H-net"/>
    <w:basedOn w:val="BodyText2"/>
    <w:next w:val="Head5ParH-net"/>
    <w:pPr>
      <w:tabs>
        <w:tab w:val="left" w:pos="3600"/>
      </w:tabs>
      <w:spacing w:before="240"/>
      <w:ind w:left="1080"/>
    </w:pPr>
    <w:rPr>
      <w:i/>
      <w:sz w:val="24"/>
    </w:rPr>
  </w:style>
  <w:style w:type="paragraph" w:customStyle="1" w:styleId="TitleH-net">
    <w:name w:val="Title H-net"/>
    <w:basedOn w:val="Head1ParH-net"/>
    <w:next w:val="Head1H-net"/>
    <w:link w:val="TitleH-netChar"/>
    <w:pPr>
      <w:spacing w:after="1200"/>
      <w:jc w:val="center"/>
    </w:pPr>
    <w:rPr>
      <w:b/>
      <w:color w:val="000000"/>
      <w:sz w:val="40"/>
    </w:rPr>
  </w:style>
  <w:style w:type="paragraph" w:customStyle="1" w:styleId="Head1QuoteH-net">
    <w:name w:val="Head1Quote H-net"/>
    <w:basedOn w:val="Head1ParH-net"/>
    <w:pPr>
      <w:spacing w:before="300" w:after="120"/>
      <w:ind w:left="1440" w:right="1440"/>
    </w:pPr>
    <w:rPr>
      <w:i/>
    </w:rPr>
  </w:style>
  <w:style w:type="paragraph" w:customStyle="1" w:styleId="Head1TableNumH-net">
    <w:name w:val="Head1TableNum H-net"/>
    <w:basedOn w:val="Head1ParH-net"/>
    <w:pPr>
      <w:numPr>
        <w:numId w:val="8"/>
      </w:numPr>
      <w:tabs>
        <w:tab w:val="clear" w:pos="720"/>
        <w:tab w:val="num" w:pos="300"/>
      </w:tabs>
      <w:spacing w:before="0"/>
      <w:ind w:left="300" w:hanging="300"/>
      <w:jc w:val="left"/>
    </w:pPr>
    <w:rPr>
      <w:sz w:val="18"/>
    </w:rPr>
  </w:style>
  <w:style w:type="paragraph" w:customStyle="1" w:styleId="Head2PBH-net">
    <w:name w:val="Head2 PB H-net"/>
    <w:basedOn w:val="Head2H-net"/>
    <w:next w:val="Head1ParH-net"/>
    <w:pPr>
      <w:pageBreakBefore/>
      <w:spacing w:before="0"/>
    </w:pPr>
  </w:style>
  <w:style w:type="paragraph" w:customStyle="1" w:styleId="Head3PBH-net">
    <w:name w:val="Head3 PB H-net"/>
    <w:basedOn w:val="Head3H-net"/>
    <w:next w:val="Head3ParH-net"/>
    <w:pPr>
      <w:pageBreakBefore/>
      <w:spacing w:before="0"/>
    </w:pPr>
  </w:style>
  <w:style w:type="paragraph" w:customStyle="1" w:styleId="Head4PBH-net">
    <w:name w:val="Head4 PB H-net"/>
    <w:basedOn w:val="Head4H-net"/>
    <w:next w:val="Head4ParH-net"/>
    <w:pPr>
      <w:pageBreakBefore/>
      <w:spacing w:before="0"/>
    </w:pPr>
  </w:style>
  <w:style w:type="paragraph" w:customStyle="1" w:styleId="Head5PBH-net">
    <w:name w:val="Head5 PB H-net"/>
    <w:basedOn w:val="Head3H-net"/>
    <w:next w:val="Head5ParH-net"/>
    <w:pPr>
      <w:pageBreakBefore/>
      <w:spacing w:before="0"/>
    </w:pPr>
    <w:rPr>
      <w:sz w:val="24"/>
    </w:rPr>
  </w:style>
  <w:style w:type="paragraph" w:customStyle="1" w:styleId="CaptionTitleH-net">
    <w:name w:val="Caption Title H-net"/>
    <w:basedOn w:val="Head1ParH-net"/>
    <w:pPr>
      <w:jc w:val="center"/>
    </w:pPr>
    <w:rPr>
      <w:b/>
      <w:sz w:val="20"/>
    </w:rPr>
  </w:style>
  <w:style w:type="paragraph" w:customStyle="1" w:styleId="CaptionTitlePBH-net">
    <w:name w:val="Caption Title PB H-net"/>
    <w:basedOn w:val="Head1ParH-net"/>
    <w:next w:val="CaptionTitleH-net"/>
    <w:pPr>
      <w:pageBreakBefore/>
      <w:spacing w:before="0"/>
      <w:jc w:val="center"/>
    </w:pPr>
    <w:rPr>
      <w:sz w:val="20"/>
    </w:rPr>
  </w:style>
  <w:style w:type="paragraph" w:customStyle="1" w:styleId="CaptionDescriptH-net">
    <w:name w:val="Caption Descript H-net"/>
    <w:basedOn w:val="Head1ParH-net"/>
    <w:pPr>
      <w:ind w:left="1440" w:right="1440"/>
    </w:pPr>
    <w:rPr>
      <w:sz w:val="20"/>
    </w:rPr>
  </w:style>
  <w:style w:type="paragraph" w:customStyle="1" w:styleId="Code10H-net">
    <w:name w:val="Code 10 H-net"/>
    <w:basedOn w:val="Normal"/>
    <w:rPr>
      <w:rFonts w:ascii="Lucida Console" w:hAnsi="Lucida Console"/>
      <w:sz w:val="20"/>
    </w:rPr>
  </w:style>
  <w:style w:type="paragraph" w:customStyle="1" w:styleId="Code11H-net">
    <w:name w:val="Code 11 H-net"/>
    <w:basedOn w:val="Code10H-net"/>
    <w:rPr>
      <w:rFonts w:cs="Arial Unicode MS"/>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CoverTitleH-net">
    <w:name w:val="Cover Title H-net"/>
    <w:basedOn w:val="Head1ParH-net"/>
    <w:autoRedefine/>
    <w:pPr>
      <w:jc w:val="center"/>
    </w:pPr>
    <w:rPr>
      <w:b/>
      <w:color w:val="0000FF"/>
      <w:sz w:val="40"/>
    </w:rPr>
  </w:style>
  <w:style w:type="paragraph" w:customStyle="1" w:styleId="TableBH-net">
    <w:name w:val="TableB H-net"/>
    <w:basedOn w:val="Normal"/>
    <w:pPr>
      <w:numPr>
        <w:numId w:val="10"/>
      </w:numPr>
      <w:tabs>
        <w:tab w:val="clear" w:pos="360"/>
      </w:tabs>
      <w:ind w:left="220" w:hanging="220"/>
    </w:pPr>
    <w:rPr>
      <w:sz w:val="20"/>
    </w:rPr>
  </w:style>
  <w:style w:type="paragraph" w:customStyle="1" w:styleId="TableB2H-net">
    <w:name w:val="TableB2 H-net"/>
    <w:basedOn w:val="Normal"/>
    <w:pPr>
      <w:numPr>
        <w:ilvl w:val="1"/>
        <w:numId w:val="10"/>
      </w:numPr>
      <w:tabs>
        <w:tab w:val="clear" w:pos="1008"/>
        <w:tab w:val="num" w:pos="440"/>
      </w:tabs>
      <w:ind w:left="440" w:hanging="220"/>
    </w:pPr>
    <w:rPr>
      <w:sz w:val="20"/>
    </w:rPr>
  </w:style>
  <w:style w:type="paragraph" w:customStyle="1" w:styleId="TableNH-net">
    <w:name w:val="TableN H-net"/>
    <w:basedOn w:val="Normal"/>
    <w:pPr>
      <w:numPr>
        <w:numId w:val="11"/>
      </w:numPr>
      <w:tabs>
        <w:tab w:val="left" w:pos="1080"/>
      </w:tabs>
    </w:pPr>
    <w:rPr>
      <w:sz w:val="20"/>
    </w:rPr>
  </w:style>
  <w:style w:type="paragraph" w:customStyle="1" w:styleId="CoverVersionH-net">
    <w:name w:val="Cover Version H-net"/>
    <w:basedOn w:val="Normal"/>
    <w:pPr>
      <w:jc w:val="center"/>
    </w:pPr>
    <w:rPr>
      <w:b/>
      <w:bCs/>
      <w:i/>
      <w:iCs/>
      <w:color w:val="0000FF"/>
      <w:sz w:val="28"/>
    </w:rPr>
  </w:style>
  <w:style w:type="paragraph" w:customStyle="1" w:styleId="CoverOISH-net">
    <w:name w:val="Cover OIS H-net"/>
    <w:basedOn w:val="Normal"/>
    <w:pPr>
      <w:spacing w:before="120"/>
      <w:jc w:val="center"/>
    </w:pPr>
    <w:rPr>
      <w:b/>
      <w:bCs/>
      <w:i/>
      <w:iCs/>
      <w:sz w:val="36"/>
    </w:rPr>
  </w:style>
  <w:style w:type="paragraph" w:customStyle="1" w:styleId="CoverDPW2H-net">
    <w:name w:val="Cover DPW2 H-net"/>
    <w:basedOn w:val="Normal"/>
    <w:pPr>
      <w:jc w:val="center"/>
    </w:pPr>
    <w:rPr>
      <w:rFonts w:ascii="Arial Black" w:hAnsi="Arial Black"/>
      <w:sz w:val="56"/>
    </w:rPr>
  </w:style>
  <w:style w:type="paragraph" w:customStyle="1" w:styleId="CoverDPW1H-net">
    <w:name w:val="Cover DPW1 H-net"/>
    <w:basedOn w:val="Normal"/>
    <w:pPr>
      <w:spacing w:before="120"/>
      <w:jc w:val="center"/>
    </w:pPr>
    <w:rPr>
      <w:rFonts w:ascii="Arial Black" w:hAnsi="Arial Black"/>
      <w:b/>
      <w:bCs/>
      <w:sz w:val="56"/>
    </w:rPr>
  </w:style>
  <w:style w:type="character" w:customStyle="1" w:styleId="url">
    <w:name w:val="url"/>
    <w:rsid w:val="002E19F1"/>
  </w:style>
  <w:style w:type="paragraph" w:customStyle="1" w:styleId="Assignment">
    <w:name w:val="Assignment"/>
    <w:basedOn w:val="TitleH-net"/>
    <w:link w:val="AssignmentChar"/>
    <w:qFormat/>
    <w:rsid w:val="00B119F8"/>
    <w:pPr>
      <w:widowControl w:val="0"/>
      <w:spacing w:after="400"/>
      <w:jc w:val="left"/>
    </w:pPr>
    <w:rPr>
      <w:u w:val="single"/>
    </w:rPr>
  </w:style>
  <w:style w:type="paragraph" w:customStyle="1" w:styleId="TeamInfo">
    <w:name w:val="TeamInfo"/>
    <w:basedOn w:val="TitleH-net"/>
    <w:link w:val="TeamInfoChar"/>
    <w:qFormat/>
    <w:rsid w:val="00532377"/>
  </w:style>
  <w:style w:type="character" w:customStyle="1" w:styleId="BodyText2Char">
    <w:name w:val="Body Text 2 Char"/>
    <w:link w:val="BodyText2"/>
    <w:rsid w:val="00874017"/>
    <w:rPr>
      <w:rFonts w:ascii="Arial" w:hAnsi="Arial"/>
      <w:b/>
      <w:bCs/>
      <w:szCs w:val="24"/>
    </w:rPr>
  </w:style>
  <w:style w:type="character" w:customStyle="1" w:styleId="Head1ParH-netChar">
    <w:name w:val="Head1Par H-net Char"/>
    <w:link w:val="Head1ParH-net"/>
    <w:rsid w:val="00874017"/>
    <w:rPr>
      <w:rFonts w:ascii="Arial" w:hAnsi="Arial"/>
      <w:b w:val="0"/>
      <w:bCs/>
      <w:sz w:val="22"/>
      <w:szCs w:val="24"/>
    </w:rPr>
  </w:style>
  <w:style w:type="character" w:customStyle="1" w:styleId="TitleH-netChar">
    <w:name w:val="Title H-net Char"/>
    <w:link w:val="TitleH-net"/>
    <w:rsid w:val="00874017"/>
    <w:rPr>
      <w:rFonts w:ascii="Arial" w:hAnsi="Arial"/>
      <w:b/>
      <w:bCs/>
      <w:color w:val="000000"/>
      <w:sz w:val="40"/>
      <w:szCs w:val="24"/>
    </w:rPr>
  </w:style>
  <w:style w:type="character" w:customStyle="1" w:styleId="AssignmentChar">
    <w:name w:val="Assignment Char"/>
    <w:link w:val="Assignment"/>
    <w:rsid w:val="00B119F8"/>
    <w:rPr>
      <w:rFonts w:ascii="Arial" w:hAnsi="Arial"/>
      <w:b/>
      <w:bCs/>
      <w:color w:val="000000"/>
      <w:sz w:val="40"/>
      <w:szCs w:val="24"/>
      <w:u w:val="single"/>
    </w:rPr>
  </w:style>
  <w:style w:type="paragraph" w:styleId="FootnoteText">
    <w:name w:val="footnote text"/>
    <w:basedOn w:val="Normal"/>
    <w:link w:val="FootnoteTextChar"/>
    <w:rsid w:val="008D0CE5"/>
    <w:rPr>
      <w:rFonts w:ascii="Times New Roman" w:hAnsi="Times New Roman"/>
      <w:sz w:val="20"/>
      <w:szCs w:val="20"/>
    </w:rPr>
  </w:style>
  <w:style w:type="character" w:customStyle="1" w:styleId="TeamInfoChar">
    <w:name w:val="TeamInfo Char"/>
    <w:basedOn w:val="TitleH-netChar"/>
    <w:link w:val="TeamInfo"/>
    <w:rsid w:val="00532377"/>
    <w:rPr>
      <w:rFonts w:ascii="Arial" w:hAnsi="Arial"/>
      <w:b/>
      <w:bCs/>
      <w:color w:val="000000"/>
      <w:sz w:val="40"/>
      <w:szCs w:val="24"/>
    </w:rPr>
  </w:style>
  <w:style w:type="character" w:customStyle="1" w:styleId="FootnoteTextChar">
    <w:name w:val="Footnote Text Char"/>
    <w:basedOn w:val="DefaultParagraphFont"/>
    <w:link w:val="FootnoteText"/>
    <w:rsid w:val="008D0CE5"/>
  </w:style>
  <w:style w:type="character" w:styleId="FootnoteReference">
    <w:name w:val="footnote reference"/>
    <w:rsid w:val="008D0CE5"/>
    <w:rPr>
      <w:vertAlign w:val="superscript"/>
    </w:rPr>
  </w:style>
  <w:style w:type="paragraph" w:styleId="ListParagraph">
    <w:name w:val="List Paragraph"/>
    <w:basedOn w:val="Normal"/>
    <w:uiPriority w:val="34"/>
    <w:qFormat/>
    <w:rsid w:val="00FC4FDB"/>
    <w:pPr>
      <w:spacing w:after="160" w:line="256" w:lineRule="auto"/>
      <w:ind w:left="720"/>
      <w:contextualSpacing/>
    </w:pPr>
    <w:rPr>
      <w:rFonts w:ascii="Calibri" w:eastAsia="Calibri" w:hAnsi="Calibri"/>
      <w:szCs w:val="22"/>
    </w:rPr>
  </w:style>
  <w:style w:type="paragraph" w:styleId="NormalWeb">
    <w:name w:val="Normal (Web)"/>
    <w:basedOn w:val="Normal"/>
    <w:uiPriority w:val="99"/>
    <w:semiHidden/>
    <w:unhideWhenUsed/>
    <w:rsid w:val="002D20A2"/>
    <w:pPr>
      <w:spacing w:before="100" w:beforeAutospacing="1" w:after="100" w:afterAutospacing="1"/>
    </w:pPr>
    <w:rPr>
      <w:rFonts w:ascii="Times New Roman" w:hAnsi="Times New Roman"/>
      <w:sz w:val="24"/>
    </w:rPr>
  </w:style>
  <w:style w:type="character" w:customStyle="1" w:styleId="Heading4Char">
    <w:name w:val="Heading 4 Char"/>
    <w:basedOn w:val="DefaultParagraphFont"/>
    <w:link w:val="Heading4"/>
    <w:rsid w:val="00EB540E"/>
    <w:rPr>
      <w:rFonts w:ascii="Arial" w:hAnsi="Arial"/>
      <w:b/>
      <w:i/>
      <w:sz w:val="26"/>
    </w:rPr>
  </w:style>
  <w:style w:type="character" w:styleId="HTMLCode">
    <w:name w:val="HTML Code"/>
    <w:basedOn w:val="DefaultParagraphFont"/>
    <w:uiPriority w:val="99"/>
    <w:semiHidden/>
    <w:unhideWhenUsed/>
    <w:rsid w:val="0043281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56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56AED"/>
    <w:rPr>
      <w:rFonts w:ascii="Courier New" w:hAnsi="Courier New" w:cs="Courier New"/>
    </w:rPr>
  </w:style>
  <w:style w:type="character" w:customStyle="1" w:styleId="pln">
    <w:name w:val="pln"/>
    <w:basedOn w:val="DefaultParagraphFont"/>
    <w:rsid w:val="00B56AED"/>
  </w:style>
  <w:style w:type="character" w:customStyle="1" w:styleId="str">
    <w:name w:val="str"/>
    <w:basedOn w:val="DefaultParagraphFont"/>
    <w:rsid w:val="00B56AED"/>
  </w:style>
  <w:style w:type="character" w:customStyle="1" w:styleId="typ">
    <w:name w:val="typ"/>
    <w:basedOn w:val="DefaultParagraphFont"/>
    <w:rsid w:val="00B56AED"/>
  </w:style>
  <w:style w:type="character" w:customStyle="1" w:styleId="pun">
    <w:name w:val="pun"/>
    <w:basedOn w:val="DefaultParagraphFont"/>
    <w:rsid w:val="00B56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4783">
      <w:bodyDiv w:val="1"/>
      <w:marLeft w:val="0"/>
      <w:marRight w:val="0"/>
      <w:marTop w:val="0"/>
      <w:marBottom w:val="0"/>
      <w:divBdr>
        <w:top w:val="none" w:sz="0" w:space="0" w:color="auto"/>
        <w:left w:val="none" w:sz="0" w:space="0" w:color="auto"/>
        <w:bottom w:val="none" w:sz="0" w:space="0" w:color="auto"/>
        <w:right w:val="none" w:sz="0" w:space="0" w:color="auto"/>
      </w:divBdr>
    </w:div>
    <w:div w:id="117264666">
      <w:bodyDiv w:val="1"/>
      <w:marLeft w:val="0"/>
      <w:marRight w:val="0"/>
      <w:marTop w:val="0"/>
      <w:marBottom w:val="0"/>
      <w:divBdr>
        <w:top w:val="none" w:sz="0" w:space="0" w:color="auto"/>
        <w:left w:val="none" w:sz="0" w:space="0" w:color="auto"/>
        <w:bottom w:val="none" w:sz="0" w:space="0" w:color="auto"/>
        <w:right w:val="none" w:sz="0" w:space="0" w:color="auto"/>
      </w:divBdr>
    </w:div>
    <w:div w:id="132673726">
      <w:bodyDiv w:val="1"/>
      <w:marLeft w:val="0"/>
      <w:marRight w:val="0"/>
      <w:marTop w:val="0"/>
      <w:marBottom w:val="0"/>
      <w:divBdr>
        <w:top w:val="none" w:sz="0" w:space="0" w:color="auto"/>
        <w:left w:val="none" w:sz="0" w:space="0" w:color="auto"/>
        <w:bottom w:val="none" w:sz="0" w:space="0" w:color="auto"/>
        <w:right w:val="none" w:sz="0" w:space="0" w:color="auto"/>
      </w:divBdr>
    </w:div>
    <w:div w:id="149518200">
      <w:bodyDiv w:val="1"/>
      <w:marLeft w:val="0"/>
      <w:marRight w:val="0"/>
      <w:marTop w:val="0"/>
      <w:marBottom w:val="0"/>
      <w:divBdr>
        <w:top w:val="none" w:sz="0" w:space="0" w:color="auto"/>
        <w:left w:val="none" w:sz="0" w:space="0" w:color="auto"/>
        <w:bottom w:val="none" w:sz="0" w:space="0" w:color="auto"/>
        <w:right w:val="none" w:sz="0" w:space="0" w:color="auto"/>
      </w:divBdr>
    </w:div>
    <w:div w:id="321588601">
      <w:bodyDiv w:val="1"/>
      <w:marLeft w:val="0"/>
      <w:marRight w:val="0"/>
      <w:marTop w:val="0"/>
      <w:marBottom w:val="0"/>
      <w:divBdr>
        <w:top w:val="none" w:sz="0" w:space="0" w:color="auto"/>
        <w:left w:val="none" w:sz="0" w:space="0" w:color="auto"/>
        <w:bottom w:val="none" w:sz="0" w:space="0" w:color="auto"/>
        <w:right w:val="none" w:sz="0" w:space="0" w:color="auto"/>
      </w:divBdr>
    </w:div>
    <w:div w:id="634914519">
      <w:bodyDiv w:val="1"/>
      <w:marLeft w:val="0"/>
      <w:marRight w:val="0"/>
      <w:marTop w:val="0"/>
      <w:marBottom w:val="0"/>
      <w:divBdr>
        <w:top w:val="none" w:sz="0" w:space="0" w:color="auto"/>
        <w:left w:val="none" w:sz="0" w:space="0" w:color="auto"/>
        <w:bottom w:val="none" w:sz="0" w:space="0" w:color="auto"/>
        <w:right w:val="none" w:sz="0" w:space="0" w:color="auto"/>
      </w:divBdr>
    </w:div>
    <w:div w:id="1224752414">
      <w:bodyDiv w:val="1"/>
      <w:marLeft w:val="0"/>
      <w:marRight w:val="0"/>
      <w:marTop w:val="0"/>
      <w:marBottom w:val="0"/>
      <w:divBdr>
        <w:top w:val="none" w:sz="0" w:space="0" w:color="auto"/>
        <w:left w:val="none" w:sz="0" w:space="0" w:color="auto"/>
        <w:bottom w:val="none" w:sz="0" w:space="0" w:color="auto"/>
        <w:right w:val="none" w:sz="0" w:space="0" w:color="auto"/>
      </w:divBdr>
    </w:div>
    <w:div w:id="1331177492">
      <w:bodyDiv w:val="1"/>
      <w:marLeft w:val="0"/>
      <w:marRight w:val="0"/>
      <w:marTop w:val="0"/>
      <w:marBottom w:val="0"/>
      <w:divBdr>
        <w:top w:val="none" w:sz="0" w:space="0" w:color="auto"/>
        <w:left w:val="none" w:sz="0" w:space="0" w:color="auto"/>
        <w:bottom w:val="none" w:sz="0" w:space="0" w:color="auto"/>
        <w:right w:val="none" w:sz="0" w:space="0" w:color="auto"/>
      </w:divBdr>
    </w:div>
    <w:div w:id="1485927297">
      <w:bodyDiv w:val="1"/>
      <w:marLeft w:val="0"/>
      <w:marRight w:val="0"/>
      <w:marTop w:val="0"/>
      <w:marBottom w:val="0"/>
      <w:divBdr>
        <w:top w:val="none" w:sz="0" w:space="0" w:color="auto"/>
        <w:left w:val="none" w:sz="0" w:space="0" w:color="auto"/>
        <w:bottom w:val="none" w:sz="0" w:space="0" w:color="auto"/>
        <w:right w:val="none" w:sz="0" w:space="0" w:color="auto"/>
      </w:divBdr>
    </w:div>
    <w:div w:id="1487547487">
      <w:bodyDiv w:val="1"/>
      <w:marLeft w:val="0"/>
      <w:marRight w:val="0"/>
      <w:marTop w:val="0"/>
      <w:marBottom w:val="0"/>
      <w:divBdr>
        <w:top w:val="none" w:sz="0" w:space="0" w:color="auto"/>
        <w:left w:val="none" w:sz="0" w:space="0" w:color="auto"/>
        <w:bottom w:val="none" w:sz="0" w:space="0" w:color="auto"/>
        <w:right w:val="none" w:sz="0" w:space="0" w:color="auto"/>
      </w:divBdr>
    </w:div>
    <w:div w:id="157227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kelton\Application%20Data\Microsoft\Templates\H-net%20New%20Standards%20Template.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1697-55E2-42E0-A877-F0215E35E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H-net New Standards Template</Template>
  <TotalTime>5895</TotalTime>
  <Pages>33</Pages>
  <Words>4400</Words>
  <Characters>25086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c:creator>
  <cp:keywords/>
  <cp:lastModifiedBy>Raditya Fahritama</cp:lastModifiedBy>
  <cp:revision>153</cp:revision>
  <cp:lastPrinted>2001-11-19T14:00:00Z</cp:lastPrinted>
  <dcterms:created xsi:type="dcterms:W3CDTF">2022-01-23T16:24:00Z</dcterms:created>
  <dcterms:modified xsi:type="dcterms:W3CDTF">2022-03-03T23:51:00Z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1344192025</vt:i4>
  </property>
  <property fmtid="{D5CDD505-2E9C-101B-9397-08002B2CF9AE}" pid="3" name="_EmailSubject">
    <vt:lpwstr>CR507</vt:lpwstr>
  </property>
  <property fmtid="{D5CDD505-2E9C-101B-9397-08002B2CF9AE}" pid="4" name="_AuthorEmail">
    <vt:lpwstr>pskelton@state.pa.us</vt:lpwstr>
  </property>
  <property fmtid="{D5CDD505-2E9C-101B-9397-08002B2CF9AE}" pid="5" name="_AuthorEmailDisplayName">
    <vt:lpwstr>Skelton, Pam</vt:lpwstr>
  </property>
  <property fmtid="{D5CDD505-2E9C-101B-9397-08002B2CF9AE}" pid="6" name="_PreviousAdHocReviewCycleID">
    <vt:i4>1344192025</vt:i4>
  </property>
  <property fmtid="{D5CDD505-2E9C-101B-9397-08002B2CF9AE}" pid="7" name="_ReviewingToolsShownOnce">
    <vt:lpwstr/>
  </property>
</Properties>
</file>